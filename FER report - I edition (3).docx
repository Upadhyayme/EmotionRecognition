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513CA" w14:textId="77777777" w:rsidR="07919922" w:rsidRDefault="07919922" w:rsidP="07919922">
      <w:pPr>
        <w:spacing w:line="366" w:lineRule="exact"/>
        <w:ind w:left="4320" w:firstLine="720"/>
        <w:rPr>
          <w:b/>
          <w:bCs/>
          <w:sz w:val="32"/>
          <w:szCs w:val="32"/>
        </w:rPr>
      </w:pPr>
    </w:p>
    <w:p w14:paraId="0D153701" w14:textId="77777777" w:rsidR="00C368D2" w:rsidRDefault="04A5702D" w:rsidP="0A6D220F">
      <w:pPr>
        <w:spacing w:line="366" w:lineRule="exact"/>
        <w:ind w:left="4320" w:firstLine="720"/>
        <w:rPr>
          <w:b/>
          <w:bCs/>
          <w:sz w:val="32"/>
          <w:szCs w:val="32"/>
        </w:rPr>
      </w:pPr>
      <w:bookmarkStart w:id="0" w:name="_Hlk196682266"/>
      <w:bookmarkEnd w:id="0"/>
      <w:r w:rsidRPr="0A6D220F">
        <w:rPr>
          <w:b/>
          <w:bCs/>
          <w:w w:val="97"/>
          <w:sz w:val="32"/>
          <w:szCs w:val="32"/>
        </w:rPr>
        <w:t>A</w:t>
      </w:r>
    </w:p>
    <w:p w14:paraId="01EBD657" w14:textId="77777777" w:rsidR="00C368D2" w:rsidRDefault="04A5702D" w:rsidP="0A6D220F">
      <w:pPr>
        <w:spacing w:line="366" w:lineRule="exact"/>
        <w:ind w:left="1388" w:right="1366"/>
        <w:jc w:val="center"/>
        <w:rPr>
          <w:b/>
          <w:bCs/>
          <w:sz w:val="28"/>
          <w:szCs w:val="28"/>
        </w:rPr>
      </w:pPr>
      <w:r w:rsidRPr="0A6D220F">
        <w:rPr>
          <w:b/>
          <w:bCs/>
          <w:sz w:val="32"/>
          <w:szCs w:val="32"/>
        </w:rPr>
        <w:t xml:space="preserve">PROJECT REPORT </w:t>
      </w:r>
    </w:p>
    <w:p w14:paraId="4F8A8B31" w14:textId="77777777" w:rsidR="00C368D2" w:rsidRDefault="04A5702D" w:rsidP="0A6D220F">
      <w:pPr>
        <w:pStyle w:val="Heading3"/>
        <w:spacing w:before="4"/>
      </w:pPr>
      <w:r>
        <w:t>On</w:t>
      </w:r>
    </w:p>
    <w:p w14:paraId="110AAA80" w14:textId="77777777" w:rsidR="00C368D2" w:rsidRDefault="1F0EFA25" w:rsidP="0A6D220F">
      <w:pPr>
        <w:ind w:left="1388" w:right="1371"/>
        <w:jc w:val="center"/>
        <w:rPr>
          <w:b/>
          <w:bCs/>
          <w:sz w:val="36"/>
          <w:szCs w:val="36"/>
        </w:rPr>
      </w:pPr>
      <w:r w:rsidRPr="0A6D220F">
        <w:rPr>
          <w:b/>
          <w:bCs/>
          <w:sz w:val="36"/>
          <w:szCs w:val="36"/>
        </w:rPr>
        <w:t>Emotions Recognition System</w:t>
      </w:r>
      <w:r w:rsidR="19BF1660" w:rsidRPr="0A6D220F">
        <w:rPr>
          <w:b/>
          <w:bCs/>
          <w:sz w:val="36"/>
          <w:szCs w:val="36"/>
        </w:rPr>
        <w:t xml:space="preserve"> </w:t>
      </w:r>
    </w:p>
    <w:p w14:paraId="613BB6DB" w14:textId="77777777" w:rsidR="00C368D2" w:rsidRDefault="04A5702D" w:rsidP="00C368D2">
      <w:pPr>
        <w:pStyle w:val="Heading3"/>
        <w:spacing w:before="323"/>
        <w:ind w:left="1388"/>
      </w:pPr>
      <w:r>
        <w:t xml:space="preserve">Submitted </w:t>
      </w:r>
      <w:proofErr w:type="gramStart"/>
      <w:r>
        <w:t>In</w:t>
      </w:r>
      <w:proofErr w:type="gramEnd"/>
      <w:r>
        <w:t xml:space="preserve"> Partial Fulfillment of the Requirements </w:t>
      </w:r>
    </w:p>
    <w:p w14:paraId="4AE2DEE7" w14:textId="77777777" w:rsidR="00C368D2" w:rsidRDefault="04A5702D" w:rsidP="00C368D2">
      <w:pPr>
        <w:pStyle w:val="Heading3"/>
        <w:spacing w:before="323"/>
        <w:ind w:left="1388"/>
      </w:pPr>
      <w:r>
        <w:t xml:space="preserve"> For the Degree of</w:t>
      </w:r>
    </w:p>
    <w:p w14:paraId="7C8E1A9B" w14:textId="77777777" w:rsidR="00C368D2" w:rsidRDefault="00C368D2" w:rsidP="00C368D2">
      <w:pPr>
        <w:spacing w:line="372" w:lineRule="exact"/>
        <w:ind w:left="1388" w:right="1370"/>
        <w:jc w:val="center"/>
        <w:rPr>
          <w:b/>
          <w:sz w:val="34"/>
        </w:rPr>
      </w:pPr>
      <w:r>
        <w:rPr>
          <w:b/>
          <w:sz w:val="34"/>
        </w:rPr>
        <w:t>Bachelor of Technology</w:t>
      </w:r>
    </w:p>
    <w:p w14:paraId="729FB294" w14:textId="77777777" w:rsidR="00C368D2" w:rsidRDefault="00C368D2" w:rsidP="00C368D2">
      <w:pPr>
        <w:spacing w:line="247" w:lineRule="exact"/>
        <w:ind w:left="1388" w:right="1365"/>
        <w:jc w:val="center"/>
        <w:rPr>
          <w:b/>
        </w:rPr>
      </w:pPr>
      <w:r>
        <w:rPr>
          <w:b/>
        </w:rPr>
        <w:t>In</w:t>
      </w:r>
    </w:p>
    <w:p w14:paraId="7392C4C9" w14:textId="77777777" w:rsidR="00C368D2" w:rsidRDefault="245E4DD7" w:rsidP="0A6D220F">
      <w:pPr>
        <w:spacing w:line="337" w:lineRule="exact"/>
        <w:ind w:left="1387" w:right="1374"/>
        <w:jc w:val="center"/>
        <w:rPr>
          <w:b/>
          <w:bCs/>
          <w:sz w:val="30"/>
          <w:szCs w:val="30"/>
        </w:rPr>
      </w:pPr>
      <w:r w:rsidRPr="0A6D220F">
        <w:rPr>
          <w:b/>
          <w:bCs/>
          <w:sz w:val="30"/>
          <w:szCs w:val="30"/>
        </w:rPr>
        <w:t>COMPUTER SCIENCE &amp; ENGINEERING</w:t>
      </w:r>
    </w:p>
    <w:p w14:paraId="609437F2" w14:textId="77777777" w:rsidR="00C368D2" w:rsidRDefault="00C368D2" w:rsidP="00C368D2">
      <w:pPr>
        <w:spacing w:line="292" w:lineRule="exact"/>
        <w:ind w:left="1388" w:right="1366"/>
        <w:jc w:val="center"/>
        <w:rPr>
          <w:b/>
          <w:sz w:val="26"/>
        </w:rPr>
      </w:pPr>
      <w:r>
        <w:rPr>
          <w:b/>
          <w:sz w:val="26"/>
        </w:rPr>
        <w:t>Submitted By</w:t>
      </w:r>
    </w:p>
    <w:p w14:paraId="31333288" w14:textId="77777777" w:rsidR="00C368D2" w:rsidRDefault="04A5702D" w:rsidP="0A6D220F">
      <w:pPr>
        <w:pStyle w:val="Heading3"/>
        <w:spacing w:before="11" w:line="237" w:lineRule="auto"/>
        <w:ind w:left="2160" w:right="1806" w:firstLine="720"/>
        <w:jc w:val="both"/>
      </w:pPr>
      <w:r>
        <w:t>S</w:t>
      </w:r>
      <w:r w:rsidR="3728F8CE">
        <w:t>hreya Upadhyay</w:t>
      </w:r>
      <w:r>
        <w:t xml:space="preserve"> </w:t>
      </w:r>
      <w:r w:rsidR="43E2D218">
        <w:t>(2102220100165)</w:t>
      </w:r>
    </w:p>
    <w:p w14:paraId="1426494D" w14:textId="77777777" w:rsidR="00C368D2" w:rsidRDefault="43E2D218" w:rsidP="0A6D220F">
      <w:pPr>
        <w:pStyle w:val="Heading3"/>
        <w:spacing w:before="11" w:line="237" w:lineRule="auto"/>
        <w:ind w:left="2160" w:right="1806" w:firstLine="720"/>
        <w:jc w:val="both"/>
      </w:pPr>
      <w:r>
        <w:t>Shubham Mishra (2102220100168)</w:t>
      </w:r>
    </w:p>
    <w:p w14:paraId="1BD6C3CD" w14:textId="77777777" w:rsidR="00C368D2" w:rsidRDefault="04A5702D" w:rsidP="00C368D2">
      <w:pPr>
        <w:pStyle w:val="Heading3"/>
        <w:spacing w:before="11" w:line="237" w:lineRule="auto"/>
        <w:ind w:left="1715" w:right="1806"/>
        <w:jc w:val="both"/>
      </w:pPr>
      <w:r>
        <w:t xml:space="preserve"> </w:t>
      </w:r>
      <w:r w:rsidR="00C368D2">
        <w:tab/>
      </w:r>
      <w:r w:rsidR="00C368D2">
        <w:tab/>
      </w:r>
      <w:r w:rsidR="641AD5EB">
        <w:t>Raj Rajput (2102220100139)</w:t>
      </w:r>
    </w:p>
    <w:p w14:paraId="19224520" w14:textId="77777777" w:rsidR="00C368D2" w:rsidRDefault="00C368D2" w:rsidP="00C368D2">
      <w:pPr>
        <w:pStyle w:val="BodyText"/>
        <w:spacing w:before="7"/>
        <w:rPr>
          <w:b/>
          <w:sz w:val="31"/>
        </w:rPr>
      </w:pPr>
    </w:p>
    <w:p w14:paraId="52C29233" w14:textId="77777777" w:rsidR="00C368D2" w:rsidRDefault="04A5702D" w:rsidP="0A6D220F">
      <w:pPr>
        <w:ind w:left="1383" w:right="1374"/>
        <w:jc w:val="center"/>
        <w:rPr>
          <w:b/>
          <w:bCs/>
          <w:sz w:val="32"/>
          <w:szCs w:val="32"/>
        </w:rPr>
      </w:pPr>
      <w:r w:rsidRPr="0A6D220F">
        <w:rPr>
          <w:b/>
          <w:bCs/>
          <w:sz w:val="32"/>
          <w:szCs w:val="32"/>
        </w:rPr>
        <w:t xml:space="preserve">Under the Supervision of </w:t>
      </w:r>
    </w:p>
    <w:p w14:paraId="0D6F8380" w14:textId="77777777" w:rsidR="00C368D2" w:rsidRDefault="29B8D42E" w:rsidP="0A6D220F">
      <w:pPr>
        <w:ind w:left="1388" w:right="1371"/>
        <w:jc w:val="center"/>
        <w:rPr>
          <w:b/>
          <w:bCs/>
          <w:sz w:val="28"/>
          <w:szCs w:val="28"/>
        </w:rPr>
      </w:pPr>
      <w:r w:rsidRPr="0A6D220F">
        <w:rPr>
          <w:b/>
          <w:bCs/>
          <w:sz w:val="28"/>
          <w:szCs w:val="28"/>
        </w:rPr>
        <w:t>Ms. Prachi Jain</w:t>
      </w:r>
    </w:p>
    <w:p w14:paraId="0A14783B" w14:textId="77777777" w:rsidR="29B8D42E" w:rsidRDefault="29B8D42E" w:rsidP="0A6D220F">
      <w:pPr>
        <w:ind w:left="1388" w:right="1371"/>
        <w:jc w:val="center"/>
        <w:rPr>
          <w:b/>
          <w:bCs/>
          <w:sz w:val="28"/>
          <w:szCs w:val="28"/>
        </w:rPr>
      </w:pPr>
      <w:r w:rsidRPr="0A6D220F">
        <w:rPr>
          <w:b/>
          <w:bCs/>
          <w:sz w:val="28"/>
          <w:szCs w:val="28"/>
        </w:rPr>
        <w:t>(Asst. Professor)</w:t>
      </w:r>
    </w:p>
    <w:p w14:paraId="4E5521C9" w14:textId="77777777" w:rsidR="00C368D2" w:rsidRDefault="00C368D2" w:rsidP="00C368D2">
      <w:pPr>
        <w:pStyle w:val="BodyText"/>
        <w:spacing w:before="3"/>
        <w:rPr>
          <w:noProof/>
        </w:rPr>
      </w:pPr>
    </w:p>
    <w:p w14:paraId="32FDF842" w14:textId="77777777" w:rsidR="00C368D2" w:rsidRDefault="00C368D2" w:rsidP="00C368D2">
      <w:pPr>
        <w:pStyle w:val="BodyText"/>
        <w:spacing w:before="3"/>
        <w:jc w:val="center"/>
        <w:rPr>
          <w:noProof/>
        </w:rPr>
      </w:pPr>
      <w:r w:rsidRPr="00F86D27">
        <w:rPr>
          <w:noProof/>
        </w:rPr>
        <w:drawing>
          <wp:inline distT="0" distB="0" distL="0" distR="0" wp14:anchorId="51DB0BB4" wp14:editId="5B5CD347">
            <wp:extent cx="985962" cy="842838"/>
            <wp:effectExtent l="19050" t="0" r="4638" b="0"/>
            <wp:docPr id="1" name="Picture 1" descr="C:\Users\Admin\Desktop\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ages.jfif"/>
                    <pic:cNvPicPr>
                      <a:picLocks noChangeAspect="1" noChangeArrowheads="1"/>
                    </pic:cNvPicPr>
                  </pic:nvPicPr>
                  <pic:blipFill>
                    <a:blip r:embed="rId8"/>
                    <a:srcRect/>
                    <a:stretch>
                      <a:fillRect/>
                    </a:stretch>
                  </pic:blipFill>
                  <pic:spPr bwMode="auto">
                    <a:xfrm>
                      <a:off x="0" y="0"/>
                      <a:ext cx="988899" cy="845348"/>
                    </a:xfrm>
                    <a:prstGeom prst="rect">
                      <a:avLst/>
                    </a:prstGeom>
                    <a:noFill/>
                    <a:ln w="9525">
                      <a:noFill/>
                      <a:miter lim="800000"/>
                      <a:headEnd/>
                      <a:tailEnd/>
                    </a:ln>
                  </pic:spPr>
                </pic:pic>
              </a:graphicData>
            </a:graphic>
          </wp:inline>
        </w:drawing>
      </w:r>
    </w:p>
    <w:p w14:paraId="5429C674" w14:textId="77777777" w:rsidR="00C368D2" w:rsidRPr="00F86D27" w:rsidRDefault="00C368D2" w:rsidP="00C368D2">
      <w:pPr>
        <w:pStyle w:val="BodyText"/>
        <w:spacing w:before="264" w:line="367" w:lineRule="auto"/>
        <w:ind w:left="2409" w:right="1971"/>
        <w:jc w:val="center"/>
        <w:rPr>
          <w:b/>
          <w:sz w:val="28"/>
        </w:rPr>
      </w:pPr>
      <w:r w:rsidRPr="00F86D27">
        <w:rPr>
          <w:b/>
          <w:sz w:val="28"/>
        </w:rPr>
        <w:t>I</w:t>
      </w:r>
      <w:r>
        <w:rPr>
          <w:b/>
          <w:sz w:val="28"/>
        </w:rPr>
        <w:t>.</w:t>
      </w:r>
      <w:r w:rsidRPr="00F86D27">
        <w:rPr>
          <w:b/>
          <w:sz w:val="28"/>
        </w:rPr>
        <w:t>T</w:t>
      </w:r>
      <w:r>
        <w:rPr>
          <w:b/>
          <w:sz w:val="28"/>
        </w:rPr>
        <w:t>.</w:t>
      </w:r>
      <w:r w:rsidRPr="00F86D27">
        <w:rPr>
          <w:b/>
          <w:sz w:val="28"/>
        </w:rPr>
        <w:t>S</w:t>
      </w:r>
      <w:r w:rsidRPr="00F86D27">
        <w:rPr>
          <w:b/>
          <w:spacing w:val="-3"/>
          <w:sz w:val="28"/>
        </w:rPr>
        <w:t xml:space="preserve"> </w:t>
      </w:r>
      <w:r w:rsidRPr="00F86D27">
        <w:rPr>
          <w:b/>
          <w:sz w:val="28"/>
        </w:rPr>
        <w:t>Engineering College</w:t>
      </w:r>
      <w:r w:rsidRPr="00F86D27">
        <w:rPr>
          <w:b/>
          <w:spacing w:val="-6"/>
          <w:sz w:val="28"/>
        </w:rPr>
        <w:t xml:space="preserve">, </w:t>
      </w:r>
      <w:r w:rsidRPr="00F86D27">
        <w:rPr>
          <w:b/>
          <w:sz w:val="28"/>
        </w:rPr>
        <w:t>Greater</w:t>
      </w:r>
      <w:r w:rsidRPr="00F86D27">
        <w:rPr>
          <w:b/>
          <w:spacing w:val="-1"/>
          <w:sz w:val="28"/>
        </w:rPr>
        <w:t xml:space="preserve"> </w:t>
      </w:r>
      <w:r w:rsidRPr="00F86D27">
        <w:rPr>
          <w:b/>
          <w:sz w:val="28"/>
        </w:rPr>
        <w:t>Noida</w:t>
      </w:r>
      <w:r w:rsidRPr="00F86D27">
        <w:rPr>
          <w:b/>
          <w:spacing w:val="-3"/>
          <w:sz w:val="28"/>
        </w:rPr>
        <w:t xml:space="preserve"> </w:t>
      </w:r>
    </w:p>
    <w:p w14:paraId="61AF3F1C" w14:textId="77777777" w:rsidR="00C368D2" w:rsidRPr="00F86D27" w:rsidRDefault="00C368D2" w:rsidP="00C368D2">
      <w:pPr>
        <w:pStyle w:val="BodyText"/>
        <w:spacing w:line="318" w:lineRule="exact"/>
        <w:ind w:left="536" w:right="96"/>
        <w:jc w:val="center"/>
        <w:rPr>
          <w:b/>
          <w:sz w:val="28"/>
        </w:rPr>
      </w:pPr>
      <w:r w:rsidRPr="00F86D27">
        <w:rPr>
          <w:b/>
          <w:sz w:val="28"/>
        </w:rPr>
        <w:t>Affiliated</w:t>
      </w:r>
      <w:r w:rsidRPr="00F86D27">
        <w:rPr>
          <w:b/>
          <w:spacing w:val="-2"/>
          <w:sz w:val="28"/>
        </w:rPr>
        <w:t xml:space="preserve"> </w:t>
      </w:r>
      <w:r w:rsidRPr="00F86D27">
        <w:rPr>
          <w:b/>
          <w:sz w:val="28"/>
        </w:rPr>
        <w:t>to</w:t>
      </w:r>
    </w:p>
    <w:p w14:paraId="1B14EF63" w14:textId="77777777" w:rsidR="00C368D2" w:rsidRDefault="00C368D2" w:rsidP="00C368D2">
      <w:pPr>
        <w:pStyle w:val="BodyText"/>
        <w:spacing w:before="3"/>
        <w:jc w:val="center"/>
        <w:rPr>
          <w:noProof/>
        </w:rPr>
      </w:pPr>
      <w:r w:rsidRPr="00F86D27">
        <w:rPr>
          <w:noProof/>
        </w:rPr>
        <w:drawing>
          <wp:inline distT="0" distB="0" distL="0" distR="0" wp14:anchorId="1322314C" wp14:editId="21C9F6AB">
            <wp:extent cx="1057524" cy="1057524"/>
            <wp:effectExtent l="19050" t="0" r="9276" b="0"/>
            <wp:docPr id="2" name="Picture 2" descr="C:\Users\Admi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mages.png"/>
                    <pic:cNvPicPr>
                      <a:picLocks noChangeAspect="1" noChangeArrowheads="1"/>
                    </pic:cNvPicPr>
                  </pic:nvPicPr>
                  <pic:blipFill>
                    <a:blip r:embed="rId9"/>
                    <a:srcRect/>
                    <a:stretch>
                      <a:fillRect/>
                    </a:stretch>
                  </pic:blipFill>
                  <pic:spPr bwMode="auto">
                    <a:xfrm>
                      <a:off x="0" y="0"/>
                      <a:ext cx="1059584" cy="1059584"/>
                    </a:xfrm>
                    <a:prstGeom prst="rect">
                      <a:avLst/>
                    </a:prstGeom>
                    <a:noFill/>
                    <a:ln w="9525">
                      <a:noFill/>
                      <a:miter lim="800000"/>
                      <a:headEnd/>
                      <a:tailEnd/>
                    </a:ln>
                  </pic:spPr>
                </pic:pic>
              </a:graphicData>
            </a:graphic>
          </wp:inline>
        </w:drawing>
      </w:r>
    </w:p>
    <w:p w14:paraId="0D30771E" w14:textId="77777777" w:rsidR="00C368D2" w:rsidRDefault="00C368D2" w:rsidP="00C368D2">
      <w:pPr>
        <w:pStyle w:val="BodyText"/>
        <w:spacing w:before="3"/>
        <w:rPr>
          <w:noProof/>
        </w:rPr>
      </w:pPr>
    </w:p>
    <w:p w14:paraId="17567EAF" w14:textId="77777777" w:rsidR="00C368D2" w:rsidRDefault="00C368D2" w:rsidP="00C368D2">
      <w:pPr>
        <w:pStyle w:val="BodyText"/>
        <w:spacing w:before="3"/>
        <w:jc w:val="center"/>
        <w:rPr>
          <w:noProof/>
        </w:rPr>
      </w:pPr>
    </w:p>
    <w:p w14:paraId="6C46CFAC" w14:textId="77777777" w:rsidR="00C368D2" w:rsidRDefault="00C368D2" w:rsidP="00C368D2">
      <w:pPr>
        <w:pStyle w:val="BodyText"/>
        <w:spacing w:before="3"/>
        <w:rPr>
          <w:noProof/>
        </w:rPr>
      </w:pPr>
    </w:p>
    <w:p w14:paraId="7399D9FD" w14:textId="77777777" w:rsidR="00C368D2" w:rsidRDefault="04A5702D" w:rsidP="0A6D220F">
      <w:pPr>
        <w:spacing w:line="286" w:lineRule="exact"/>
        <w:ind w:left="122" w:right="121"/>
        <w:jc w:val="center"/>
        <w:rPr>
          <w:b/>
          <w:bCs/>
          <w:sz w:val="26"/>
          <w:szCs w:val="26"/>
        </w:rPr>
      </w:pPr>
      <w:r w:rsidRPr="0A6D220F">
        <w:rPr>
          <w:b/>
          <w:bCs/>
          <w:sz w:val="26"/>
          <w:szCs w:val="26"/>
        </w:rPr>
        <w:t xml:space="preserve"> DR. A.P.J. ABDUL KALAM TECHNICAL UNIVERSITY </w:t>
      </w:r>
    </w:p>
    <w:p w14:paraId="704CBD50" w14:textId="77777777" w:rsidR="00C368D2" w:rsidRPr="003F7742" w:rsidRDefault="04A5702D" w:rsidP="003F7742">
      <w:pPr>
        <w:spacing w:before="4" w:line="228" w:lineRule="auto"/>
        <w:ind w:left="3097" w:right="3073"/>
        <w:jc w:val="center"/>
        <w:rPr>
          <w:b/>
          <w:bCs/>
        </w:rPr>
        <w:sectPr w:rsidR="00C368D2" w:rsidRPr="003F7742">
          <w:headerReference w:type="default" r:id="rId10"/>
          <w:footerReference w:type="default" r:id="rId11"/>
          <w:type w:val="continuous"/>
          <w:pgSz w:w="11910" w:h="16840"/>
          <w:pgMar w:top="1580" w:right="880" w:bottom="280" w:left="920" w:header="720" w:footer="720" w:gutter="0"/>
          <w:cols w:space="720"/>
        </w:sectPr>
      </w:pPr>
      <w:r w:rsidRPr="0A6D220F">
        <w:rPr>
          <w:b/>
          <w:bCs/>
        </w:rPr>
        <w:t xml:space="preserve">LUCKNOW, UTTAR </w:t>
      </w:r>
      <w:r w:rsidR="3E537557" w:rsidRPr="0A6D220F">
        <w:rPr>
          <w:b/>
          <w:bCs/>
        </w:rPr>
        <w:t>PRADESH (</w:t>
      </w:r>
      <w:r w:rsidRPr="0A6D220F">
        <w:rPr>
          <w:b/>
          <w:bCs/>
        </w:rPr>
        <w:t>SESSION: May 2025)</w:t>
      </w:r>
    </w:p>
    <w:p w14:paraId="4B079063" w14:textId="77777777" w:rsidR="00825823" w:rsidRDefault="00825823">
      <w:pPr>
        <w:spacing w:line="228" w:lineRule="auto"/>
        <w:jc w:val="center"/>
        <w:sectPr w:rsidR="00825823">
          <w:headerReference w:type="default" r:id="rId12"/>
          <w:footerReference w:type="default" r:id="rId13"/>
          <w:type w:val="continuous"/>
          <w:pgSz w:w="11910" w:h="16840"/>
          <w:pgMar w:top="1580" w:right="880" w:bottom="280" w:left="920" w:header="720" w:footer="720" w:gutter="0"/>
          <w:cols w:space="720"/>
        </w:sectPr>
      </w:pPr>
    </w:p>
    <w:p w14:paraId="7C3AF636" w14:textId="77777777" w:rsidR="00825823" w:rsidRDefault="00825823">
      <w:pPr>
        <w:pStyle w:val="BodyText"/>
        <w:spacing w:before="10"/>
        <w:rPr>
          <w:b/>
        </w:rPr>
      </w:pPr>
    </w:p>
    <w:p w14:paraId="7D04640F" w14:textId="77777777" w:rsidR="00825823" w:rsidRPr="00CB37ED" w:rsidRDefault="18B2CA51" w:rsidP="00CB37ED">
      <w:pPr>
        <w:pStyle w:val="Heading2"/>
        <w:spacing w:before="88"/>
        <w:ind w:left="2880" w:right="0"/>
        <w:jc w:val="left"/>
        <w:rPr>
          <w:color w:val="211F1F"/>
        </w:rPr>
      </w:pPr>
      <w:r w:rsidRPr="0A6D220F">
        <w:rPr>
          <w:color w:val="211F1F"/>
        </w:rPr>
        <w:t xml:space="preserve">   </w:t>
      </w:r>
      <w:r w:rsidR="34A077AC" w:rsidRPr="0A6D220F">
        <w:rPr>
          <w:color w:val="211F1F"/>
        </w:rPr>
        <w:t xml:space="preserve">      </w:t>
      </w:r>
      <w:r w:rsidR="31D477B1" w:rsidRPr="0A6D220F">
        <w:rPr>
          <w:color w:val="211F1F"/>
        </w:rPr>
        <w:t xml:space="preserve">DECLARATION </w:t>
      </w:r>
    </w:p>
    <w:p w14:paraId="2C7F89C3" w14:textId="77777777" w:rsidR="00825823" w:rsidRDefault="00825823">
      <w:pPr>
        <w:pStyle w:val="BodyText"/>
        <w:rPr>
          <w:b/>
          <w:sz w:val="36"/>
        </w:rPr>
      </w:pPr>
    </w:p>
    <w:p w14:paraId="33D4D07D" w14:textId="77777777" w:rsidR="00825823" w:rsidRDefault="31D477B1" w:rsidP="00454467">
      <w:pPr>
        <w:spacing w:before="259"/>
        <w:ind w:left="529" w:right="316"/>
        <w:jc w:val="both"/>
        <w:rPr>
          <w:b/>
          <w:bCs/>
          <w:color w:val="211F1F"/>
          <w:sz w:val="28"/>
          <w:szCs w:val="28"/>
        </w:rPr>
      </w:pPr>
      <w:r w:rsidRPr="0A6D220F">
        <w:rPr>
          <w:color w:val="211F1F"/>
          <w:sz w:val="28"/>
          <w:szCs w:val="28"/>
        </w:rPr>
        <w:t>We</w:t>
      </w:r>
      <w:r w:rsidR="29DEE89D" w:rsidRPr="0A6D220F">
        <w:rPr>
          <w:color w:val="211F1F"/>
          <w:sz w:val="28"/>
          <w:szCs w:val="28"/>
        </w:rPr>
        <w:t xml:space="preserve"> Shreya Upadhyay, Shubham Mishra, Raj Rajput </w:t>
      </w:r>
      <w:r w:rsidRPr="0A6D220F">
        <w:rPr>
          <w:color w:val="211F1F"/>
          <w:sz w:val="28"/>
          <w:szCs w:val="28"/>
        </w:rPr>
        <w:t>hereby declare that this submission is our own work and</w:t>
      </w:r>
      <w:r w:rsidRPr="0A6D220F">
        <w:rPr>
          <w:color w:val="211F1F"/>
          <w:spacing w:val="-6"/>
          <w:sz w:val="28"/>
          <w:szCs w:val="28"/>
        </w:rPr>
        <w:t xml:space="preserve"> </w:t>
      </w:r>
      <w:r w:rsidRPr="0A6D220F">
        <w:rPr>
          <w:color w:val="211F1F"/>
          <w:sz w:val="28"/>
          <w:szCs w:val="28"/>
        </w:rPr>
        <w:t>that,</w:t>
      </w:r>
      <w:r w:rsidRPr="0A6D220F">
        <w:rPr>
          <w:color w:val="211F1F"/>
          <w:spacing w:val="-4"/>
          <w:sz w:val="28"/>
          <w:szCs w:val="28"/>
        </w:rPr>
        <w:t xml:space="preserve"> </w:t>
      </w:r>
      <w:r w:rsidRPr="0A6D220F">
        <w:rPr>
          <w:color w:val="211F1F"/>
          <w:sz w:val="28"/>
          <w:szCs w:val="28"/>
        </w:rPr>
        <w:t>to</w:t>
      </w:r>
      <w:r w:rsidRPr="0A6D220F">
        <w:rPr>
          <w:color w:val="211F1F"/>
          <w:spacing w:val="-5"/>
          <w:sz w:val="28"/>
          <w:szCs w:val="28"/>
        </w:rPr>
        <w:t xml:space="preserve"> </w:t>
      </w:r>
      <w:r w:rsidRPr="0A6D220F">
        <w:rPr>
          <w:color w:val="211F1F"/>
          <w:sz w:val="28"/>
          <w:szCs w:val="28"/>
        </w:rPr>
        <w:t>the</w:t>
      </w:r>
      <w:r w:rsidRPr="0A6D220F">
        <w:rPr>
          <w:color w:val="211F1F"/>
          <w:spacing w:val="-5"/>
          <w:sz w:val="28"/>
          <w:szCs w:val="28"/>
        </w:rPr>
        <w:t xml:space="preserve"> </w:t>
      </w:r>
      <w:r w:rsidRPr="0A6D220F">
        <w:rPr>
          <w:color w:val="211F1F"/>
          <w:sz w:val="28"/>
          <w:szCs w:val="28"/>
        </w:rPr>
        <w:t>best</w:t>
      </w:r>
      <w:r w:rsidRPr="0A6D220F">
        <w:rPr>
          <w:color w:val="211F1F"/>
          <w:spacing w:val="-6"/>
          <w:sz w:val="28"/>
          <w:szCs w:val="28"/>
        </w:rPr>
        <w:t xml:space="preserve"> </w:t>
      </w:r>
      <w:r w:rsidRPr="0A6D220F">
        <w:rPr>
          <w:color w:val="211F1F"/>
          <w:sz w:val="28"/>
          <w:szCs w:val="28"/>
        </w:rPr>
        <w:t>of</w:t>
      </w:r>
      <w:r w:rsidRPr="0A6D220F">
        <w:rPr>
          <w:color w:val="211F1F"/>
          <w:spacing w:val="-3"/>
          <w:sz w:val="28"/>
          <w:szCs w:val="28"/>
        </w:rPr>
        <w:t xml:space="preserve"> </w:t>
      </w:r>
      <w:r w:rsidRPr="0A6D220F">
        <w:rPr>
          <w:color w:val="211F1F"/>
          <w:sz w:val="28"/>
          <w:szCs w:val="28"/>
        </w:rPr>
        <w:t>our</w:t>
      </w:r>
      <w:r w:rsidRPr="0A6D220F">
        <w:rPr>
          <w:color w:val="211F1F"/>
          <w:spacing w:val="-7"/>
          <w:sz w:val="28"/>
          <w:szCs w:val="28"/>
        </w:rPr>
        <w:t xml:space="preserve"> </w:t>
      </w:r>
      <w:r w:rsidRPr="0A6D220F">
        <w:rPr>
          <w:color w:val="211F1F"/>
          <w:sz w:val="28"/>
          <w:szCs w:val="28"/>
        </w:rPr>
        <w:t>knowledge</w:t>
      </w:r>
      <w:r w:rsidRPr="0A6D220F">
        <w:rPr>
          <w:color w:val="211F1F"/>
          <w:spacing w:val="-5"/>
          <w:sz w:val="28"/>
          <w:szCs w:val="28"/>
        </w:rPr>
        <w:t xml:space="preserve"> </w:t>
      </w:r>
      <w:r w:rsidRPr="0A6D220F">
        <w:rPr>
          <w:color w:val="211F1F"/>
          <w:sz w:val="28"/>
          <w:szCs w:val="28"/>
        </w:rPr>
        <w:t>and belief,</w:t>
      </w:r>
      <w:r w:rsidRPr="0A6D220F">
        <w:rPr>
          <w:color w:val="211F1F"/>
          <w:spacing w:val="-4"/>
          <w:sz w:val="28"/>
          <w:szCs w:val="28"/>
        </w:rPr>
        <w:t xml:space="preserve"> </w:t>
      </w:r>
      <w:r w:rsidRPr="0A6D220F">
        <w:rPr>
          <w:color w:val="211F1F"/>
          <w:sz w:val="28"/>
          <w:szCs w:val="28"/>
        </w:rPr>
        <w:t>it</w:t>
      </w:r>
      <w:r w:rsidRPr="0A6D220F">
        <w:rPr>
          <w:color w:val="211F1F"/>
          <w:spacing w:val="-6"/>
          <w:sz w:val="28"/>
          <w:szCs w:val="28"/>
        </w:rPr>
        <w:t xml:space="preserve"> </w:t>
      </w:r>
      <w:r w:rsidRPr="0A6D220F">
        <w:rPr>
          <w:color w:val="211F1F"/>
          <w:sz w:val="28"/>
          <w:szCs w:val="28"/>
        </w:rPr>
        <w:t>contains</w:t>
      </w:r>
      <w:r w:rsidRPr="0A6D220F">
        <w:rPr>
          <w:color w:val="211F1F"/>
          <w:spacing w:val="-4"/>
          <w:sz w:val="28"/>
          <w:szCs w:val="28"/>
        </w:rPr>
        <w:t xml:space="preserve"> </w:t>
      </w:r>
      <w:r w:rsidRPr="0A6D220F">
        <w:rPr>
          <w:color w:val="211F1F"/>
          <w:sz w:val="28"/>
          <w:szCs w:val="28"/>
        </w:rPr>
        <w:t>no</w:t>
      </w:r>
      <w:r w:rsidRPr="0A6D220F">
        <w:rPr>
          <w:color w:val="211F1F"/>
          <w:spacing w:val="-10"/>
          <w:sz w:val="28"/>
          <w:szCs w:val="28"/>
        </w:rPr>
        <w:t xml:space="preserve"> </w:t>
      </w:r>
      <w:r w:rsidRPr="0A6D220F">
        <w:rPr>
          <w:color w:val="211F1F"/>
          <w:sz w:val="28"/>
          <w:szCs w:val="28"/>
        </w:rPr>
        <w:t>material</w:t>
      </w:r>
      <w:r w:rsidRPr="0A6D220F">
        <w:rPr>
          <w:color w:val="211F1F"/>
          <w:spacing w:val="-7"/>
          <w:sz w:val="28"/>
          <w:szCs w:val="28"/>
        </w:rPr>
        <w:t xml:space="preserve"> </w:t>
      </w:r>
      <w:r w:rsidRPr="0A6D220F">
        <w:rPr>
          <w:color w:val="211F1F"/>
          <w:sz w:val="28"/>
          <w:szCs w:val="28"/>
        </w:rPr>
        <w:t xml:space="preserve">previously published </w:t>
      </w:r>
      <w:r w:rsidRPr="0A6D220F">
        <w:rPr>
          <w:color w:val="211F1F"/>
          <w:spacing w:val="-3"/>
          <w:sz w:val="28"/>
          <w:szCs w:val="28"/>
        </w:rPr>
        <w:t xml:space="preserve">or </w:t>
      </w:r>
      <w:r w:rsidRPr="0A6D220F">
        <w:rPr>
          <w:color w:val="211F1F"/>
          <w:sz w:val="28"/>
          <w:szCs w:val="28"/>
        </w:rPr>
        <w:t xml:space="preserve">written by another person nor material which to a substantial extent has been accepted </w:t>
      </w:r>
      <w:r w:rsidRPr="0A6D220F">
        <w:rPr>
          <w:color w:val="211F1F"/>
          <w:spacing w:val="-3"/>
          <w:sz w:val="28"/>
          <w:szCs w:val="28"/>
        </w:rPr>
        <w:t xml:space="preserve">for </w:t>
      </w:r>
      <w:r w:rsidRPr="0A6D220F">
        <w:rPr>
          <w:color w:val="211F1F"/>
          <w:sz w:val="28"/>
          <w:szCs w:val="28"/>
        </w:rPr>
        <w:t xml:space="preserve">the award </w:t>
      </w:r>
      <w:r w:rsidRPr="0A6D220F">
        <w:rPr>
          <w:color w:val="211F1F"/>
          <w:spacing w:val="-3"/>
          <w:sz w:val="28"/>
          <w:szCs w:val="28"/>
        </w:rPr>
        <w:t xml:space="preserve">of </w:t>
      </w:r>
      <w:r w:rsidRPr="0A6D220F">
        <w:rPr>
          <w:color w:val="211F1F"/>
          <w:sz w:val="28"/>
          <w:szCs w:val="28"/>
        </w:rPr>
        <w:t xml:space="preserve">any other </w:t>
      </w:r>
      <w:proofErr w:type="gramStart"/>
      <w:r w:rsidRPr="0A6D220F">
        <w:rPr>
          <w:color w:val="211F1F"/>
          <w:sz w:val="28"/>
          <w:szCs w:val="28"/>
        </w:rPr>
        <w:t xml:space="preserve">degree  </w:t>
      </w:r>
      <w:r w:rsidRPr="0A6D220F">
        <w:rPr>
          <w:color w:val="211F1F"/>
          <w:spacing w:val="-3"/>
          <w:sz w:val="28"/>
          <w:szCs w:val="28"/>
        </w:rPr>
        <w:t>of</w:t>
      </w:r>
      <w:proofErr w:type="gramEnd"/>
      <w:r w:rsidR="00675934">
        <w:rPr>
          <w:color w:val="211F1F"/>
          <w:spacing w:val="-3"/>
          <w:sz w:val="28"/>
          <w:szCs w:val="28"/>
        </w:rPr>
        <w:t xml:space="preserve"> </w:t>
      </w:r>
      <w:r w:rsidRPr="0A6D220F">
        <w:rPr>
          <w:color w:val="211F1F"/>
          <w:sz w:val="28"/>
          <w:szCs w:val="28"/>
        </w:rPr>
        <w:t>the</w:t>
      </w:r>
      <w:r w:rsidR="00675934">
        <w:rPr>
          <w:color w:val="211F1F"/>
          <w:sz w:val="28"/>
          <w:szCs w:val="28"/>
        </w:rPr>
        <w:t xml:space="preserve"> </w:t>
      </w:r>
      <w:r w:rsidRPr="0A6D220F">
        <w:rPr>
          <w:color w:val="211F1F"/>
          <w:sz w:val="28"/>
          <w:szCs w:val="28"/>
        </w:rPr>
        <w:t>university</w:t>
      </w:r>
      <w:r w:rsidR="00675934">
        <w:rPr>
          <w:color w:val="211F1F"/>
          <w:sz w:val="28"/>
          <w:szCs w:val="28"/>
        </w:rPr>
        <w:t xml:space="preserve"> </w:t>
      </w:r>
      <w:r w:rsidRPr="0A6D220F">
        <w:rPr>
          <w:color w:val="211F1F"/>
          <w:spacing w:val="-3"/>
          <w:sz w:val="28"/>
          <w:szCs w:val="28"/>
        </w:rPr>
        <w:t>or</w:t>
      </w:r>
      <w:r w:rsidR="00675934">
        <w:rPr>
          <w:color w:val="211F1F"/>
          <w:spacing w:val="-3"/>
          <w:sz w:val="28"/>
          <w:szCs w:val="28"/>
        </w:rPr>
        <w:t xml:space="preserve"> </w:t>
      </w:r>
      <w:r w:rsidRPr="0A6D220F">
        <w:rPr>
          <w:color w:val="211F1F"/>
          <w:sz w:val="28"/>
          <w:szCs w:val="28"/>
        </w:rPr>
        <w:t>other</w:t>
      </w:r>
      <w:r w:rsidR="00675934">
        <w:rPr>
          <w:color w:val="211F1F"/>
          <w:spacing w:val="-19"/>
          <w:sz w:val="28"/>
          <w:szCs w:val="28"/>
        </w:rPr>
        <w:t xml:space="preserve"> </w:t>
      </w:r>
      <w:r w:rsidRPr="0A6D220F">
        <w:rPr>
          <w:color w:val="211F1F"/>
          <w:sz w:val="28"/>
          <w:szCs w:val="28"/>
        </w:rPr>
        <w:t>institute</w:t>
      </w:r>
      <w:r w:rsidR="00675934">
        <w:rPr>
          <w:color w:val="211F1F"/>
          <w:spacing w:val="-11"/>
          <w:sz w:val="28"/>
          <w:szCs w:val="28"/>
        </w:rPr>
        <w:t xml:space="preserve"> </w:t>
      </w:r>
      <w:r w:rsidRPr="0A6D220F">
        <w:rPr>
          <w:color w:val="211F1F"/>
          <w:spacing w:val="-3"/>
          <w:sz w:val="28"/>
          <w:szCs w:val="28"/>
        </w:rPr>
        <w:t>of</w:t>
      </w:r>
      <w:r w:rsidR="00675934">
        <w:rPr>
          <w:color w:val="211F1F"/>
          <w:spacing w:val="-18"/>
          <w:sz w:val="28"/>
          <w:szCs w:val="28"/>
        </w:rPr>
        <w:t xml:space="preserve"> </w:t>
      </w:r>
      <w:r w:rsidRPr="0A6D220F">
        <w:rPr>
          <w:color w:val="211F1F"/>
          <w:sz w:val="28"/>
          <w:szCs w:val="28"/>
        </w:rPr>
        <w:t>higher</w:t>
      </w:r>
      <w:r w:rsidR="00675934">
        <w:rPr>
          <w:color w:val="211F1F"/>
          <w:spacing w:val="-19"/>
          <w:sz w:val="28"/>
          <w:szCs w:val="28"/>
        </w:rPr>
        <w:t xml:space="preserve"> </w:t>
      </w:r>
      <w:r w:rsidRPr="0A6D220F">
        <w:rPr>
          <w:color w:val="211F1F"/>
          <w:sz w:val="28"/>
          <w:szCs w:val="28"/>
        </w:rPr>
        <w:t>learning,</w:t>
      </w:r>
      <w:r w:rsidR="00675934">
        <w:rPr>
          <w:color w:val="211F1F"/>
          <w:spacing w:val="-14"/>
          <w:sz w:val="28"/>
          <w:szCs w:val="28"/>
        </w:rPr>
        <w:t xml:space="preserve"> </w:t>
      </w:r>
      <w:r w:rsidRPr="0A6D220F">
        <w:rPr>
          <w:color w:val="211F1F"/>
          <w:sz w:val="28"/>
          <w:szCs w:val="28"/>
        </w:rPr>
        <w:t>except</w:t>
      </w:r>
      <w:r w:rsidR="00675934">
        <w:rPr>
          <w:color w:val="211F1F"/>
          <w:spacing w:val="-14"/>
          <w:sz w:val="28"/>
          <w:szCs w:val="28"/>
        </w:rPr>
        <w:t xml:space="preserve"> </w:t>
      </w:r>
      <w:r w:rsidRPr="0A6D220F">
        <w:rPr>
          <w:color w:val="211F1F"/>
          <w:sz w:val="28"/>
          <w:szCs w:val="28"/>
        </w:rPr>
        <w:t>where</w:t>
      </w:r>
      <w:r w:rsidRPr="0A6D220F">
        <w:rPr>
          <w:color w:val="211F1F"/>
          <w:spacing w:val="-16"/>
          <w:sz w:val="28"/>
          <w:szCs w:val="28"/>
        </w:rPr>
        <w:t xml:space="preserve"> </w:t>
      </w:r>
      <w:r w:rsidRPr="0A6D220F">
        <w:rPr>
          <w:color w:val="211F1F"/>
          <w:sz w:val="28"/>
          <w:szCs w:val="28"/>
        </w:rPr>
        <w:t>due</w:t>
      </w:r>
      <w:r w:rsidRPr="0A6D220F">
        <w:rPr>
          <w:color w:val="211F1F"/>
          <w:spacing w:val="-16"/>
          <w:sz w:val="28"/>
          <w:szCs w:val="28"/>
        </w:rPr>
        <w:t xml:space="preserve"> </w:t>
      </w:r>
      <w:r w:rsidRPr="0A6D220F">
        <w:rPr>
          <w:color w:val="211F1F"/>
          <w:sz w:val="28"/>
          <w:szCs w:val="28"/>
        </w:rPr>
        <w:t>acknowledgment</w:t>
      </w:r>
      <w:r w:rsidRPr="0A6D220F">
        <w:rPr>
          <w:color w:val="211F1F"/>
          <w:spacing w:val="-17"/>
          <w:sz w:val="28"/>
          <w:szCs w:val="28"/>
        </w:rPr>
        <w:t xml:space="preserve"> </w:t>
      </w:r>
      <w:r w:rsidRPr="0A6D220F">
        <w:rPr>
          <w:color w:val="211F1F"/>
          <w:sz w:val="28"/>
          <w:szCs w:val="28"/>
        </w:rPr>
        <w:t>has</w:t>
      </w:r>
      <w:r w:rsidRPr="0A6D220F">
        <w:rPr>
          <w:color w:val="211F1F"/>
          <w:spacing w:val="-16"/>
          <w:sz w:val="28"/>
          <w:szCs w:val="28"/>
        </w:rPr>
        <w:t xml:space="preserve"> </w:t>
      </w:r>
      <w:r w:rsidRPr="0A6D220F">
        <w:rPr>
          <w:color w:val="211F1F"/>
          <w:sz w:val="28"/>
          <w:szCs w:val="28"/>
        </w:rPr>
        <w:t>been</w:t>
      </w:r>
      <w:r w:rsidRPr="0A6D220F">
        <w:rPr>
          <w:color w:val="211F1F"/>
          <w:spacing w:val="-17"/>
          <w:sz w:val="28"/>
          <w:szCs w:val="28"/>
        </w:rPr>
        <w:t xml:space="preserve"> </w:t>
      </w:r>
      <w:r w:rsidRPr="0A6D220F">
        <w:rPr>
          <w:color w:val="211F1F"/>
          <w:sz w:val="28"/>
          <w:szCs w:val="28"/>
        </w:rPr>
        <w:t>made in the text</w:t>
      </w:r>
      <w:r w:rsidR="278A0CE7" w:rsidRPr="0A6D220F">
        <w:rPr>
          <w:color w:val="211F1F"/>
          <w:sz w:val="28"/>
          <w:szCs w:val="28"/>
        </w:rPr>
        <w:t>.</w:t>
      </w:r>
    </w:p>
    <w:p w14:paraId="064F0C4D" w14:textId="77777777" w:rsidR="0A6D220F" w:rsidRDefault="0A6D220F" w:rsidP="0A6D220F">
      <w:pPr>
        <w:spacing w:before="259"/>
        <w:ind w:left="529" w:right="316"/>
        <w:jc w:val="both"/>
        <w:rPr>
          <w:color w:val="211F1F"/>
          <w:sz w:val="28"/>
          <w:szCs w:val="28"/>
        </w:rPr>
      </w:pPr>
    </w:p>
    <w:p w14:paraId="2197A4FD" w14:textId="77777777" w:rsidR="6C1E6981" w:rsidRDefault="6C1E6981" w:rsidP="0A6D220F">
      <w:pPr>
        <w:ind w:left="529"/>
        <w:rPr>
          <w:color w:val="211F1F"/>
          <w:sz w:val="28"/>
          <w:szCs w:val="28"/>
        </w:rPr>
      </w:pPr>
      <w:r w:rsidRPr="0A6D220F">
        <w:rPr>
          <w:color w:val="211F1F"/>
          <w:sz w:val="28"/>
          <w:szCs w:val="28"/>
        </w:rPr>
        <w:t xml:space="preserve">Signature: </w:t>
      </w:r>
      <w:r>
        <w:br/>
      </w:r>
      <w:r w:rsidRPr="0A6D220F">
        <w:rPr>
          <w:color w:val="211F1F"/>
          <w:sz w:val="28"/>
          <w:szCs w:val="28"/>
        </w:rPr>
        <w:t>Name: Shreya Upadhyay</w:t>
      </w:r>
      <w:r>
        <w:br/>
      </w:r>
      <w:r w:rsidRPr="0A6D220F">
        <w:rPr>
          <w:color w:val="211F1F"/>
          <w:sz w:val="28"/>
          <w:szCs w:val="28"/>
        </w:rPr>
        <w:t>Roll No: 2102220100165</w:t>
      </w:r>
      <w:r>
        <w:br/>
      </w:r>
      <w:r w:rsidRPr="0A6D220F">
        <w:rPr>
          <w:color w:val="211F1F"/>
          <w:sz w:val="28"/>
          <w:szCs w:val="28"/>
        </w:rPr>
        <w:t xml:space="preserve">Date: </w:t>
      </w:r>
      <w:r>
        <w:br/>
      </w:r>
      <w:r>
        <w:br/>
      </w:r>
      <w:r>
        <w:br/>
      </w:r>
      <w:r w:rsidRPr="0A6D220F">
        <w:rPr>
          <w:color w:val="211F1F"/>
          <w:sz w:val="28"/>
          <w:szCs w:val="28"/>
        </w:rPr>
        <w:t xml:space="preserve">Signature: </w:t>
      </w:r>
      <w:r>
        <w:br/>
      </w:r>
      <w:r w:rsidRPr="0A6D220F">
        <w:rPr>
          <w:color w:val="211F1F"/>
          <w:sz w:val="28"/>
          <w:szCs w:val="28"/>
        </w:rPr>
        <w:t>Name: Shubham Mishra</w:t>
      </w:r>
      <w:r>
        <w:br/>
      </w:r>
      <w:r w:rsidRPr="0A6D220F">
        <w:rPr>
          <w:color w:val="211F1F"/>
          <w:sz w:val="28"/>
          <w:szCs w:val="28"/>
        </w:rPr>
        <w:t>Roll No: 2102220100168</w:t>
      </w:r>
      <w:r>
        <w:br/>
      </w:r>
      <w:r w:rsidRPr="0A6D220F">
        <w:rPr>
          <w:color w:val="211F1F"/>
          <w:sz w:val="28"/>
          <w:szCs w:val="28"/>
        </w:rPr>
        <w:t xml:space="preserve">Date: </w:t>
      </w:r>
      <w:r>
        <w:br/>
      </w:r>
      <w:r>
        <w:br/>
      </w:r>
      <w:r>
        <w:br/>
      </w:r>
      <w:r w:rsidRPr="0A6D220F">
        <w:rPr>
          <w:color w:val="211F1F"/>
          <w:sz w:val="28"/>
          <w:szCs w:val="28"/>
        </w:rPr>
        <w:t xml:space="preserve">Signature: </w:t>
      </w:r>
      <w:r>
        <w:br/>
      </w:r>
      <w:r w:rsidRPr="0A6D220F">
        <w:rPr>
          <w:color w:val="211F1F"/>
          <w:sz w:val="28"/>
          <w:szCs w:val="28"/>
        </w:rPr>
        <w:t>Name: Raj Rajput</w:t>
      </w:r>
      <w:r>
        <w:br/>
      </w:r>
      <w:r w:rsidRPr="0A6D220F">
        <w:rPr>
          <w:color w:val="211F1F"/>
          <w:sz w:val="28"/>
          <w:szCs w:val="28"/>
        </w:rPr>
        <w:t>Roll No: 2102220100139</w:t>
      </w:r>
      <w:r>
        <w:br/>
      </w:r>
      <w:r w:rsidRPr="0A6D220F">
        <w:rPr>
          <w:color w:val="211F1F"/>
          <w:sz w:val="28"/>
          <w:szCs w:val="28"/>
        </w:rPr>
        <w:t xml:space="preserve">Date: </w:t>
      </w:r>
      <w:r>
        <w:tab/>
      </w:r>
    </w:p>
    <w:p w14:paraId="51A14E88" w14:textId="77777777" w:rsidR="0A6D220F" w:rsidRDefault="0A6D220F" w:rsidP="0A6D220F">
      <w:pPr>
        <w:ind w:left="720" w:right="329"/>
        <w:jc w:val="both"/>
        <w:rPr>
          <w:b/>
          <w:bCs/>
          <w:color w:val="211F1F"/>
          <w:sz w:val="28"/>
          <w:szCs w:val="28"/>
        </w:rPr>
      </w:pPr>
    </w:p>
    <w:p w14:paraId="344EA254" w14:textId="77777777" w:rsidR="0A6D220F" w:rsidRDefault="0A6D220F" w:rsidP="0A6D220F">
      <w:pPr>
        <w:pStyle w:val="BodyText"/>
        <w:ind w:left="529" w:right="8574"/>
        <w:rPr>
          <w:color w:val="211F1F"/>
        </w:rPr>
      </w:pPr>
    </w:p>
    <w:p w14:paraId="47B65212" w14:textId="77777777" w:rsidR="0A6D220F" w:rsidRDefault="0A6D220F" w:rsidP="0A6D220F">
      <w:pPr>
        <w:pStyle w:val="BodyText"/>
        <w:ind w:left="529" w:right="8574"/>
        <w:rPr>
          <w:color w:val="211F1F"/>
        </w:rPr>
      </w:pPr>
    </w:p>
    <w:p w14:paraId="38776969" w14:textId="77777777" w:rsidR="00A77C1E" w:rsidRPr="00F91598" w:rsidRDefault="00A77C1E" w:rsidP="00A77C1E">
      <w:pPr>
        <w:pStyle w:val="BodyText"/>
        <w:tabs>
          <w:tab w:val="left" w:pos="8640"/>
        </w:tabs>
        <w:spacing w:line="480" w:lineRule="auto"/>
        <w:ind w:left="529" w:right="-60"/>
        <w:rPr>
          <w:color w:val="211F1F"/>
          <w:sz w:val="26"/>
          <w:szCs w:val="26"/>
        </w:rPr>
      </w:pPr>
      <w:r w:rsidRPr="00F91598">
        <w:rPr>
          <w:color w:val="211F1F"/>
          <w:sz w:val="26"/>
          <w:szCs w:val="26"/>
        </w:rPr>
        <w:t xml:space="preserve">Project Guide name                                                                          Project Coordinator name  </w:t>
      </w:r>
    </w:p>
    <w:p w14:paraId="5813B80F" w14:textId="77777777" w:rsidR="00A77C1E" w:rsidRDefault="377302F7" w:rsidP="00A77C1E">
      <w:pPr>
        <w:pStyle w:val="BodyText"/>
        <w:tabs>
          <w:tab w:val="left" w:pos="8640"/>
        </w:tabs>
        <w:spacing w:line="480" w:lineRule="auto"/>
        <w:ind w:left="529" w:right="-60"/>
        <w:rPr>
          <w:color w:val="211F1F"/>
        </w:rPr>
      </w:pPr>
      <w:r w:rsidRPr="00F91598">
        <w:rPr>
          <w:color w:val="211F1F"/>
          <w:sz w:val="26"/>
          <w:szCs w:val="26"/>
        </w:rPr>
        <w:t>Prof. Prachi Jain</w:t>
      </w:r>
      <w:r w:rsidR="4F10847F" w:rsidRPr="00F91598">
        <w:rPr>
          <w:color w:val="211F1F"/>
          <w:sz w:val="26"/>
          <w:szCs w:val="26"/>
        </w:rPr>
        <w:t xml:space="preserve">                                                                               </w:t>
      </w:r>
      <w:r w:rsidR="6B634170" w:rsidRPr="0A6D220F">
        <w:rPr>
          <w:color w:val="211F1F"/>
        </w:rPr>
        <w:t xml:space="preserve">Dr, </w:t>
      </w:r>
      <w:proofErr w:type="spellStart"/>
      <w:r w:rsidR="6B634170" w:rsidRPr="0A6D220F">
        <w:rPr>
          <w:color w:val="211F1F"/>
        </w:rPr>
        <w:t>Hariom</w:t>
      </w:r>
      <w:proofErr w:type="spellEnd"/>
      <w:r w:rsidR="6B634170" w:rsidRPr="0A6D220F">
        <w:rPr>
          <w:color w:val="211F1F"/>
        </w:rPr>
        <w:t xml:space="preserve"> Tyagi</w:t>
      </w:r>
      <w:r w:rsidR="4F10847F" w:rsidRPr="0A6D220F">
        <w:rPr>
          <w:color w:val="211F1F"/>
        </w:rPr>
        <w:t xml:space="preserve">       </w:t>
      </w:r>
      <w:r w:rsidR="00A77C1E">
        <w:tab/>
      </w:r>
    </w:p>
    <w:p w14:paraId="07890C44" w14:textId="77777777" w:rsidR="00A77C1E" w:rsidRPr="00F91598" w:rsidRDefault="00A77C1E" w:rsidP="00A77C1E">
      <w:pPr>
        <w:pStyle w:val="BodyText"/>
        <w:tabs>
          <w:tab w:val="left" w:pos="8640"/>
        </w:tabs>
        <w:spacing w:line="480" w:lineRule="auto"/>
        <w:ind w:left="529" w:right="-60"/>
        <w:rPr>
          <w:color w:val="211F1F"/>
          <w:sz w:val="26"/>
          <w:szCs w:val="26"/>
        </w:rPr>
      </w:pPr>
    </w:p>
    <w:p w14:paraId="2FA84700" w14:textId="77777777" w:rsidR="00A77C1E" w:rsidRPr="00F91598" w:rsidRDefault="5F4FA027" w:rsidP="00A77C1E">
      <w:pPr>
        <w:pStyle w:val="BodyText"/>
        <w:tabs>
          <w:tab w:val="left" w:pos="8640"/>
        </w:tabs>
        <w:spacing w:line="480" w:lineRule="auto"/>
        <w:ind w:left="529" w:right="-60"/>
        <w:rPr>
          <w:color w:val="211F1F"/>
          <w:sz w:val="26"/>
          <w:szCs w:val="26"/>
        </w:rPr>
      </w:pPr>
      <w:r w:rsidRPr="00F91598">
        <w:rPr>
          <w:color w:val="211F1F"/>
          <w:sz w:val="26"/>
          <w:szCs w:val="26"/>
        </w:rPr>
        <w:t>HOD name                                                                                        Dean-CSE Name</w:t>
      </w:r>
      <w:r w:rsidR="4F10847F" w:rsidRPr="00F91598">
        <w:rPr>
          <w:sz w:val="26"/>
          <w:szCs w:val="26"/>
        </w:rPr>
        <w:tab/>
      </w:r>
    </w:p>
    <w:p w14:paraId="65B88A9D" w14:textId="77777777" w:rsidR="00A77C1E" w:rsidRPr="00F91598" w:rsidRDefault="510B8F72" w:rsidP="07919922">
      <w:pPr>
        <w:pStyle w:val="BodyText"/>
        <w:tabs>
          <w:tab w:val="left" w:pos="8640"/>
        </w:tabs>
        <w:spacing w:line="480" w:lineRule="auto"/>
        <w:ind w:right="-60"/>
        <w:rPr>
          <w:color w:val="211F1F"/>
          <w:sz w:val="26"/>
          <w:szCs w:val="26"/>
        </w:rPr>
      </w:pPr>
      <w:r w:rsidRPr="00F91598">
        <w:rPr>
          <w:color w:val="211F1F"/>
          <w:sz w:val="26"/>
          <w:szCs w:val="26"/>
        </w:rPr>
        <w:t xml:space="preserve">        </w:t>
      </w:r>
      <w:r w:rsidR="37AF69FC" w:rsidRPr="00F91598">
        <w:rPr>
          <w:color w:val="211F1F"/>
          <w:sz w:val="26"/>
          <w:szCs w:val="26"/>
        </w:rPr>
        <w:t>Dr, Jaya Sinha</w:t>
      </w:r>
      <w:r w:rsidR="5F4FA027" w:rsidRPr="00F91598">
        <w:rPr>
          <w:color w:val="211F1F"/>
          <w:sz w:val="26"/>
          <w:szCs w:val="26"/>
        </w:rPr>
        <w:t xml:space="preserve">                   </w:t>
      </w:r>
      <w:r w:rsidR="4CF45DC5" w:rsidRPr="00F91598">
        <w:rPr>
          <w:color w:val="211F1F"/>
          <w:sz w:val="26"/>
          <w:szCs w:val="26"/>
        </w:rPr>
        <w:t xml:space="preserve">                                                               </w:t>
      </w:r>
      <w:r w:rsidR="00ED76B3">
        <w:rPr>
          <w:color w:val="211F1F"/>
          <w:sz w:val="26"/>
          <w:szCs w:val="26"/>
        </w:rPr>
        <w:t xml:space="preserve"> </w:t>
      </w:r>
      <w:r w:rsidR="57AD414D" w:rsidRPr="00F91598">
        <w:rPr>
          <w:color w:val="211F1F"/>
          <w:sz w:val="26"/>
          <w:szCs w:val="26"/>
        </w:rPr>
        <w:t>Dr. Vishnu Sharma</w:t>
      </w:r>
    </w:p>
    <w:p w14:paraId="73AA8B0A" w14:textId="77777777" w:rsidR="0A6D220F" w:rsidRPr="00F91598" w:rsidRDefault="0A6D220F" w:rsidP="0A6D220F">
      <w:pPr>
        <w:pStyle w:val="Heading2"/>
        <w:spacing w:before="88"/>
        <w:ind w:left="1309"/>
        <w:rPr>
          <w:color w:val="211F1F"/>
          <w:sz w:val="26"/>
          <w:szCs w:val="26"/>
        </w:rPr>
      </w:pPr>
    </w:p>
    <w:p w14:paraId="70A4EEF3" w14:textId="77777777" w:rsidR="00452689" w:rsidRDefault="00452689" w:rsidP="0A6D220F">
      <w:pPr>
        <w:pStyle w:val="Heading2"/>
        <w:spacing w:before="88"/>
        <w:ind w:left="1309"/>
        <w:rPr>
          <w:color w:val="211F1F"/>
        </w:rPr>
      </w:pPr>
    </w:p>
    <w:p w14:paraId="026FC4E9" w14:textId="77777777" w:rsidR="003F7742" w:rsidRDefault="003F7742" w:rsidP="0A6D220F">
      <w:pPr>
        <w:pStyle w:val="Heading2"/>
        <w:spacing w:before="88"/>
        <w:ind w:left="1309"/>
        <w:rPr>
          <w:color w:val="211F1F"/>
        </w:rPr>
      </w:pPr>
    </w:p>
    <w:p w14:paraId="14E1D006" w14:textId="77777777" w:rsidR="00825823" w:rsidRDefault="31D477B1" w:rsidP="0A6D220F">
      <w:pPr>
        <w:pStyle w:val="Heading2"/>
        <w:spacing w:before="88"/>
        <w:ind w:left="1309"/>
        <w:rPr>
          <w:color w:val="211F1F"/>
        </w:rPr>
      </w:pPr>
      <w:r w:rsidRPr="0A6D220F">
        <w:rPr>
          <w:color w:val="211F1F"/>
        </w:rPr>
        <w:lastRenderedPageBreak/>
        <w:t>CERTIFICATE</w:t>
      </w:r>
    </w:p>
    <w:p w14:paraId="35F6448F" w14:textId="77777777" w:rsidR="00825823" w:rsidRDefault="00825823">
      <w:pPr>
        <w:pStyle w:val="BodyText"/>
        <w:rPr>
          <w:b/>
          <w:sz w:val="36"/>
        </w:rPr>
      </w:pPr>
    </w:p>
    <w:p w14:paraId="43B0EC47" w14:textId="77777777" w:rsidR="00825823" w:rsidRDefault="00825823">
      <w:pPr>
        <w:pStyle w:val="BodyText"/>
        <w:rPr>
          <w:b/>
          <w:sz w:val="36"/>
        </w:rPr>
      </w:pPr>
    </w:p>
    <w:p w14:paraId="756540D2" w14:textId="77777777" w:rsidR="00825823" w:rsidRDefault="00825823">
      <w:pPr>
        <w:pStyle w:val="BodyText"/>
        <w:rPr>
          <w:b/>
          <w:sz w:val="36"/>
        </w:rPr>
      </w:pPr>
    </w:p>
    <w:p w14:paraId="4874C11C" w14:textId="77777777" w:rsidR="53505611" w:rsidRDefault="53505611" w:rsidP="00675934">
      <w:pPr>
        <w:spacing w:before="146" w:line="360" w:lineRule="auto"/>
        <w:ind w:left="529" w:right="508"/>
        <w:jc w:val="both"/>
        <w:rPr>
          <w:sz w:val="28"/>
          <w:szCs w:val="28"/>
        </w:rPr>
      </w:pPr>
      <w:r w:rsidRPr="0A6D220F">
        <w:rPr>
          <w:color w:val="211F1F"/>
          <w:sz w:val="28"/>
          <w:szCs w:val="28"/>
        </w:rPr>
        <w:t>This is to certify that Project Report entitled “</w:t>
      </w:r>
      <w:r w:rsidRPr="0A6D220F">
        <w:rPr>
          <w:b/>
          <w:bCs/>
          <w:color w:val="211F1F"/>
          <w:sz w:val="28"/>
          <w:szCs w:val="28"/>
        </w:rPr>
        <w:t>Emotion Recognition Model using Machine Learning Algorithm</w:t>
      </w:r>
      <w:r w:rsidRPr="0A6D220F">
        <w:rPr>
          <w:color w:val="211F1F"/>
          <w:sz w:val="28"/>
          <w:szCs w:val="28"/>
        </w:rPr>
        <w:t>” which is submitted by</w:t>
      </w:r>
      <w:r w:rsidR="00675934">
        <w:t xml:space="preserve"> </w:t>
      </w:r>
      <w:r w:rsidRPr="0A6D220F">
        <w:rPr>
          <w:b/>
          <w:bCs/>
          <w:color w:val="211F1F"/>
          <w:sz w:val="28"/>
          <w:szCs w:val="28"/>
        </w:rPr>
        <w:t>Shreya Upadhyay, Shubham Mishra, Raj Rajput</w:t>
      </w:r>
      <w:r w:rsidRPr="0A6D220F">
        <w:rPr>
          <w:color w:val="211F1F"/>
          <w:sz w:val="28"/>
          <w:szCs w:val="28"/>
        </w:rPr>
        <w:t xml:space="preserve"> in</w:t>
      </w:r>
      <w:r w:rsidRPr="0A6D220F">
        <w:rPr>
          <w:sz w:val="28"/>
          <w:szCs w:val="28"/>
        </w:rPr>
        <w:t xml:space="preserve"> </w:t>
      </w:r>
      <w:r w:rsidRPr="0A6D220F">
        <w:rPr>
          <w:color w:val="211F1F"/>
          <w:sz w:val="28"/>
          <w:szCs w:val="28"/>
        </w:rPr>
        <w:t>partial fulfillment of the requirement for the award of degree B. Tech. in Department of</w:t>
      </w:r>
      <w:r w:rsidRPr="0A6D220F">
        <w:rPr>
          <w:b/>
          <w:bCs/>
          <w:color w:val="211F1F"/>
          <w:sz w:val="28"/>
          <w:szCs w:val="28"/>
        </w:rPr>
        <w:t xml:space="preserve"> Computer Science and Engineering</w:t>
      </w:r>
      <w:r w:rsidRPr="0A6D220F">
        <w:rPr>
          <w:color w:val="211F1F"/>
          <w:sz w:val="28"/>
          <w:szCs w:val="28"/>
        </w:rPr>
        <w:t xml:space="preserve"> of Dr. A.P.J. Abdul Kalam Technical University, Lucknow, is a record of the candidate own work carried out by him under my supervision. The matter embodied in this thesis is original and has not been submitted for the award of any other degree</w:t>
      </w:r>
      <w:r w:rsidRPr="0A6D220F">
        <w:rPr>
          <w:b/>
          <w:bCs/>
          <w:color w:val="211F1F"/>
          <w:sz w:val="28"/>
          <w:szCs w:val="28"/>
        </w:rPr>
        <w:t>.</w:t>
      </w:r>
    </w:p>
    <w:p w14:paraId="42211CB9" w14:textId="77777777" w:rsidR="00825823" w:rsidRDefault="00825823">
      <w:pPr>
        <w:pStyle w:val="BodyText"/>
        <w:rPr>
          <w:b/>
          <w:sz w:val="26"/>
        </w:rPr>
      </w:pPr>
    </w:p>
    <w:p w14:paraId="0B57BEFA" w14:textId="77777777" w:rsidR="00825823" w:rsidRDefault="00825823">
      <w:pPr>
        <w:pStyle w:val="BodyText"/>
        <w:rPr>
          <w:b/>
          <w:sz w:val="26"/>
        </w:rPr>
      </w:pPr>
    </w:p>
    <w:p w14:paraId="40462129" w14:textId="77777777" w:rsidR="00825823" w:rsidRDefault="00825823">
      <w:pPr>
        <w:pStyle w:val="BodyText"/>
        <w:rPr>
          <w:b/>
          <w:sz w:val="26"/>
        </w:rPr>
      </w:pPr>
    </w:p>
    <w:p w14:paraId="5D72FF67" w14:textId="77777777" w:rsidR="00825823" w:rsidRDefault="00825823">
      <w:pPr>
        <w:pStyle w:val="BodyText"/>
        <w:rPr>
          <w:b/>
          <w:sz w:val="26"/>
        </w:rPr>
      </w:pPr>
    </w:p>
    <w:p w14:paraId="1FBD06A2" w14:textId="77777777" w:rsidR="00825823" w:rsidRDefault="00825823">
      <w:pPr>
        <w:pStyle w:val="BodyText"/>
        <w:rPr>
          <w:b/>
          <w:sz w:val="26"/>
        </w:rPr>
      </w:pPr>
    </w:p>
    <w:p w14:paraId="31B44420" w14:textId="77777777" w:rsidR="00825823" w:rsidRDefault="00825823">
      <w:pPr>
        <w:pStyle w:val="BodyText"/>
        <w:spacing w:before="2"/>
        <w:rPr>
          <w:b/>
          <w:sz w:val="34"/>
        </w:rPr>
      </w:pPr>
    </w:p>
    <w:p w14:paraId="6BA66035" w14:textId="77777777" w:rsidR="00825823" w:rsidRPr="00CB37ED" w:rsidRDefault="31D477B1" w:rsidP="00CB37ED">
      <w:pPr>
        <w:tabs>
          <w:tab w:val="left" w:pos="6298"/>
        </w:tabs>
        <w:ind w:left="529"/>
        <w:rPr>
          <w:b/>
          <w:bCs/>
          <w:sz w:val="28"/>
          <w:szCs w:val="28"/>
        </w:rPr>
        <w:sectPr w:rsidR="00825823" w:rsidRPr="00CB37ED" w:rsidSect="00CB37ED">
          <w:headerReference w:type="default" r:id="rId14"/>
          <w:footerReference w:type="default" r:id="rId15"/>
          <w:pgSz w:w="11910" w:h="16840"/>
          <w:pgMar w:top="1580" w:right="880" w:bottom="280" w:left="920" w:header="720" w:footer="720" w:gutter="0"/>
          <w:pgNumType w:fmt="lowerRoman" w:start="2"/>
          <w:cols w:space="720"/>
        </w:sectPr>
      </w:pPr>
      <w:r w:rsidRPr="0A6D220F">
        <w:rPr>
          <w:b/>
          <w:bCs/>
          <w:color w:val="211F1F"/>
          <w:sz w:val="28"/>
          <w:szCs w:val="28"/>
        </w:rPr>
        <w:t>Date:</w:t>
      </w:r>
      <w:r w:rsidR="00B77F0F">
        <w:tab/>
      </w:r>
      <w:r w:rsidR="787BB7B2" w:rsidRPr="0A6D220F">
        <w:rPr>
          <w:b/>
          <w:bCs/>
          <w:color w:val="211F1F"/>
          <w:sz w:val="28"/>
          <w:szCs w:val="28"/>
        </w:rPr>
        <w:t xml:space="preserve">           </w:t>
      </w:r>
      <w:r w:rsidRPr="0A6D220F">
        <w:rPr>
          <w:b/>
          <w:bCs/>
          <w:color w:val="211F1F"/>
          <w:sz w:val="28"/>
          <w:szCs w:val="28"/>
        </w:rPr>
        <w:t>Supervisor</w:t>
      </w:r>
    </w:p>
    <w:p w14:paraId="68C5B043" w14:textId="77777777" w:rsidR="00825823" w:rsidRDefault="31D477B1" w:rsidP="0A6D220F">
      <w:pPr>
        <w:spacing w:before="88"/>
        <w:ind w:left="3342"/>
        <w:rPr>
          <w:b/>
          <w:bCs/>
          <w:sz w:val="32"/>
          <w:szCs w:val="32"/>
        </w:rPr>
      </w:pPr>
      <w:r w:rsidRPr="0A6D220F">
        <w:rPr>
          <w:b/>
          <w:bCs/>
          <w:color w:val="211F1F"/>
          <w:sz w:val="32"/>
          <w:szCs w:val="32"/>
        </w:rPr>
        <w:lastRenderedPageBreak/>
        <w:t xml:space="preserve">ACKNOWLEDGEMENT </w:t>
      </w:r>
    </w:p>
    <w:p w14:paraId="0307E079" w14:textId="77777777" w:rsidR="00825823" w:rsidRDefault="00825823">
      <w:pPr>
        <w:pStyle w:val="BodyText"/>
        <w:rPr>
          <w:b/>
          <w:sz w:val="36"/>
        </w:rPr>
      </w:pPr>
    </w:p>
    <w:p w14:paraId="603B252C" w14:textId="77777777" w:rsidR="00825823" w:rsidRDefault="00825823">
      <w:pPr>
        <w:pStyle w:val="BodyText"/>
        <w:rPr>
          <w:b/>
          <w:sz w:val="36"/>
        </w:rPr>
      </w:pPr>
    </w:p>
    <w:p w14:paraId="580DF110" w14:textId="77777777" w:rsidR="2DFFA557" w:rsidRDefault="2DFFA557" w:rsidP="0A6D220F">
      <w:pPr>
        <w:spacing w:before="262"/>
        <w:ind w:left="529"/>
        <w:jc w:val="both"/>
      </w:pPr>
      <w:r w:rsidRPr="0A6D220F">
        <w:rPr>
          <w:color w:val="211F1F"/>
          <w:sz w:val="24"/>
          <w:szCs w:val="24"/>
        </w:rPr>
        <w:t xml:space="preserve">It gives us a great sense of pleasure to present the report of the </w:t>
      </w:r>
      <w:proofErr w:type="spellStart"/>
      <w:proofErr w:type="gramStart"/>
      <w:r w:rsidRPr="0A6D220F">
        <w:rPr>
          <w:color w:val="211F1F"/>
          <w:sz w:val="24"/>
          <w:szCs w:val="24"/>
        </w:rPr>
        <w:t>B.Tech</w:t>
      </w:r>
      <w:proofErr w:type="spellEnd"/>
      <w:proofErr w:type="gramEnd"/>
      <w:r w:rsidRPr="0A6D220F">
        <w:rPr>
          <w:color w:val="211F1F"/>
          <w:sz w:val="24"/>
          <w:szCs w:val="24"/>
        </w:rPr>
        <w:t xml:space="preserve"> Project undertaken during</w:t>
      </w:r>
      <w:r w:rsidRPr="0A6D220F">
        <w:rPr>
          <w:sz w:val="24"/>
          <w:szCs w:val="24"/>
        </w:rPr>
        <w:t xml:space="preserve"> </w:t>
      </w:r>
      <w:r w:rsidRPr="0A6D220F">
        <w:rPr>
          <w:color w:val="211F1F"/>
          <w:sz w:val="24"/>
          <w:szCs w:val="24"/>
        </w:rPr>
        <w:t xml:space="preserve">B.Tech. (VII- Semester) Final Year. We owe special debt and gratitude to </w:t>
      </w:r>
      <w:r w:rsidRPr="0A6D220F">
        <w:rPr>
          <w:b/>
          <w:bCs/>
          <w:color w:val="211F1F"/>
          <w:sz w:val="24"/>
          <w:szCs w:val="24"/>
        </w:rPr>
        <w:t>Prof. Prachi Jain</w:t>
      </w:r>
      <w:r w:rsidRPr="0A6D220F">
        <w:rPr>
          <w:color w:val="211F1F"/>
          <w:sz w:val="24"/>
          <w:szCs w:val="24"/>
          <w:u w:val="single"/>
        </w:rPr>
        <w:t xml:space="preserve"> </w:t>
      </w:r>
      <w:r w:rsidRPr="0A6D220F">
        <w:rPr>
          <w:color w:val="211F1F"/>
          <w:sz w:val="24"/>
          <w:szCs w:val="24"/>
        </w:rPr>
        <w:t>for his/her constant support and guidance throughout the course of our work. His sincerity, thoroughness and perseverance have been a constant source of inspiration for us. It is only his cognizant efforts that our endeavors have seen light of the day.</w:t>
      </w:r>
    </w:p>
    <w:p w14:paraId="29E5C8C2" w14:textId="77777777" w:rsidR="2DFFA557" w:rsidRDefault="2DFFA557" w:rsidP="0A6D220F">
      <w:pPr>
        <w:spacing w:before="262"/>
        <w:ind w:left="529"/>
        <w:jc w:val="both"/>
      </w:pPr>
      <w:r w:rsidRPr="0A6D220F">
        <w:rPr>
          <w:color w:val="211F1F"/>
          <w:sz w:val="24"/>
          <w:szCs w:val="24"/>
        </w:rPr>
        <w:t>We also take the opportunity to</w:t>
      </w:r>
      <w:r>
        <w:tab/>
      </w:r>
      <w:r w:rsidRPr="0A6D220F">
        <w:rPr>
          <w:color w:val="211F1F"/>
          <w:sz w:val="24"/>
          <w:szCs w:val="24"/>
        </w:rPr>
        <w:t xml:space="preserve">acknowledge the contribution of </w:t>
      </w:r>
      <w:r w:rsidRPr="0A6D220F">
        <w:rPr>
          <w:b/>
          <w:bCs/>
          <w:color w:val="211F1F"/>
          <w:sz w:val="24"/>
          <w:szCs w:val="24"/>
        </w:rPr>
        <w:t xml:space="preserve">Dr. </w:t>
      </w:r>
      <w:proofErr w:type="spellStart"/>
      <w:r w:rsidRPr="0A6D220F">
        <w:rPr>
          <w:b/>
          <w:bCs/>
          <w:color w:val="211F1F"/>
          <w:sz w:val="24"/>
          <w:szCs w:val="24"/>
        </w:rPr>
        <w:t>Hariom</w:t>
      </w:r>
      <w:proofErr w:type="spellEnd"/>
      <w:r w:rsidRPr="0A6D220F">
        <w:rPr>
          <w:b/>
          <w:bCs/>
          <w:color w:val="211F1F"/>
          <w:sz w:val="24"/>
          <w:szCs w:val="24"/>
        </w:rPr>
        <w:t xml:space="preserve"> Tyagi</w:t>
      </w:r>
      <w:r w:rsidRPr="0A6D220F">
        <w:rPr>
          <w:color w:val="211F1F"/>
          <w:sz w:val="24"/>
          <w:szCs w:val="24"/>
        </w:rPr>
        <w:t xml:space="preserve"> for his/her full support and assistance during the development of the project.</w:t>
      </w:r>
    </w:p>
    <w:p w14:paraId="6F537B10" w14:textId="77777777" w:rsidR="2DFFA557" w:rsidRDefault="2DFFA557" w:rsidP="0A6D220F">
      <w:pPr>
        <w:spacing w:before="1"/>
        <w:jc w:val="both"/>
      </w:pPr>
      <w:r w:rsidRPr="0A6D220F">
        <w:rPr>
          <w:sz w:val="24"/>
          <w:szCs w:val="24"/>
        </w:rPr>
        <w:t xml:space="preserve"> </w:t>
      </w:r>
    </w:p>
    <w:p w14:paraId="70A504AE" w14:textId="77777777" w:rsidR="2DFFA557" w:rsidRDefault="2DFFA557" w:rsidP="0A6D220F">
      <w:pPr>
        <w:ind w:left="529" w:right="329"/>
        <w:jc w:val="both"/>
      </w:pPr>
      <w:r w:rsidRPr="0A6D220F">
        <w:rPr>
          <w:color w:val="211F1F"/>
          <w:sz w:val="24"/>
          <w:szCs w:val="24"/>
        </w:rPr>
        <w:t xml:space="preserve">We also do not like to miss the opportunity to acknowledge the contribution of all faculty members of the department for their kind assistance and cooperation during the development of our project. Last but not the least, we acknowledge </w:t>
      </w:r>
      <w:r w:rsidR="7A270F8F" w:rsidRPr="0A6D220F">
        <w:rPr>
          <w:color w:val="211F1F"/>
          <w:sz w:val="24"/>
          <w:szCs w:val="24"/>
        </w:rPr>
        <w:t>our group</w:t>
      </w:r>
      <w:r w:rsidRPr="0A6D220F">
        <w:rPr>
          <w:color w:val="211F1F"/>
          <w:sz w:val="24"/>
          <w:szCs w:val="24"/>
        </w:rPr>
        <w:t xml:space="preserve"> members for their contribution </w:t>
      </w:r>
      <w:r w:rsidR="1E2FB3BE" w:rsidRPr="0A6D220F">
        <w:rPr>
          <w:color w:val="211F1F"/>
          <w:sz w:val="24"/>
          <w:szCs w:val="24"/>
        </w:rPr>
        <w:t>in the</w:t>
      </w:r>
      <w:r w:rsidRPr="0A6D220F">
        <w:rPr>
          <w:color w:val="211F1F"/>
          <w:sz w:val="24"/>
          <w:szCs w:val="24"/>
        </w:rPr>
        <w:t xml:space="preserve"> completion of the project</w:t>
      </w:r>
      <w:r w:rsidRPr="0A6D220F">
        <w:rPr>
          <w:b/>
          <w:bCs/>
          <w:color w:val="211F1F"/>
          <w:sz w:val="24"/>
          <w:szCs w:val="24"/>
        </w:rPr>
        <w:t>.</w:t>
      </w:r>
    </w:p>
    <w:p w14:paraId="05B16866" w14:textId="77777777" w:rsidR="0A6D220F" w:rsidRDefault="0A6D220F" w:rsidP="0A6D220F">
      <w:pPr>
        <w:pStyle w:val="BodyText"/>
        <w:ind w:left="529" w:right="329"/>
        <w:jc w:val="both"/>
        <w:rPr>
          <w:b/>
          <w:bCs/>
          <w:color w:val="211F1F"/>
        </w:rPr>
      </w:pPr>
    </w:p>
    <w:p w14:paraId="01FEB4CD" w14:textId="77777777" w:rsidR="00825823" w:rsidRDefault="00825823">
      <w:pPr>
        <w:pStyle w:val="BodyText"/>
        <w:rPr>
          <w:b/>
          <w:sz w:val="26"/>
        </w:rPr>
      </w:pPr>
    </w:p>
    <w:p w14:paraId="236AC23D" w14:textId="77777777" w:rsidR="00825823" w:rsidRDefault="5DE1679E" w:rsidP="0012747A">
      <w:pPr>
        <w:spacing w:before="259"/>
        <w:ind w:left="529" w:right="316"/>
        <w:rPr>
          <w:color w:val="211F1F"/>
          <w:sz w:val="24"/>
          <w:szCs w:val="24"/>
        </w:rPr>
      </w:pPr>
      <w:r w:rsidRPr="0A6D220F">
        <w:rPr>
          <w:color w:val="211F1F"/>
          <w:sz w:val="24"/>
          <w:szCs w:val="24"/>
        </w:rPr>
        <w:t xml:space="preserve">Signature: </w:t>
      </w:r>
      <w:r w:rsidR="00825823">
        <w:br/>
      </w:r>
      <w:r w:rsidRPr="0A6D220F">
        <w:rPr>
          <w:color w:val="211F1F"/>
          <w:sz w:val="24"/>
          <w:szCs w:val="24"/>
        </w:rPr>
        <w:t>Name: Shreya Upadhyay</w:t>
      </w:r>
      <w:r w:rsidR="00825823">
        <w:br/>
      </w:r>
      <w:r w:rsidRPr="0A6D220F">
        <w:rPr>
          <w:color w:val="211F1F"/>
          <w:sz w:val="24"/>
          <w:szCs w:val="24"/>
        </w:rPr>
        <w:t>Roll No: 2102220100165</w:t>
      </w:r>
      <w:r w:rsidR="00825823">
        <w:br/>
      </w:r>
      <w:r w:rsidRPr="0A6D220F">
        <w:rPr>
          <w:color w:val="211F1F"/>
          <w:sz w:val="24"/>
          <w:szCs w:val="24"/>
        </w:rPr>
        <w:t xml:space="preserve">Date: </w:t>
      </w:r>
      <w:r w:rsidR="00825823">
        <w:br/>
      </w:r>
      <w:r w:rsidR="00825823">
        <w:br/>
      </w:r>
      <w:r w:rsidR="00825823">
        <w:br/>
      </w:r>
      <w:r w:rsidRPr="0A6D220F">
        <w:rPr>
          <w:color w:val="211F1F"/>
          <w:sz w:val="24"/>
          <w:szCs w:val="24"/>
        </w:rPr>
        <w:t xml:space="preserve">Signature: </w:t>
      </w:r>
      <w:r w:rsidR="00825823">
        <w:br/>
      </w:r>
      <w:proofErr w:type="gramStart"/>
      <w:r w:rsidRPr="0A6D220F">
        <w:rPr>
          <w:color w:val="211F1F"/>
          <w:sz w:val="24"/>
          <w:szCs w:val="24"/>
        </w:rPr>
        <w:t>Name  Shubham</w:t>
      </w:r>
      <w:proofErr w:type="gramEnd"/>
      <w:r w:rsidRPr="0A6D220F">
        <w:rPr>
          <w:color w:val="211F1F"/>
          <w:sz w:val="24"/>
          <w:szCs w:val="24"/>
        </w:rPr>
        <w:t xml:space="preserve"> Mishra</w:t>
      </w:r>
      <w:r w:rsidR="00825823">
        <w:br/>
      </w:r>
      <w:r w:rsidRPr="0A6D220F">
        <w:rPr>
          <w:color w:val="211F1F"/>
          <w:sz w:val="24"/>
          <w:szCs w:val="24"/>
        </w:rPr>
        <w:t>Roll No: 2102220100168</w:t>
      </w:r>
      <w:r w:rsidR="00825823">
        <w:br/>
      </w:r>
      <w:r w:rsidRPr="0A6D220F">
        <w:rPr>
          <w:color w:val="211F1F"/>
          <w:sz w:val="24"/>
          <w:szCs w:val="24"/>
        </w:rPr>
        <w:t>Date</w:t>
      </w:r>
      <w:r w:rsidR="00452689">
        <w:rPr>
          <w:color w:val="211F1F"/>
          <w:sz w:val="24"/>
          <w:szCs w:val="24"/>
        </w:rPr>
        <w:t>:</w:t>
      </w:r>
      <w:r w:rsidRPr="0A6D220F">
        <w:rPr>
          <w:color w:val="211F1F"/>
          <w:sz w:val="24"/>
          <w:szCs w:val="24"/>
        </w:rPr>
        <w:t xml:space="preserve"> </w:t>
      </w:r>
      <w:r w:rsidR="00825823">
        <w:br/>
      </w:r>
      <w:r w:rsidR="00825823">
        <w:br/>
      </w:r>
      <w:r w:rsidR="00825823">
        <w:br/>
      </w:r>
      <w:r w:rsidR="00825823">
        <w:br/>
      </w:r>
      <w:r w:rsidRPr="0A6D220F">
        <w:rPr>
          <w:color w:val="211F1F"/>
          <w:sz w:val="24"/>
          <w:szCs w:val="24"/>
        </w:rPr>
        <w:t>Signature</w:t>
      </w:r>
      <w:r w:rsidR="00452689">
        <w:rPr>
          <w:color w:val="211F1F"/>
          <w:sz w:val="24"/>
          <w:szCs w:val="24"/>
        </w:rPr>
        <w:t>:</w:t>
      </w:r>
      <w:r w:rsidRPr="0A6D220F">
        <w:rPr>
          <w:color w:val="211F1F"/>
          <w:sz w:val="24"/>
          <w:szCs w:val="24"/>
        </w:rPr>
        <w:t xml:space="preserve"> </w:t>
      </w:r>
      <w:r w:rsidR="00825823">
        <w:br/>
      </w:r>
      <w:r w:rsidRPr="0A6D220F">
        <w:rPr>
          <w:color w:val="211F1F"/>
          <w:sz w:val="24"/>
          <w:szCs w:val="24"/>
        </w:rPr>
        <w:t>Name: Raj Rajput</w:t>
      </w:r>
      <w:r w:rsidR="00825823">
        <w:br/>
      </w:r>
      <w:r w:rsidRPr="0A6D220F">
        <w:rPr>
          <w:color w:val="211F1F"/>
          <w:sz w:val="24"/>
          <w:szCs w:val="24"/>
        </w:rPr>
        <w:t>Roll No: 2102220100139</w:t>
      </w:r>
      <w:r w:rsidR="00825823">
        <w:br/>
      </w:r>
      <w:r w:rsidRPr="0A6D220F">
        <w:rPr>
          <w:color w:val="211F1F"/>
          <w:sz w:val="24"/>
          <w:szCs w:val="24"/>
        </w:rPr>
        <w:t xml:space="preserve">Date: </w:t>
      </w:r>
      <w:r w:rsidR="00825823">
        <w:tab/>
      </w:r>
    </w:p>
    <w:p w14:paraId="51AA669E" w14:textId="77777777" w:rsidR="00825823" w:rsidRDefault="00825823" w:rsidP="0A6D220F">
      <w:pPr>
        <w:ind w:left="529" w:right="329"/>
        <w:jc w:val="both"/>
        <w:rPr>
          <w:b/>
          <w:bCs/>
          <w:color w:val="211F1F"/>
          <w:sz w:val="24"/>
          <w:szCs w:val="24"/>
        </w:rPr>
      </w:pPr>
    </w:p>
    <w:p w14:paraId="112F9EAE" w14:textId="77777777" w:rsidR="00825823" w:rsidRDefault="00825823" w:rsidP="0A6D220F">
      <w:pPr>
        <w:pStyle w:val="BodyText"/>
        <w:rPr>
          <w:b/>
          <w:bCs/>
          <w:sz w:val="26"/>
          <w:szCs w:val="26"/>
        </w:rPr>
      </w:pPr>
    </w:p>
    <w:p w14:paraId="6AE74689" w14:textId="77777777" w:rsidR="00825823" w:rsidRDefault="00825823">
      <w:pPr>
        <w:pStyle w:val="BodyText"/>
        <w:rPr>
          <w:b/>
          <w:sz w:val="26"/>
        </w:rPr>
      </w:pPr>
    </w:p>
    <w:p w14:paraId="4589E0FE" w14:textId="77777777" w:rsidR="00825823" w:rsidRDefault="00825823">
      <w:pPr>
        <w:pStyle w:val="BodyText"/>
        <w:rPr>
          <w:b/>
          <w:sz w:val="26"/>
        </w:rPr>
      </w:pPr>
    </w:p>
    <w:p w14:paraId="5589476A" w14:textId="77777777" w:rsidR="00825823" w:rsidRDefault="00825823">
      <w:pPr>
        <w:pStyle w:val="BodyText"/>
        <w:rPr>
          <w:b/>
          <w:sz w:val="26"/>
        </w:rPr>
        <w:sectPr w:rsidR="00825823" w:rsidSect="00E70F18">
          <w:headerReference w:type="default" r:id="rId16"/>
          <w:pgSz w:w="11910" w:h="16840"/>
          <w:pgMar w:top="1580" w:right="880" w:bottom="280" w:left="920" w:header="720" w:footer="720" w:gutter="0"/>
          <w:pgNumType w:fmt="lowerRoman"/>
          <w:cols w:space="720"/>
        </w:sectPr>
      </w:pPr>
    </w:p>
    <w:p w14:paraId="0E8590DE" w14:textId="77777777" w:rsidR="00825823" w:rsidRDefault="49DA80A6" w:rsidP="0A6D220F">
      <w:pPr>
        <w:pStyle w:val="Heading2"/>
        <w:spacing w:before="60"/>
        <w:ind w:left="1347"/>
        <w:rPr>
          <w:i/>
          <w:iCs/>
          <w:color w:val="211F1F"/>
        </w:rPr>
      </w:pPr>
      <w:r w:rsidRPr="0A6D220F">
        <w:rPr>
          <w:i/>
          <w:iCs/>
          <w:color w:val="211F1F"/>
        </w:rPr>
        <w:lastRenderedPageBreak/>
        <w:t>ABSTRACT</w:t>
      </w:r>
    </w:p>
    <w:p w14:paraId="35134295" w14:textId="77777777" w:rsidR="00825823" w:rsidRDefault="00825823" w:rsidP="0A6D220F">
      <w:pPr>
        <w:pStyle w:val="Heading2"/>
        <w:spacing w:before="60"/>
        <w:ind w:left="720"/>
        <w:rPr>
          <w:color w:val="211F1F"/>
        </w:rPr>
      </w:pPr>
    </w:p>
    <w:p w14:paraId="3EEE0EDE" w14:textId="77777777" w:rsidR="00825823" w:rsidRPr="0012747A" w:rsidRDefault="43C6D8EB" w:rsidP="0A6D220F">
      <w:pPr>
        <w:pStyle w:val="Abstract"/>
        <w:spacing w:line="360" w:lineRule="auto"/>
        <w:ind w:firstLine="0"/>
        <w:rPr>
          <w:rFonts w:eastAsia="Times New Roman"/>
          <w:i/>
          <w:iCs/>
          <w:sz w:val="24"/>
          <w:szCs w:val="24"/>
        </w:rPr>
      </w:pPr>
      <w:r w:rsidRPr="0012747A">
        <w:rPr>
          <w:rFonts w:eastAsia="Times New Roman"/>
          <w:b w:val="0"/>
          <w:bCs w:val="0"/>
          <w:i/>
          <w:iCs/>
          <w:color w:val="000000" w:themeColor="text1"/>
          <w:sz w:val="24"/>
          <w:szCs w:val="24"/>
        </w:rPr>
        <w:t>Facial emotion recognition is an important component for modern machines which respond to human emotions through nonverbal signals. This paper presents a comprehensive review of the latest advancements in facial emotion recognition, focusing on machine learning and deep learning. The focus is on Convolutional Neural Networks (CNNs), KNN, Decision Tree, RNN/LSTM, SVM and others. This review focused the integration of various classifiers like OpenCV, Haar cascade classifiers, Naïve Bayes, for facial feature extraction, continued by emotion recognition using various machine learning algorithm. Through a deep review of literature and implementation techniques that how system give different accuracy with different techniques. The paper highlights how FER systems are becoming more important for improving how people interact with computers in various different areas like healthcare, education, human-computer interaction and virtual assistants. The conclusion from review show how FER are accurate and work fine, also highlighting how useful FER is for creating smart systems and easy-to-use in digital systems. This paper target to help to compare the various different techniques in the field of FER that can adjust to users, understand their emotions, and how we can also improve the result if want to work on similar areas.</w:t>
      </w:r>
    </w:p>
    <w:p w14:paraId="4DBD3217" w14:textId="77777777" w:rsidR="0A6D220F" w:rsidRDefault="0A6D220F" w:rsidP="0A6D220F">
      <w:pPr>
        <w:spacing w:before="305"/>
        <w:ind w:left="529" w:right="514"/>
        <w:jc w:val="both"/>
        <w:rPr>
          <w:i/>
          <w:iCs/>
          <w:color w:val="211F1F"/>
          <w:sz w:val="20"/>
          <w:szCs w:val="20"/>
        </w:rPr>
      </w:pPr>
    </w:p>
    <w:p w14:paraId="6E377538" w14:textId="77777777" w:rsidR="00825823" w:rsidRDefault="00825823">
      <w:pPr>
        <w:jc w:val="both"/>
        <w:rPr>
          <w:sz w:val="20"/>
        </w:rPr>
        <w:sectPr w:rsidR="00825823" w:rsidSect="00E70F18">
          <w:headerReference w:type="default" r:id="rId17"/>
          <w:pgSz w:w="11910" w:h="16840"/>
          <w:pgMar w:top="1380" w:right="880" w:bottom="280" w:left="920" w:header="720" w:footer="720" w:gutter="0"/>
          <w:pgNumType w:fmt="lowerRoman"/>
          <w:cols w:space="720"/>
        </w:sectPr>
      </w:pPr>
    </w:p>
    <w:p w14:paraId="6098CF84" w14:textId="77777777" w:rsidR="00825823" w:rsidRDefault="31D477B1" w:rsidP="0A6D220F">
      <w:pPr>
        <w:spacing w:before="196"/>
        <w:ind w:left="1249" w:right="1374"/>
        <w:jc w:val="center"/>
        <w:rPr>
          <w:b/>
          <w:bCs/>
          <w:color w:val="211F1F"/>
          <w:sz w:val="31"/>
          <w:szCs w:val="31"/>
        </w:rPr>
      </w:pPr>
      <w:r w:rsidRPr="0A6D220F">
        <w:rPr>
          <w:b/>
          <w:bCs/>
          <w:color w:val="211F1F"/>
          <w:sz w:val="31"/>
          <w:szCs w:val="31"/>
        </w:rPr>
        <w:lastRenderedPageBreak/>
        <w:t xml:space="preserve">LIST OF </w:t>
      </w:r>
      <w:r w:rsidR="0178AE7C" w:rsidRPr="0A6D220F">
        <w:rPr>
          <w:b/>
          <w:bCs/>
          <w:color w:val="211F1F"/>
          <w:sz w:val="31"/>
          <w:szCs w:val="31"/>
        </w:rPr>
        <w:t>TABLE</w:t>
      </w:r>
      <w:r w:rsidRPr="0A6D220F">
        <w:rPr>
          <w:b/>
          <w:bCs/>
          <w:color w:val="211F1F"/>
          <w:sz w:val="31"/>
          <w:szCs w:val="31"/>
        </w:rPr>
        <w:t>S</w:t>
      </w:r>
    </w:p>
    <w:p w14:paraId="615DE3A0" w14:textId="77777777" w:rsidR="00454467" w:rsidRDefault="00454467" w:rsidP="0A6D220F">
      <w:pPr>
        <w:spacing w:before="196"/>
        <w:ind w:left="1249" w:right="1374"/>
        <w:jc w:val="center"/>
        <w:rPr>
          <w:b/>
          <w:bCs/>
          <w:color w:val="211F1F"/>
          <w:sz w:val="31"/>
          <w:szCs w:val="31"/>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5150"/>
        <w:gridCol w:w="2261"/>
      </w:tblGrid>
      <w:tr w:rsidR="00F91598" w14:paraId="05D3487E" w14:textId="77777777" w:rsidTr="00FF0CB8">
        <w:tc>
          <w:tcPr>
            <w:tcW w:w="1969" w:type="dxa"/>
          </w:tcPr>
          <w:p w14:paraId="69F267CF" w14:textId="77777777" w:rsidR="00F91598" w:rsidRPr="00822A1F" w:rsidRDefault="00822A1F" w:rsidP="00FF0CB8">
            <w:pPr>
              <w:pStyle w:val="BodyText"/>
              <w:jc w:val="center"/>
              <w:rPr>
                <w:color w:val="211F1F"/>
              </w:rPr>
            </w:pPr>
            <w:r w:rsidRPr="00FF0CB8">
              <w:rPr>
                <w:b/>
              </w:rPr>
              <w:t>FIGURE</w:t>
            </w:r>
            <w:r w:rsidRPr="00822A1F">
              <w:t xml:space="preserve"> </w:t>
            </w:r>
            <w:r w:rsidRPr="00FF0CB8">
              <w:rPr>
                <w:b/>
              </w:rPr>
              <w:t>NO</w:t>
            </w:r>
            <w:r w:rsidRPr="00822A1F">
              <w:t>.</w:t>
            </w:r>
          </w:p>
        </w:tc>
        <w:tc>
          <w:tcPr>
            <w:tcW w:w="5150" w:type="dxa"/>
          </w:tcPr>
          <w:p w14:paraId="1385659D" w14:textId="77777777" w:rsidR="00F91598" w:rsidRPr="00FF0CB8" w:rsidRDefault="00822A1F" w:rsidP="00FF0CB8">
            <w:pPr>
              <w:pStyle w:val="BodyText"/>
              <w:jc w:val="center"/>
              <w:rPr>
                <w:b/>
                <w:color w:val="211F1F"/>
              </w:rPr>
            </w:pPr>
            <w:r w:rsidRPr="00FF0CB8">
              <w:rPr>
                <w:b/>
                <w:color w:val="211F1F"/>
              </w:rPr>
              <w:t>TITLE</w:t>
            </w:r>
          </w:p>
        </w:tc>
        <w:tc>
          <w:tcPr>
            <w:tcW w:w="2261" w:type="dxa"/>
          </w:tcPr>
          <w:p w14:paraId="7F9803B6" w14:textId="77777777" w:rsidR="00F91598" w:rsidRPr="00FF0CB8" w:rsidRDefault="00822A1F" w:rsidP="00FF0CB8">
            <w:pPr>
              <w:pStyle w:val="BodyText"/>
              <w:jc w:val="center"/>
              <w:rPr>
                <w:b/>
                <w:color w:val="211F1F"/>
              </w:rPr>
            </w:pPr>
            <w:r w:rsidRPr="00FF0CB8">
              <w:rPr>
                <w:b/>
              </w:rPr>
              <w:t>PAGE</w:t>
            </w:r>
            <w:r w:rsidR="00FF0CB8">
              <w:rPr>
                <w:b/>
              </w:rPr>
              <w:t xml:space="preserve"> NO.</w:t>
            </w:r>
          </w:p>
        </w:tc>
      </w:tr>
      <w:tr w:rsidR="00F91598" w14:paraId="4051EC57" w14:textId="77777777" w:rsidTr="00FF0CB8">
        <w:tc>
          <w:tcPr>
            <w:tcW w:w="1969" w:type="dxa"/>
          </w:tcPr>
          <w:p w14:paraId="1590C87E" w14:textId="77777777" w:rsidR="00F91598" w:rsidRDefault="00822A1F" w:rsidP="00FF0CB8">
            <w:pPr>
              <w:pStyle w:val="BodyText"/>
              <w:jc w:val="center"/>
            </w:pPr>
            <w:r>
              <w:t>2.1</w:t>
            </w:r>
          </w:p>
        </w:tc>
        <w:tc>
          <w:tcPr>
            <w:tcW w:w="5150" w:type="dxa"/>
          </w:tcPr>
          <w:p w14:paraId="6E683E85" w14:textId="77777777" w:rsidR="00F91598" w:rsidRDefault="00822A1F" w:rsidP="00FF0CB8">
            <w:pPr>
              <w:pStyle w:val="BodyText"/>
              <w:jc w:val="center"/>
            </w:pPr>
            <w:r w:rsidRPr="00822A1F">
              <w:t>Accuracy percentage of</w:t>
            </w:r>
            <w:r>
              <w:t xml:space="preserve"> </w:t>
            </w:r>
            <w:r w:rsidRPr="00822A1F">
              <w:t>FER</w:t>
            </w:r>
          </w:p>
        </w:tc>
        <w:tc>
          <w:tcPr>
            <w:tcW w:w="2261" w:type="dxa"/>
          </w:tcPr>
          <w:p w14:paraId="30336FB9" w14:textId="77777777" w:rsidR="00F91598" w:rsidRDefault="00822A1F" w:rsidP="00FF0CB8">
            <w:pPr>
              <w:pStyle w:val="BodyText"/>
              <w:jc w:val="center"/>
            </w:pPr>
            <w:r>
              <w:t>11</w:t>
            </w:r>
          </w:p>
        </w:tc>
      </w:tr>
      <w:tr w:rsidR="00F91598" w14:paraId="2B069D7E" w14:textId="77777777" w:rsidTr="00FF0CB8">
        <w:tc>
          <w:tcPr>
            <w:tcW w:w="1969" w:type="dxa"/>
          </w:tcPr>
          <w:p w14:paraId="21E4A12C" w14:textId="77777777" w:rsidR="00F91598" w:rsidRDefault="00822A1F" w:rsidP="00FF0CB8">
            <w:pPr>
              <w:pStyle w:val="BodyText"/>
              <w:jc w:val="center"/>
            </w:pPr>
            <w:r>
              <w:t>2.2</w:t>
            </w:r>
          </w:p>
        </w:tc>
        <w:tc>
          <w:tcPr>
            <w:tcW w:w="5150" w:type="dxa"/>
          </w:tcPr>
          <w:p w14:paraId="5B07C71C" w14:textId="77777777" w:rsidR="00F91598" w:rsidRDefault="00822A1F" w:rsidP="00FF0CB8">
            <w:pPr>
              <w:pStyle w:val="BodyText"/>
              <w:jc w:val="center"/>
            </w:pPr>
            <w:r w:rsidRPr="00822A1F">
              <w:t>Comparison of Neural Network</w:t>
            </w:r>
          </w:p>
        </w:tc>
        <w:tc>
          <w:tcPr>
            <w:tcW w:w="2261" w:type="dxa"/>
          </w:tcPr>
          <w:p w14:paraId="546E6ADE" w14:textId="77777777" w:rsidR="00F91598" w:rsidRDefault="00822A1F" w:rsidP="00FF0CB8">
            <w:pPr>
              <w:pStyle w:val="BodyText"/>
              <w:jc w:val="center"/>
            </w:pPr>
            <w:r>
              <w:t>12</w:t>
            </w:r>
          </w:p>
        </w:tc>
      </w:tr>
      <w:tr w:rsidR="00F91598" w14:paraId="684DF8FD" w14:textId="77777777" w:rsidTr="00FF0CB8">
        <w:tc>
          <w:tcPr>
            <w:tcW w:w="1969" w:type="dxa"/>
          </w:tcPr>
          <w:p w14:paraId="37D4B241" w14:textId="77777777" w:rsidR="00F91598" w:rsidRDefault="00822A1F" w:rsidP="00FF0CB8">
            <w:pPr>
              <w:pStyle w:val="BodyText"/>
              <w:jc w:val="center"/>
            </w:pPr>
            <w:r>
              <w:t>2.3</w:t>
            </w:r>
          </w:p>
        </w:tc>
        <w:tc>
          <w:tcPr>
            <w:tcW w:w="5150" w:type="dxa"/>
          </w:tcPr>
          <w:p w14:paraId="75C74C64" w14:textId="77777777" w:rsidR="00F91598" w:rsidRDefault="00822A1F" w:rsidP="00FF0CB8">
            <w:pPr>
              <w:pStyle w:val="BodyText"/>
              <w:jc w:val="center"/>
            </w:pPr>
            <w:r w:rsidRPr="00822A1F">
              <w:t>Comparison of Earlier Proposed FER Methods</w:t>
            </w:r>
          </w:p>
        </w:tc>
        <w:tc>
          <w:tcPr>
            <w:tcW w:w="2261" w:type="dxa"/>
          </w:tcPr>
          <w:p w14:paraId="79CA7DED" w14:textId="77777777" w:rsidR="00F91598" w:rsidRDefault="00822A1F" w:rsidP="00FF0CB8">
            <w:pPr>
              <w:pStyle w:val="BodyText"/>
              <w:jc w:val="center"/>
            </w:pPr>
            <w:r>
              <w:t>13</w:t>
            </w:r>
          </w:p>
        </w:tc>
      </w:tr>
      <w:tr w:rsidR="00F91598" w14:paraId="37DC9354" w14:textId="77777777" w:rsidTr="00FF0CB8">
        <w:tc>
          <w:tcPr>
            <w:tcW w:w="1969" w:type="dxa"/>
          </w:tcPr>
          <w:p w14:paraId="1255E08C" w14:textId="77777777" w:rsidR="00F91598" w:rsidRDefault="00822A1F" w:rsidP="00FF0CB8">
            <w:pPr>
              <w:pStyle w:val="BodyText"/>
              <w:jc w:val="center"/>
            </w:pPr>
            <w:r>
              <w:t>2.4</w:t>
            </w:r>
          </w:p>
        </w:tc>
        <w:tc>
          <w:tcPr>
            <w:tcW w:w="5150" w:type="dxa"/>
          </w:tcPr>
          <w:p w14:paraId="03941E26" w14:textId="77777777" w:rsidR="00F91598" w:rsidRDefault="00822A1F" w:rsidP="00FF0CB8">
            <w:pPr>
              <w:pStyle w:val="BodyText"/>
              <w:jc w:val="center"/>
            </w:pPr>
            <w:r w:rsidRPr="00822A1F">
              <w:t>The most common ML algorithms used in FER</w:t>
            </w:r>
          </w:p>
        </w:tc>
        <w:tc>
          <w:tcPr>
            <w:tcW w:w="2261" w:type="dxa"/>
          </w:tcPr>
          <w:p w14:paraId="64554FA0" w14:textId="77777777" w:rsidR="00F91598" w:rsidRDefault="00822A1F" w:rsidP="00FF0CB8">
            <w:pPr>
              <w:pStyle w:val="BodyText"/>
              <w:jc w:val="center"/>
            </w:pPr>
            <w:r>
              <w:t>14</w:t>
            </w:r>
          </w:p>
        </w:tc>
      </w:tr>
      <w:tr w:rsidR="00F91598" w14:paraId="3DB6AF3C" w14:textId="77777777" w:rsidTr="00FF0CB8">
        <w:tc>
          <w:tcPr>
            <w:tcW w:w="1969" w:type="dxa"/>
          </w:tcPr>
          <w:p w14:paraId="240CCE11" w14:textId="77777777" w:rsidR="00F91598" w:rsidRDefault="00822A1F" w:rsidP="00FF0CB8">
            <w:pPr>
              <w:pStyle w:val="BodyText"/>
              <w:jc w:val="center"/>
            </w:pPr>
            <w:r>
              <w:t>7.1</w:t>
            </w:r>
          </w:p>
        </w:tc>
        <w:tc>
          <w:tcPr>
            <w:tcW w:w="5150" w:type="dxa"/>
          </w:tcPr>
          <w:p w14:paraId="1A4A1FC5" w14:textId="77777777" w:rsidR="00F91598" w:rsidRDefault="00822A1F" w:rsidP="00FF0CB8">
            <w:pPr>
              <w:pStyle w:val="BodyText"/>
              <w:jc w:val="center"/>
            </w:pPr>
            <w:r w:rsidRPr="00822A1F">
              <w:t>Progress Report Semester Wise</w:t>
            </w:r>
          </w:p>
        </w:tc>
        <w:tc>
          <w:tcPr>
            <w:tcW w:w="2261" w:type="dxa"/>
          </w:tcPr>
          <w:p w14:paraId="28B187E2" w14:textId="77777777" w:rsidR="00F91598" w:rsidRDefault="00822A1F" w:rsidP="00FF0CB8">
            <w:pPr>
              <w:pStyle w:val="BodyText"/>
              <w:jc w:val="center"/>
            </w:pPr>
            <w:r>
              <w:t>39</w:t>
            </w:r>
          </w:p>
        </w:tc>
      </w:tr>
    </w:tbl>
    <w:p w14:paraId="246D6B3D" w14:textId="77777777" w:rsidR="000B5530" w:rsidRPr="00BA5C23" w:rsidRDefault="000B5530" w:rsidP="00FF0CB8">
      <w:pPr>
        <w:pStyle w:val="BodyText"/>
        <w:jc w:val="center"/>
        <w:rPr>
          <w:color w:val="211F1F"/>
        </w:rPr>
      </w:pPr>
    </w:p>
    <w:p w14:paraId="14B7BFDB" w14:textId="77777777" w:rsidR="00454467" w:rsidRDefault="00454467" w:rsidP="07919922">
      <w:pPr>
        <w:pStyle w:val="tablehead"/>
        <w:numPr>
          <w:ilvl w:val="0"/>
          <w:numId w:val="0"/>
        </w:numPr>
        <w:spacing w:line="199" w:lineRule="auto"/>
        <w:ind w:left="1249"/>
        <w:jc w:val="both"/>
        <w:rPr>
          <w:color w:val="211F1F"/>
          <w:sz w:val="24"/>
          <w:szCs w:val="24"/>
        </w:rPr>
      </w:pPr>
    </w:p>
    <w:p w14:paraId="6847ECFA" w14:textId="77777777" w:rsidR="00454467" w:rsidRPr="00454467" w:rsidRDefault="00454467" w:rsidP="00454467">
      <w:pPr>
        <w:pStyle w:val="tablehead"/>
        <w:numPr>
          <w:ilvl w:val="0"/>
          <w:numId w:val="0"/>
        </w:numPr>
        <w:ind w:left="1249"/>
        <w:jc w:val="both"/>
        <w:rPr>
          <w:rFonts w:eastAsia="Times New Roman"/>
          <w:noProof w:val="0"/>
          <w:color w:val="000000" w:themeColor="text1"/>
          <w:sz w:val="24"/>
          <w:szCs w:val="24"/>
        </w:rPr>
      </w:pPr>
    </w:p>
    <w:p w14:paraId="2A5B2A68" w14:textId="77777777" w:rsidR="0A6D220F" w:rsidRDefault="0A6D220F" w:rsidP="0A6D220F">
      <w:pPr>
        <w:pStyle w:val="tablehead"/>
        <w:numPr>
          <w:ilvl w:val="0"/>
          <w:numId w:val="0"/>
        </w:numPr>
        <w:ind w:left="720"/>
        <w:rPr>
          <w:rFonts w:eastAsia="Times New Roman"/>
          <w:noProof w:val="0"/>
          <w:color w:val="000000" w:themeColor="text1"/>
          <w:sz w:val="20"/>
          <w:szCs w:val="20"/>
        </w:rPr>
      </w:pPr>
    </w:p>
    <w:p w14:paraId="0676ADBA" w14:textId="77777777" w:rsidR="0A6D220F" w:rsidRDefault="0A6D220F" w:rsidP="0A6D220F">
      <w:pPr>
        <w:pStyle w:val="tablehead"/>
        <w:numPr>
          <w:ilvl w:val="0"/>
          <w:numId w:val="0"/>
        </w:numPr>
        <w:ind w:left="1249"/>
        <w:rPr>
          <w:rFonts w:eastAsia="Times New Roman"/>
          <w:noProof w:val="0"/>
          <w:color w:val="000000" w:themeColor="text1"/>
          <w:sz w:val="18"/>
          <w:szCs w:val="18"/>
        </w:rPr>
      </w:pPr>
    </w:p>
    <w:p w14:paraId="11F37929" w14:textId="77777777" w:rsidR="0A6D220F" w:rsidRDefault="0A6D220F" w:rsidP="0A6D220F">
      <w:pPr>
        <w:spacing w:before="196"/>
        <w:ind w:left="1306" w:right="1374"/>
        <w:jc w:val="center"/>
        <w:rPr>
          <w:b/>
          <w:bCs/>
          <w:color w:val="211F1F"/>
          <w:sz w:val="31"/>
          <w:szCs w:val="31"/>
        </w:rPr>
      </w:pPr>
    </w:p>
    <w:p w14:paraId="447BE366" w14:textId="77777777" w:rsidR="0A6D220F" w:rsidRDefault="0A6D220F" w:rsidP="0A6D220F">
      <w:pPr>
        <w:spacing w:before="196"/>
        <w:ind w:left="1306" w:right="1374"/>
        <w:jc w:val="center"/>
        <w:rPr>
          <w:b/>
          <w:bCs/>
          <w:color w:val="211F1F"/>
          <w:sz w:val="31"/>
          <w:szCs w:val="31"/>
        </w:rPr>
      </w:pPr>
    </w:p>
    <w:p w14:paraId="5FCFA129" w14:textId="77777777" w:rsidR="00825823" w:rsidRDefault="00825823" w:rsidP="0A6D220F">
      <w:pPr>
        <w:pStyle w:val="BodyText"/>
        <w:rPr>
          <w:b/>
          <w:bCs/>
          <w:sz w:val="21"/>
          <w:szCs w:val="21"/>
        </w:rPr>
      </w:pPr>
    </w:p>
    <w:p w14:paraId="3B668B52" w14:textId="77777777" w:rsidR="00825823" w:rsidRDefault="00825823" w:rsidP="0A6D220F">
      <w:pPr>
        <w:pStyle w:val="BodyText"/>
        <w:spacing w:line="199" w:lineRule="auto"/>
        <w:rPr>
          <w:b/>
          <w:bCs/>
          <w:sz w:val="21"/>
          <w:szCs w:val="21"/>
        </w:rPr>
      </w:pPr>
    </w:p>
    <w:p w14:paraId="67FB9211" w14:textId="77777777" w:rsidR="00825823" w:rsidRDefault="00825823" w:rsidP="0A6D220F">
      <w:pPr>
        <w:pStyle w:val="BodyText"/>
        <w:spacing w:line="199" w:lineRule="auto"/>
        <w:rPr>
          <w:b/>
          <w:bCs/>
          <w:sz w:val="21"/>
          <w:szCs w:val="21"/>
        </w:rPr>
      </w:pPr>
    </w:p>
    <w:p w14:paraId="391F88BE" w14:textId="77777777" w:rsidR="00825823" w:rsidRDefault="00825823" w:rsidP="0A6D220F">
      <w:pPr>
        <w:pStyle w:val="BodyText"/>
        <w:spacing w:line="199" w:lineRule="auto"/>
        <w:rPr>
          <w:b/>
          <w:bCs/>
          <w:sz w:val="21"/>
          <w:szCs w:val="21"/>
        </w:rPr>
      </w:pPr>
    </w:p>
    <w:p w14:paraId="09CDB073" w14:textId="77777777" w:rsidR="00825823" w:rsidRDefault="00825823" w:rsidP="0A6D220F">
      <w:pPr>
        <w:pStyle w:val="BodyText"/>
        <w:spacing w:line="199" w:lineRule="auto"/>
        <w:rPr>
          <w:b/>
          <w:bCs/>
          <w:sz w:val="21"/>
          <w:szCs w:val="21"/>
        </w:rPr>
      </w:pPr>
    </w:p>
    <w:p w14:paraId="32F6F3EF" w14:textId="77777777" w:rsidR="00825823" w:rsidRDefault="00825823" w:rsidP="0A6D220F">
      <w:pPr>
        <w:pStyle w:val="BodyText"/>
        <w:spacing w:line="199" w:lineRule="auto"/>
        <w:rPr>
          <w:b/>
          <w:bCs/>
          <w:sz w:val="21"/>
          <w:szCs w:val="21"/>
        </w:rPr>
      </w:pPr>
    </w:p>
    <w:p w14:paraId="46F8EE97" w14:textId="77777777" w:rsidR="00825823" w:rsidRDefault="00825823" w:rsidP="0A6D220F">
      <w:pPr>
        <w:pStyle w:val="BodyText"/>
        <w:spacing w:line="199" w:lineRule="auto"/>
        <w:rPr>
          <w:b/>
          <w:bCs/>
          <w:sz w:val="21"/>
          <w:szCs w:val="21"/>
        </w:rPr>
      </w:pPr>
    </w:p>
    <w:p w14:paraId="56E5FDBB" w14:textId="77777777" w:rsidR="00825823" w:rsidRDefault="00825823" w:rsidP="0A6D220F">
      <w:pPr>
        <w:pStyle w:val="BodyText"/>
        <w:spacing w:line="199" w:lineRule="auto"/>
        <w:rPr>
          <w:b/>
          <w:bCs/>
          <w:sz w:val="21"/>
          <w:szCs w:val="21"/>
        </w:rPr>
      </w:pPr>
    </w:p>
    <w:p w14:paraId="5043D7D5" w14:textId="77777777" w:rsidR="00825823" w:rsidRDefault="00825823" w:rsidP="0A6D220F">
      <w:pPr>
        <w:pStyle w:val="BodyText"/>
        <w:spacing w:line="199" w:lineRule="auto"/>
        <w:rPr>
          <w:b/>
          <w:bCs/>
          <w:sz w:val="21"/>
          <w:szCs w:val="21"/>
        </w:rPr>
      </w:pPr>
    </w:p>
    <w:p w14:paraId="55BBEB9B" w14:textId="77777777" w:rsidR="00825823" w:rsidRDefault="00825823" w:rsidP="0A6D220F">
      <w:pPr>
        <w:pStyle w:val="BodyText"/>
        <w:spacing w:line="199" w:lineRule="auto"/>
        <w:rPr>
          <w:b/>
          <w:bCs/>
          <w:sz w:val="21"/>
          <w:szCs w:val="21"/>
        </w:rPr>
      </w:pPr>
    </w:p>
    <w:p w14:paraId="254A825C" w14:textId="77777777" w:rsidR="00825823" w:rsidRDefault="00825823" w:rsidP="0A6D220F">
      <w:pPr>
        <w:pStyle w:val="BodyText"/>
        <w:spacing w:line="199" w:lineRule="auto"/>
        <w:rPr>
          <w:b/>
          <w:bCs/>
          <w:sz w:val="21"/>
          <w:szCs w:val="21"/>
        </w:rPr>
      </w:pPr>
    </w:p>
    <w:p w14:paraId="3677D039" w14:textId="77777777" w:rsidR="00825823" w:rsidRDefault="00825823" w:rsidP="0A6D220F">
      <w:pPr>
        <w:pStyle w:val="BodyText"/>
        <w:spacing w:line="199" w:lineRule="auto"/>
        <w:rPr>
          <w:b/>
          <w:bCs/>
          <w:sz w:val="21"/>
          <w:szCs w:val="21"/>
        </w:rPr>
      </w:pPr>
    </w:p>
    <w:p w14:paraId="2D7BFB84" w14:textId="77777777" w:rsidR="00825823" w:rsidRDefault="00825823" w:rsidP="0A6D220F">
      <w:pPr>
        <w:pStyle w:val="BodyText"/>
        <w:spacing w:line="199" w:lineRule="auto"/>
        <w:rPr>
          <w:b/>
          <w:bCs/>
          <w:sz w:val="21"/>
          <w:szCs w:val="21"/>
        </w:rPr>
      </w:pPr>
    </w:p>
    <w:p w14:paraId="086CC482" w14:textId="77777777" w:rsidR="00825823" w:rsidRDefault="00825823" w:rsidP="0A6D220F">
      <w:pPr>
        <w:pStyle w:val="BodyText"/>
        <w:spacing w:line="199" w:lineRule="auto"/>
        <w:rPr>
          <w:b/>
          <w:bCs/>
          <w:sz w:val="21"/>
          <w:szCs w:val="21"/>
        </w:rPr>
      </w:pPr>
    </w:p>
    <w:p w14:paraId="4FBB62A0" w14:textId="77777777" w:rsidR="00825823" w:rsidRDefault="00825823" w:rsidP="0A6D220F">
      <w:pPr>
        <w:pStyle w:val="BodyText"/>
        <w:spacing w:line="199" w:lineRule="auto"/>
        <w:rPr>
          <w:b/>
          <w:bCs/>
          <w:sz w:val="21"/>
          <w:szCs w:val="21"/>
        </w:rPr>
      </w:pPr>
    </w:p>
    <w:p w14:paraId="62C38531" w14:textId="77777777" w:rsidR="00825823" w:rsidRDefault="00825823" w:rsidP="0A6D220F">
      <w:pPr>
        <w:pStyle w:val="BodyText"/>
        <w:spacing w:line="199" w:lineRule="auto"/>
        <w:rPr>
          <w:b/>
          <w:bCs/>
          <w:sz w:val="21"/>
          <w:szCs w:val="21"/>
        </w:rPr>
      </w:pPr>
    </w:p>
    <w:p w14:paraId="01D98651" w14:textId="77777777" w:rsidR="00825823" w:rsidRDefault="00825823" w:rsidP="0A6D220F">
      <w:pPr>
        <w:pStyle w:val="BodyText"/>
        <w:spacing w:line="199" w:lineRule="auto"/>
        <w:rPr>
          <w:b/>
          <w:bCs/>
          <w:sz w:val="21"/>
          <w:szCs w:val="21"/>
        </w:rPr>
      </w:pPr>
    </w:p>
    <w:p w14:paraId="110278EB" w14:textId="77777777" w:rsidR="00825823" w:rsidRDefault="00825823" w:rsidP="0A6D220F">
      <w:pPr>
        <w:pStyle w:val="BodyText"/>
        <w:spacing w:line="199" w:lineRule="auto"/>
        <w:rPr>
          <w:b/>
          <w:bCs/>
          <w:sz w:val="21"/>
          <w:szCs w:val="21"/>
        </w:rPr>
      </w:pPr>
    </w:p>
    <w:p w14:paraId="26E57849" w14:textId="77777777" w:rsidR="00825823" w:rsidRDefault="00825823" w:rsidP="0A6D220F">
      <w:pPr>
        <w:pStyle w:val="BodyText"/>
        <w:spacing w:line="199" w:lineRule="auto"/>
        <w:rPr>
          <w:b/>
          <w:bCs/>
          <w:sz w:val="21"/>
          <w:szCs w:val="21"/>
        </w:rPr>
      </w:pPr>
    </w:p>
    <w:p w14:paraId="4C4459BE" w14:textId="77777777" w:rsidR="00825823" w:rsidRDefault="00825823" w:rsidP="0A6D220F">
      <w:pPr>
        <w:pStyle w:val="BodyText"/>
        <w:spacing w:line="199" w:lineRule="auto"/>
        <w:rPr>
          <w:b/>
          <w:bCs/>
          <w:sz w:val="21"/>
          <w:szCs w:val="21"/>
        </w:rPr>
      </w:pPr>
    </w:p>
    <w:p w14:paraId="7533A3F7" w14:textId="77777777" w:rsidR="00825823" w:rsidRDefault="00825823" w:rsidP="0A6D220F">
      <w:pPr>
        <w:pStyle w:val="BodyText"/>
        <w:spacing w:line="199" w:lineRule="auto"/>
        <w:rPr>
          <w:b/>
          <w:bCs/>
          <w:sz w:val="21"/>
          <w:szCs w:val="21"/>
        </w:rPr>
      </w:pPr>
    </w:p>
    <w:p w14:paraId="592621AE" w14:textId="77777777" w:rsidR="00825823" w:rsidRDefault="00825823" w:rsidP="0A6D220F">
      <w:pPr>
        <w:pStyle w:val="BodyText"/>
        <w:spacing w:line="199" w:lineRule="auto"/>
        <w:rPr>
          <w:b/>
          <w:bCs/>
          <w:sz w:val="21"/>
          <w:szCs w:val="21"/>
        </w:rPr>
      </w:pPr>
    </w:p>
    <w:p w14:paraId="26E7003B" w14:textId="77777777" w:rsidR="00825823" w:rsidRDefault="00825823" w:rsidP="0A6D220F">
      <w:pPr>
        <w:pStyle w:val="BodyText"/>
        <w:spacing w:line="199" w:lineRule="auto"/>
        <w:rPr>
          <w:b/>
          <w:bCs/>
          <w:sz w:val="21"/>
          <w:szCs w:val="21"/>
        </w:rPr>
      </w:pPr>
    </w:p>
    <w:p w14:paraId="0700A01E" w14:textId="77777777" w:rsidR="00825823" w:rsidRDefault="00825823" w:rsidP="0A6D220F">
      <w:pPr>
        <w:pStyle w:val="BodyText"/>
        <w:spacing w:line="199" w:lineRule="auto"/>
        <w:rPr>
          <w:b/>
          <w:bCs/>
          <w:sz w:val="21"/>
          <w:szCs w:val="21"/>
        </w:rPr>
      </w:pPr>
    </w:p>
    <w:p w14:paraId="3E0B59B8" w14:textId="77777777" w:rsidR="00825823" w:rsidRDefault="00825823" w:rsidP="0A6D220F">
      <w:pPr>
        <w:pStyle w:val="BodyText"/>
        <w:spacing w:line="199" w:lineRule="auto"/>
        <w:rPr>
          <w:b/>
          <w:bCs/>
          <w:sz w:val="21"/>
          <w:szCs w:val="21"/>
        </w:rPr>
      </w:pPr>
    </w:p>
    <w:p w14:paraId="547DB1DF" w14:textId="77777777" w:rsidR="00825823" w:rsidRDefault="00825823" w:rsidP="0A6D220F">
      <w:pPr>
        <w:pStyle w:val="BodyText"/>
        <w:spacing w:line="199" w:lineRule="auto"/>
        <w:rPr>
          <w:b/>
          <w:bCs/>
          <w:sz w:val="21"/>
          <w:szCs w:val="21"/>
        </w:rPr>
      </w:pPr>
    </w:p>
    <w:p w14:paraId="751DA388" w14:textId="77777777" w:rsidR="00825823" w:rsidRDefault="00825823" w:rsidP="0A6D220F">
      <w:pPr>
        <w:pStyle w:val="BodyText"/>
        <w:spacing w:line="199" w:lineRule="auto"/>
        <w:rPr>
          <w:b/>
          <w:bCs/>
          <w:sz w:val="21"/>
          <w:szCs w:val="21"/>
        </w:rPr>
      </w:pPr>
    </w:p>
    <w:p w14:paraId="0D178B5A" w14:textId="77777777" w:rsidR="00825823" w:rsidRDefault="00825823" w:rsidP="0A6D220F">
      <w:pPr>
        <w:pStyle w:val="BodyText"/>
        <w:spacing w:line="199" w:lineRule="auto"/>
        <w:rPr>
          <w:b/>
          <w:bCs/>
          <w:sz w:val="21"/>
          <w:szCs w:val="21"/>
        </w:rPr>
      </w:pPr>
    </w:p>
    <w:p w14:paraId="5B49A162" w14:textId="77777777" w:rsidR="00825823" w:rsidRDefault="00825823" w:rsidP="0A6D220F">
      <w:pPr>
        <w:pStyle w:val="BodyText"/>
        <w:spacing w:line="199" w:lineRule="auto"/>
        <w:rPr>
          <w:b/>
          <w:bCs/>
          <w:sz w:val="21"/>
          <w:szCs w:val="21"/>
        </w:rPr>
      </w:pPr>
    </w:p>
    <w:p w14:paraId="32C11474" w14:textId="77777777" w:rsidR="00825823" w:rsidRDefault="00825823" w:rsidP="0A6D220F">
      <w:pPr>
        <w:pStyle w:val="BodyText"/>
        <w:spacing w:line="199" w:lineRule="auto"/>
        <w:rPr>
          <w:b/>
          <w:bCs/>
          <w:sz w:val="21"/>
          <w:szCs w:val="21"/>
        </w:rPr>
      </w:pPr>
    </w:p>
    <w:p w14:paraId="343A768A" w14:textId="77777777" w:rsidR="00825823" w:rsidRDefault="00825823" w:rsidP="0A6D220F">
      <w:pPr>
        <w:pStyle w:val="BodyText"/>
        <w:spacing w:line="199" w:lineRule="auto"/>
        <w:rPr>
          <w:b/>
          <w:bCs/>
          <w:sz w:val="21"/>
          <w:szCs w:val="21"/>
        </w:rPr>
      </w:pPr>
    </w:p>
    <w:p w14:paraId="41E26227" w14:textId="77777777" w:rsidR="00825823" w:rsidRDefault="00825823" w:rsidP="0A6D220F">
      <w:pPr>
        <w:pStyle w:val="BodyText"/>
        <w:spacing w:line="199" w:lineRule="auto"/>
        <w:rPr>
          <w:b/>
          <w:bCs/>
          <w:sz w:val="21"/>
          <w:szCs w:val="21"/>
        </w:rPr>
      </w:pPr>
    </w:p>
    <w:p w14:paraId="24DC39BA" w14:textId="77777777" w:rsidR="0012747A" w:rsidRDefault="0012747A" w:rsidP="0A6D220F">
      <w:pPr>
        <w:pStyle w:val="BodyText"/>
        <w:spacing w:line="199" w:lineRule="auto"/>
        <w:rPr>
          <w:b/>
          <w:bCs/>
          <w:sz w:val="21"/>
          <w:szCs w:val="21"/>
        </w:rPr>
      </w:pPr>
    </w:p>
    <w:p w14:paraId="2F9F59F5" w14:textId="77777777" w:rsidR="00FF0CB8" w:rsidRDefault="00FF0CB8" w:rsidP="0A6D220F">
      <w:pPr>
        <w:pStyle w:val="BodyText"/>
        <w:spacing w:line="199" w:lineRule="auto"/>
        <w:rPr>
          <w:b/>
          <w:bCs/>
          <w:sz w:val="21"/>
          <w:szCs w:val="21"/>
        </w:rPr>
      </w:pPr>
    </w:p>
    <w:p w14:paraId="0F4AC720" w14:textId="77777777" w:rsidR="00FF0CB8" w:rsidRDefault="00FF0CB8" w:rsidP="0A6D220F">
      <w:pPr>
        <w:pStyle w:val="BodyText"/>
        <w:spacing w:line="199" w:lineRule="auto"/>
        <w:rPr>
          <w:b/>
          <w:bCs/>
          <w:sz w:val="21"/>
          <w:szCs w:val="21"/>
        </w:rPr>
      </w:pPr>
    </w:p>
    <w:p w14:paraId="42C5D62A" w14:textId="77777777" w:rsidR="00FF0CB8" w:rsidRDefault="00FF0CB8" w:rsidP="0A6D220F">
      <w:pPr>
        <w:pStyle w:val="BodyText"/>
        <w:spacing w:line="199" w:lineRule="auto"/>
        <w:rPr>
          <w:b/>
          <w:bCs/>
          <w:sz w:val="21"/>
          <w:szCs w:val="21"/>
        </w:rPr>
      </w:pPr>
    </w:p>
    <w:p w14:paraId="3AB5E44C" w14:textId="77777777" w:rsidR="00FF0CB8" w:rsidRDefault="00FF0CB8" w:rsidP="0A6D220F">
      <w:pPr>
        <w:pStyle w:val="BodyText"/>
        <w:spacing w:line="199" w:lineRule="auto"/>
        <w:rPr>
          <w:b/>
          <w:bCs/>
          <w:sz w:val="21"/>
          <w:szCs w:val="21"/>
        </w:rPr>
      </w:pPr>
    </w:p>
    <w:p w14:paraId="6F0405AF" w14:textId="77777777" w:rsidR="00FF0CB8" w:rsidRDefault="00FF0CB8" w:rsidP="0A6D220F">
      <w:pPr>
        <w:pStyle w:val="BodyText"/>
        <w:spacing w:line="199" w:lineRule="auto"/>
        <w:rPr>
          <w:b/>
          <w:bCs/>
          <w:sz w:val="21"/>
          <w:szCs w:val="21"/>
        </w:rPr>
      </w:pPr>
    </w:p>
    <w:p w14:paraId="085AEEC2" w14:textId="77777777" w:rsidR="00825823" w:rsidRDefault="00F91598" w:rsidP="00A3007B">
      <w:pPr>
        <w:spacing w:before="196" w:line="199" w:lineRule="auto"/>
        <w:ind w:right="1374"/>
        <w:jc w:val="center"/>
        <w:rPr>
          <w:smallCaps/>
          <w:color w:val="000000" w:themeColor="text1"/>
          <w:sz w:val="24"/>
          <w:szCs w:val="24"/>
        </w:rPr>
      </w:pPr>
      <w:r>
        <w:rPr>
          <w:b/>
          <w:bCs/>
          <w:color w:val="211F1F"/>
          <w:sz w:val="31"/>
          <w:szCs w:val="31"/>
        </w:rPr>
        <w:lastRenderedPageBreak/>
        <w:t xml:space="preserve">                        </w:t>
      </w:r>
      <w:r w:rsidR="5544883B" w:rsidRPr="07919922">
        <w:rPr>
          <w:b/>
          <w:bCs/>
          <w:color w:val="211F1F"/>
          <w:sz w:val="31"/>
          <w:szCs w:val="31"/>
        </w:rPr>
        <w:t xml:space="preserve">LIST OF </w:t>
      </w:r>
      <w:r w:rsidR="073ADFC7" w:rsidRPr="07919922">
        <w:rPr>
          <w:b/>
          <w:bCs/>
          <w:color w:val="211F1F"/>
          <w:sz w:val="31"/>
          <w:szCs w:val="31"/>
        </w:rPr>
        <w:t>FIGURES</w:t>
      </w:r>
    </w:p>
    <w:p w14:paraId="23863669" w14:textId="77777777" w:rsidR="00825823" w:rsidRDefault="00825823" w:rsidP="00102D57">
      <w:pPr>
        <w:spacing w:before="196" w:line="199" w:lineRule="auto"/>
        <w:ind w:left="1306" w:right="1374"/>
        <w:jc w:val="center"/>
        <w:rPr>
          <w:b/>
          <w:bCs/>
          <w:color w:val="211F1F"/>
          <w:sz w:val="31"/>
          <w:szCs w:val="31"/>
        </w:rPr>
      </w:pPr>
    </w:p>
    <w:tbl>
      <w:tblPr>
        <w:tblStyle w:val="TableGrid"/>
        <w:tblW w:w="0" w:type="auto"/>
        <w:tblInd w:w="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5244"/>
        <w:gridCol w:w="1518"/>
      </w:tblGrid>
      <w:tr w:rsidR="00A3007B" w14:paraId="110F0B8B" w14:textId="77777777" w:rsidTr="00F91598">
        <w:tc>
          <w:tcPr>
            <w:tcW w:w="2089" w:type="dxa"/>
          </w:tcPr>
          <w:p w14:paraId="6EE21AE1" w14:textId="77777777" w:rsidR="00A3007B" w:rsidRPr="00A3007B" w:rsidRDefault="00A3007B" w:rsidP="00102D57">
            <w:pPr>
              <w:pStyle w:val="tablehead"/>
              <w:numPr>
                <w:ilvl w:val="0"/>
                <w:numId w:val="0"/>
              </w:numPr>
              <w:spacing w:line="199" w:lineRule="auto"/>
              <w:rPr>
                <w:rFonts w:eastAsia="Times New Roman"/>
                <w:b/>
                <w:noProof w:val="0"/>
                <w:color w:val="000000" w:themeColor="text1"/>
                <w:sz w:val="24"/>
                <w:szCs w:val="24"/>
              </w:rPr>
            </w:pPr>
            <w:r w:rsidRPr="00A3007B">
              <w:rPr>
                <w:rFonts w:eastAsia="Times New Roman"/>
                <w:b/>
                <w:noProof w:val="0"/>
                <w:color w:val="000000" w:themeColor="text1"/>
                <w:sz w:val="24"/>
                <w:szCs w:val="24"/>
              </w:rPr>
              <w:t xml:space="preserve">FIGURE NO. </w:t>
            </w:r>
          </w:p>
        </w:tc>
        <w:tc>
          <w:tcPr>
            <w:tcW w:w="5244" w:type="dxa"/>
          </w:tcPr>
          <w:p w14:paraId="732E278A" w14:textId="77777777" w:rsidR="00A3007B" w:rsidRPr="00A3007B" w:rsidRDefault="00A3007B" w:rsidP="00102D57">
            <w:pPr>
              <w:pStyle w:val="tablehead"/>
              <w:numPr>
                <w:ilvl w:val="0"/>
                <w:numId w:val="0"/>
              </w:numPr>
              <w:spacing w:line="199" w:lineRule="auto"/>
              <w:rPr>
                <w:rFonts w:eastAsia="Times New Roman"/>
                <w:b/>
                <w:noProof w:val="0"/>
                <w:color w:val="000000" w:themeColor="text1"/>
                <w:sz w:val="24"/>
                <w:szCs w:val="24"/>
              </w:rPr>
            </w:pPr>
            <w:r w:rsidRPr="00A3007B">
              <w:rPr>
                <w:rFonts w:eastAsia="Times New Roman"/>
                <w:b/>
                <w:noProof w:val="0"/>
                <w:color w:val="000000" w:themeColor="text1"/>
                <w:sz w:val="24"/>
                <w:szCs w:val="24"/>
              </w:rPr>
              <w:t>TITLE</w:t>
            </w:r>
          </w:p>
        </w:tc>
        <w:tc>
          <w:tcPr>
            <w:tcW w:w="1518" w:type="dxa"/>
          </w:tcPr>
          <w:p w14:paraId="4CAFD86F" w14:textId="77777777" w:rsidR="00A3007B" w:rsidRPr="00A3007B" w:rsidRDefault="00A3007B" w:rsidP="00E2602E">
            <w:pPr>
              <w:pStyle w:val="tablehead"/>
              <w:numPr>
                <w:ilvl w:val="0"/>
                <w:numId w:val="0"/>
              </w:numPr>
              <w:spacing w:line="199" w:lineRule="auto"/>
              <w:rPr>
                <w:rFonts w:eastAsia="Times New Roman"/>
                <w:b/>
                <w:noProof w:val="0"/>
                <w:color w:val="000000" w:themeColor="text1"/>
                <w:sz w:val="24"/>
                <w:szCs w:val="24"/>
              </w:rPr>
            </w:pPr>
            <w:r w:rsidRPr="00A3007B">
              <w:rPr>
                <w:rFonts w:eastAsia="Times New Roman"/>
                <w:b/>
                <w:noProof w:val="0"/>
                <w:color w:val="000000" w:themeColor="text1"/>
                <w:sz w:val="24"/>
                <w:szCs w:val="24"/>
              </w:rPr>
              <w:t>PAGE NO.</w:t>
            </w:r>
          </w:p>
        </w:tc>
      </w:tr>
      <w:tr w:rsidR="00A3007B" w14:paraId="300D061D" w14:textId="77777777" w:rsidTr="00F91598">
        <w:tc>
          <w:tcPr>
            <w:tcW w:w="2089" w:type="dxa"/>
          </w:tcPr>
          <w:p w14:paraId="093A9895" w14:textId="77777777" w:rsidR="00A3007B" w:rsidRPr="00F91598" w:rsidRDefault="00A3007B" w:rsidP="00F91598">
            <w:pPr>
              <w:pStyle w:val="BodyText"/>
              <w:jc w:val="center"/>
            </w:pPr>
            <w:r w:rsidRPr="00F91598">
              <w:t>1.1</w:t>
            </w:r>
          </w:p>
        </w:tc>
        <w:tc>
          <w:tcPr>
            <w:tcW w:w="5244" w:type="dxa"/>
          </w:tcPr>
          <w:p w14:paraId="27FC51BD" w14:textId="77777777" w:rsidR="00A3007B" w:rsidRDefault="0034682A" w:rsidP="00102D57">
            <w:pPr>
              <w:pStyle w:val="BodyText"/>
              <w:jc w:val="center"/>
            </w:pPr>
            <w:r>
              <w:t>Common facial emotions</w:t>
            </w:r>
          </w:p>
        </w:tc>
        <w:tc>
          <w:tcPr>
            <w:tcW w:w="1518" w:type="dxa"/>
          </w:tcPr>
          <w:p w14:paraId="15D88FB0" w14:textId="77777777" w:rsidR="00A3007B" w:rsidRDefault="00A3007B" w:rsidP="00E2602E">
            <w:pPr>
              <w:pStyle w:val="BodyText"/>
              <w:jc w:val="center"/>
            </w:pPr>
            <w:r>
              <w:t>4</w:t>
            </w:r>
          </w:p>
        </w:tc>
      </w:tr>
      <w:tr w:rsidR="00A3007B" w14:paraId="704AB3A1" w14:textId="77777777" w:rsidTr="00F91598">
        <w:tc>
          <w:tcPr>
            <w:tcW w:w="2089" w:type="dxa"/>
          </w:tcPr>
          <w:p w14:paraId="7EB062B2" w14:textId="77777777" w:rsidR="00A3007B" w:rsidRPr="00F91598" w:rsidRDefault="00A3007B" w:rsidP="00F91598">
            <w:pPr>
              <w:pStyle w:val="BodyText"/>
              <w:jc w:val="center"/>
            </w:pPr>
            <w:r w:rsidRPr="00F91598">
              <w:t>2.1</w:t>
            </w:r>
          </w:p>
        </w:tc>
        <w:tc>
          <w:tcPr>
            <w:tcW w:w="5244" w:type="dxa"/>
          </w:tcPr>
          <w:p w14:paraId="4FC73089" w14:textId="77777777" w:rsidR="00A3007B" w:rsidRDefault="00A3007B" w:rsidP="00102D57">
            <w:pPr>
              <w:pStyle w:val="BodyText"/>
              <w:jc w:val="center"/>
            </w:pPr>
            <w:r w:rsidRPr="00A3007B">
              <w:t>Distribution of Classifiers</w:t>
            </w:r>
          </w:p>
        </w:tc>
        <w:tc>
          <w:tcPr>
            <w:tcW w:w="1518" w:type="dxa"/>
          </w:tcPr>
          <w:p w14:paraId="279DEAF0" w14:textId="77777777" w:rsidR="00A3007B" w:rsidRDefault="0034682A" w:rsidP="00E2602E">
            <w:pPr>
              <w:pStyle w:val="BodyText"/>
              <w:jc w:val="center"/>
            </w:pPr>
            <w:r>
              <w:t>8</w:t>
            </w:r>
          </w:p>
        </w:tc>
      </w:tr>
      <w:tr w:rsidR="00A3007B" w14:paraId="09BB3292" w14:textId="77777777" w:rsidTr="00F91598">
        <w:tc>
          <w:tcPr>
            <w:tcW w:w="2089" w:type="dxa"/>
          </w:tcPr>
          <w:p w14:paraId="7CDA1B66" w14:textId="77777777" w:rsidR="00A3007B" w:rsidRPr="00F91598" w:rsidRDefault="00A3007B" w:rsidP="00F91598">
            <w:pPr>
              <w:pStyle w:val="BodyText"/>
              <w:jc w:val="center"/>
            </w:pPr>
            <w:r w:rsidRPr="00F91598">
              <w:t>2.2</w:t>
            </w:r>
          </w:p>
        </w:tc>
        <w:tc>
          <w:tcPr>
            <w:tcW w:w="5244" w:type="dxa"/>
          </w:tcPr>
          <w:p w14:paraId="565A1842" w14:textId="77777777" w:rsidR="00A3007B" w:rsidRDefault="0034682A" w:rsidP="00102D57">
            <w:pPr>
              <w:pStyle w:val="BodyText"/>
              <w:jc w:val="center"/>
            </w:pPr>
            <w:r w:rsidRPr="0034682A">
              <w:t>Accuracy by study and dataset</w:t>
            </w:r>
          </w:p>
        </w:tc>
        <w:tc>
          <w:tcPr>
            <w:tcW w:w="1518" w:type="dxa"/>
          </w:tcPr>
          <w:p w14:paraId="59616DB9" w14:textId="77777777" w:rsidR="00A3007B" w:rsidRDefault="0034682A" w:rsidP="00E2602E">
            <w:pPr>
              <w:pStyle w:val="BodyText"/>
              <w:jc w:val="center"/>
            </w:pPr>
            <w:r>
              <w:t>9</w:t>
            </w:r>
          </w:p>
        </w:tc>
      </w:tr>
      <w:tr w:rsidR="00A3007B" w14:paraId="49054999" w14:textId="77777777" w:rsidTr="00F91598">
        <w:tc>
          <w:tcPr>
            <w:tcW w:w="2089" w:type="dxa"/>
          </w:tcPr>
          <w:p w14:paraId="6D8FAEC7" w14:textId="77777777" w:rsidR="00A3007B" w:rsidRPr="00F91598" w:rsidRDefault="00A3007B" w:rsidP="00F91598">
            <w:pPr>
              <w:pStyle w:val="BodyText"/>
              <w:jc w:val="center"/>
            </w:pPr>
            <w:r w:rsidRPr="00F91598">
              <w:t>3.1</w:t>
            </w:r>
          </w:p>
        </w:tc>
        <w:tc>
          <w:tcPr>
            <w:tcW w:w="5244" w:type="dxa"/>
          </w:tcPr>
          <w:p w14:paraId="3C30FAC9" w14:textId="77777777" w:rsidR="00A3007B" w:rsidRDefault="0034682A" w:rsidP="00102D57">
            <w:pPr>
              <w:pStyle w:val="BodyText"/>
              <w:jc w:val="center"/>
            </w:pPr>
            <w:r w:rsidRPr="0034682A">
              <w:t>Workflow of the system</w:t>
            </w:r>
          </w:p>
        </w:tc>
        <w:tc>
          <w:tcPr>
            <w:tcW w:w="1518" w:type="dxa"/>
          </w:tcPr>
          <w:p w14:paraId="3E11B97A" w14:textId="77777777" w:rsidR="00A3007B" w:rsidRDefault="0034682A" w:rsidP="00E2602E">
            <w:pPr>
              <w:pStyle w:val="BodyText"/>
              <w:jc w:val="center"/>
            </w:pPr>
            <w:r>
              <w:t>18</w:t>
            </w:r>
          </w:p>
        </w:tc>
      </w:tr>
      <w:tr w:rsidR="00A3007B" w14:paraId="05A9B076" w14:textId="77777777" w:rsidTr="00F91598">
        <w:tc>
          <w:tcPr>
            <w:tcW w:w="2089" w:type="dxa"/>
          </w:tcPr>
          <w:p w14:paraId="6AE548F9" w14:textId="77777777" w:rsidR="00A3007B" w:rsidRPr="00F91598" w:rsidRDefault="00A3007B" w:rsidP="00F91598">
            <w:pPr>
              <w:pStyle w:val="BodyText"/>
              <w:jc w:val="center"/>
            </w:pPr>
            <w:r w:rsidRPr="00F91598">
              <w:t>4.1</w:t>
            </w:r>
          </w:p>
        </w:tc>
        <w:tc>
          <w:tcPr>
            <w:tcW w:w="5244" w:type="dxa"/>
          </w:tcPr>
          <w:p w14:paraId="792D62DA" w14:textId="77777777" w:rsidR="00A3007B" w:rsidRDefault="0034682A" w:rsidP="00102D57">
            <w:pPr>
              <w:pStyle w:val="BodyText"/>
              <w:jc w:val="center"/>
            </w:pPr>
            <w:r w:rsidRPr="0034682A">
              <w:t>Live input image</w:t>
            </w:r>
          </w:p>
        </w:tc>
        <w:tc>
          <w:tcPr>
            <w:tcW w:w="1518" w:type="dxa"/>
          </w:tcPr>
          <w:p w14:paraId="5D3642B3" w14:textId="77777777" w:rsidR="00A3007B" w:rsidRDefault="0034682A" w:rsidP="00E2602E">
            <w:pPr>
              <w:pStyle w:val="BodyText"/>
              <w:jc w:val="center"/>
            </w:pPr>
            <w:r>
              <w:t>19</w:t>
            </w:r>
          </w:p>
        </w:tc>
      </w:tr>
      <w:tr w:rsidR="00A3007B" w14:paraId="6D248B2C" w14:textId="77777777" w:rsidTr="00F91598">
        <w:tc>
          <w:tcPr>
            <w:tcW w:w="2089" w:type="dxa"/>
          </w:tcPr>
          <w:p w14:paraId="59E353C4" w14:textId="77777777" w:rsidR="00A3007B" w:rsidRPr="00F91598" w:rsidRDefault="00A3007B" w:rsidP="00F91598">
            <w:pPr>
              <w:pStyle w:val="BodyText"/>
              <w:jc w:val="center"/>
            </w:pPr>
            <w:r w:rsidRPr="00F91598">
              <w:t>4.2</w:t>
            </w:r>
          </w:p>
        </w:tc>
        <w:tc>
          <w:tcPr>
            <w:tcW w:w="5244" w:type="dxa"/>
          </w:tcPr>
          <w:p w14:paraId="01116930" w14:textId="77777777" w:rsidR="00A3007B" w:rsidRDefault="0034682A" w:rsidP="00102D57">
            <w:pPr>
              <w:pStyle w:val="BodyText"/>
              <w:jc w:val="center"/>
            </w:pPr>
            <w:r w:rsidRPr="0034682A">
              <w:t>Model for detecting human emotions</w:t>
            </w:r>
          </w:p>
        </w:tc>
        <w:tc>
          <w:tcPr>
            <w:tcW w:w="1518" w:type="dxa"/>
          </w:tcPr>
          <w:p w14:paraId="13FD07E5" w14:textId="77777777" w:rsidR="00A3007B" w:rsidRDefault="0034682A" w:rsidP="00E2602E">
            <w:pPr>
              <w:pStyle w:val="BodyText"/>
              <w:jc w:val="center"/>
            </w:pPr>
            <w:r>
              <w:t>22</w:t>
            </w:r>
          </w:p>
        </w:tc>
      </w:tr>
      <w:tr w:rsidR="00A3007B" w14:paraId="278E383C" w14:textId="77777777" w:rsidTr="00F91598">
        <w:tc>
          <w:tcPr>
            <w:tcW w:w="2089" w:type="dxa"/>
          </w:tcPr>
          <w:p w14:paraId="2DFBF80E" w14:textId="77777777" w:rsidR="00A3007B" w:rsidRPr="00F91598" w:rsidRDefault="00A3007B" w:rsidP="00F91598">
            <w:pPr>
              <w:pStyle w:val="BodyText"/>
              <w:jc w:val="center"/>
            </w:pPr>
            <w:r w:rsidRPr="00F91598">
              <w:t>5.1</w:t>
            </w:r>
          </w:p>
        </w:tc>
        <w:tc>
          <w:tcPr>
            <w:tcW w:w="5244" w:type="dxa"/>
          </w:tcPr>
          <w:p w14:paraId="366803E2" w14:textId="77777777" w:rsidR="00A3007B" w:rsidRDefault="0034682A" w:rsidP="00102D57">
            <w:pPr>
              <w:pStyle w:val="BodyText"/>
              <w:jc w:val="center"/>
            </w:pPr>
            <w:r w:rsidRPr="0034682A">
              <w:t>Live capture images of various different emotions</w:t>
            </w:r>
          </w:p>
        </w:tc>
        <w:tc>
          <w:tcPr>
            <w:tcW w:w="1518" w:type="dxa"/>
          </w:tcPr>
          <w:p w14:paraId="4F69C3ED" w14:textId="77777777" w:rsidR="00A3007B" w:rsidRDefault="0034682A" w:rsidP="00E2602E">
            <w:pPr>
              <w:pStyle w:val="BodyText"/>
              <w:jc w:val="center"/>
            </w:pPr>
            <w:r>
              <w:t>32</w:t>
            </w:r>
          </w:p>
        </w:tc>
      </w:tr>
      <w:tr w:rsidR="00A3007B" w14:paraId="5C5F1ADF" w14:textId="77777777" w:rsidTr="00F91598">
        <w:trPr>
          <w:trHeight w:val="602"/>
        </w:trPr>
        <w:tc>
          <w:tcPr>
            <w:tcW w:w="2089" w:type="dxa"/>
          </w:tcPr>
          <w:p w14:paraId="1610272C" w14:textId="77777777" w:rsidR="00A3007B" w:rsidRPr="00F91598" w:rsidRDefault="00A3007B" w:rsidP="00F91598">
            <w:pPr>
              <w:pStyle w:val="BodyText"/>
              <w:jc w:val="center"/>
            </w:pPr>
            <w:r w:rsidRPr="00F91598">
              <w:t>5.2</w:t>
            </w:r>
          </w:p>
        </w:tc>
        <w:tc>
          <w:tcPr>
            <w:tcW w:w="5244" w:type="dxa"/>
          </w:tcPr>
          <w:p w14:paraId="04BB8081" w14:textId="77777777" w:rsidR="00A3007B" w:rsidRDefault="0034682A" w:rsidP="00102D57">
            <w:pPr>
              <w:pStyle w:val="BodyText"/>
              <w:jc w:val="center"/>
            </w:pPr>
            <w:r w:rsidRPr="0034682A">
              <w:t>Result Comparison with various existing model</w:t>
            </w:r>
          </w:p>
        </w:tc>
        <w:tc>
          <w:tcPr>
            <w:tcW w:w="1518" w:type="dxa"/>
          </w:tcPr>
          <w:p w14:paraId="283D8D36" w14:textId="77777777" w:rsidR="00A3007B" w:rsidRDefault="0034682A" w:rsidP="00E2602E">
            <w:pPr>
              <w:pStyle w:val="BodyText"/>
              <w:jc w:val="center"/>
            </w:pPr>
            <w:r>
              <w:t>34</w:t>
            </w:r>
          </w:p>
        </w:tc>
      </w:tr>
    </w:tbl>
    <w:p w14:paraId="4796B713" w14:textId="77777777" w:rsidR="00825823" w:rsidRDefault="00825823" w:rsidP="00102D57">
      <w:pPr>
        <w:pStyle w:val="tablehead"/>
        <w:numPr>
          <w:ilvl w:val="0"/>
          <w:numId w:val="0"/>
        </w:numPr>
        <w:spacing w:line="199" w:lineRule="auto"/>
        <w:ind w:left="1249"/>
        <w:rPr>
          <w:rFonts w:eastAsia="Times New Roman"/>
          <w:noProof w:val="0"/>
          <w:color w:val="000000" w:themeColor="text1"/>
          <w:sz w:val="24"/>
          <w:szCs w:val="24"/>
        </w:rPr>
      </w:pPr>
    </w:p>
    <w:p w14:paraId="7BFA3A7A" w14:textId="77777777" w:rsidR="00825823" w:rsidRDefault="00825823" w:rsidP="00102D57">
      <w:pPr>
        <w:pStyle w:val="tablehead"/>
        <w:numPr>
          <w:ilvl w:val="0"/>
          <w:numId w:val="0"/>
        </w:numPr>
        <w:spacing w:line="199" w:lineRule="auto"/>
        <w:ind w:left="1249"/>
        <w:jc w:val="both"/>
        <w:rPr>
          <w:rFonts w:eastAsia="Times New Roman"/>
          <w:noProof w:val="0"/>
          <w:color w:val="000000" w:themeColor="text1"/>
          <w:sz w:val="24"/>
          <w:szCs w:val="24"/>
        </w:rPr>
      </w:pPr>
    </w:p>
    <w:p w14:paraId="49A24DB6" w14:textId="77777777" w:rsidR="00825823" w:rsidRDefault="00825823" w:rsidP="0A6D220F">
      <w:pPr>
        <w:spacing w:before="196" w:line="199" w:lineRule="auto"/>
        <w:ind w:left="1306" w:right="1374"/>
        <w:jc w:val="both"/>
        <w:rPr>
          <w:smallCaps/>
          <w:color w:val="000000" w:themeColor="text1"/>
          <w:sz w:val="24"/>
          <w:szCs w:val="24"/>
        </w:rPr>
      </w:pPr>
    </w:p>
    <w:p w14:paraId="728C0E77" w14:textId="77777777" w:rsidR="00825823" w:rsidRDefault="00825823" w:rsidP="0A6D220F">
      <w:pPr>
        <w:tabs>
          <w:tab w:val="left" w:pos="2602"/>
        </w:tabs>
        <w:spacing w:before="1" w:line="199" w:lineRule="auto"/>
        <w:ind w:left="491"/>
        <w:rPr>
          <w:color w:val="211F1F"/>
          <w:sz w:val="23"/>
          <w:szCs w:val="23"/>
        </w:rPr>
      </w:pPr>
    </w:p>
    <w:p w14:paraId="0213D2C9" w14:textId="77777777" w:rsidR="00825823" w:rsidRDefault="00825823" w:rsidP="0A6D220F">
      <w:pPr>
        <w:pStyle w:val="BodyText"/>
        <w:tabs>
          <w:tab w:val="left" w:pos="2574"/>
        </w:tabs>
        <w:spacing w:line="199" w:lineRule="auto"/>
        <w:ind w:left="491"/>
        <w:rPr>
          <w:color w:val="211F1F"/>
        </w:rPr>
      </w:pPr>
    </w:p>
    <w:p w14:paraId="4D8A1DB2" w14:textId="77777777" w:rsidR="00825823" w:rsidRDefault="00825823" w:rsidP="0A6D220F">
      <w:pPr>
        <w:pStyle w:val="BodyText"/>
        <w:tabs>
          <w:tab w:val="left" w:pos="2574"/>
        </w:tabs>
        <w:spacing w:line="199" w:lineRule="auto"/>
        <w:ind w:left="491"/>
        <w:rPr>
          <w:color w:val="211F1F"/>
        </w:rPr>
      </w:pPr>
    </w:p>
    <w:p w14:paraId="46A203BE" w14:textId="77777777" w:rsidR="00825823" w:rsidRDefault="00825823" w:rsidP="0A6D220F">
      <w:pPr>
        <w:pStyle w:val="BodyText"/>
        <w:tabs>
          <w:tab w:val="left" w:pos="2574"/>
        </w:tabs>
        <w:spacing w:line="199" w:lineRule="auto"/>
        <w:ind w:left="491"/>
        <w:rPr>
          <w:color w:val="211F1F"/>
        </w:rPr>
      </w:pPr>
    </w:p>
    <w:p w14:paraId="507664D7" w14:textId="77777777" w:rsidR="00825823" w:rsidRDefault="00825823" w:rsidP="0A6D220F">
      <w:pPr>
        <w:pStyle w:val="BodyText"/>
        <w:tabs>
          <w:tab w:val="left" w:pos="2574"/>
        </w:tabs>
        <w:spacing w:line="199" w:lineRule="auto"/>
        <w:ind w:left="491"/>
        <w:rPr>
          <w:color w:val="211F1F"/>
        </w:rPr>
      </w:pPr>
    </w:p>
    <w:p w14:paraId="69077D9F" w14:textId="77777777" w:rsidR="00825823" w:rsidRDefault="00825823" w:rsidP="0A6D220F">
      <w:pPr>
        <w:pStyle w:val="BodyText"/>
        <w:tabs>
          <w:tab w:val="left" w:pos="2574"/>
        </w:tabs>
        <w:spacing w:line="199" w:lineRule="auto"/>
        <w:ind w:left="491"/>
        <w:rPr>
          <w:color w:val="211F1F"/>
        </w:rPr>
      </w:pPr>
    </w:p>
    <w:p w14:paraId="5F6B1DB8" w14:textId="77777777" w:rsidR="00825823" w:rsidRDefault="00825823" w:rsidP="0A6D220F">
      <w:pPr>
        <w:pStyle w:val="BodyText"/>
        <w:tabs>
          <w:tab w:val="left" w:pos="2574"/>
        </w:tabs>
        <w:spacing w:line="199" w:lineRule="auto"/>
        <w:ind w:left="491"/>
        <w:rPr>
          <w:color w:val="211F1F"/>
        </w:rPr>
      </w:pPr>
    </w:p>
    <w:p w14:paraId="2B5FF755" w14:textId="77777777" w:rsidR="00825823" w:rsidRDefault="00825823" w:rsidP="0A6D220F">
      <w:pPr>
        <w:pStyle w:val="BodyText"/>
        <w:tabs>
          <w:tab w:val="left" w:pos="2574"/>
        </w:tabs>
        <w:spacing w:line="199" w:lineRule="auto"/>
        <w:ind w:left="491"/>
        <w:rPr>
          <w:color w:val="211F1F"/>
        </w:rPr>
      </w:pPr>
    </w:p>
    <w:p w14:paraId="1BA04967" w14:textId="77777777" w:rsidR="00825823" w:rsidRDefault="00825823" w:rsidP="0A6D220F">
      <w:pPr>
        <w:pStyle w:val="BodyText"/>
        <w:tabs>
          <w:tab w:val="left" w:pos="2574"/>
        </w:tabs>
        <w:spacing w:line="199" w:lineRule="auto"/>
        <w:ind w:left="491"/>
        <w:rPr>
          <w:color w:val="211F1F"/>
        </w:rPr>
      </w:pPr>
    </w:p>
    <w:p w14:paraId="6F2CBFDE" w14:textId="77777777" w:rsidR="00825823" w:rsidRDefault="00825823" w:rsidP="0A6D220F">
      <w:pPr>
        <w:pStyle w:val="BodyText"/>
        <w:tabs>
          <w:tab w:val="left" w:pos="2574"/>
        </w:tabs>
        <w:spacing w:line="199" w:lineRule="auto"/>
        <w:ind w:left="491"/>
        <w:rPr>
          <w:color w:val="211F1F"/>
        </w:rPr>
      </w:pPr>
    </w:p>
    <w:p w14:paraId="22C9A47B" w14:textId="77777777" w:rsidR="00825823" w:rsidRDefault="00825823" w:rsidP="0A6D220F">
      <w:pPr>
        <w:pStyle w:val="BodyText"/>
        <w:tabs>
          <w:tab w:val="left" w:pos="2574"/>
        </w:tabs>
        <w:spacing w:line="199" w:lineRule="auto"/>
        <w:ind w:left="491"/>
        <w:rPr>
          <w:color w:val="211F1F"/>
        </w:rPr>
      </w:pPr>
    </w:p>
    <w:p w14:paraId="2CB7CDD7" w14:textId="77777777" w:rsidR="00825823" w:rsidRDefault="00825823" w:rsidP="0A6D220F">
      <w:pPr>
        <w:pStyle w:val="BodyText"/>
        <w:tabs>
          <w:tab w:val="left" w:pos="2574"/>
        </w:tabs>
        <w:spacing w:line="199" w:lineRule="auto"/>
        <w:ind w:left="491"/>
        <w:rPr>
          <w:color w:val="211F1F"/>
        </w:rPr>
      </w:pPr>
    </w:p>
    <w:p w14:paraId="22606BB4" w14:textId="77777777" w:rsidR="00825823" w:rsidRDefault="00825823" w:rsidP="0A6D220F">
      <w:pPr>
        <w:pStyle w:val="BodyText"/>
        <w:tabs>
          <w:tab w:val="left" w:pos="2574"/>
        </w:tabs>
        <w:spacing w:line="199" w:lineRule="auto"/>
        <w:ind w:left="491"/>
        <w:rPr>
          <w:color w:val="211F1F"/>
        </w:rPr>
      </w:pPr>
    </w:p>
    <w:p w14:paraId="68108D83" w14:textId="77777777" w:rsidR="00825823" w:rsidRDefault="00825823" w:rsidP="0A6D220F">
      <w:pPr>
        <w:pStyle w:val="BodyText"/>
        <w:tabs>
          <w:tab w:val="left" w:pos="2574"/>
        </w:tabs>
        <w:spacing w:line="199" w:lineRule="auto"/>
        <w:ind w:left="491"/>
        <w:rPr>
          <w:color w:val="211F1F"/>
        </w:rPr>
      </w:pPr>
    </w:p>
    <w:p w14:paraId="5E11D279" w14:textId="77777777" w:rsidR="00825823" w:rsidRDefault="00825823" w:rsidP="0A6D220F">
      <w:pPr>
        <w:pStyle w:val="BodyText"/>
        <w:tabs>
          <w:tab w:val="left" w:pos="2574"/>
        </w:tabs>
        <w:spacing w:line="199" w:lineRule="auto"/>
        <w:ind w:left="491"/>
        <w:rPr>
          <w:color w:val="211F1F"/>
        </w:rPr>
      </w:pPr>
    </w:p>
    <w:p w14:paraId="6CC45DC5" w14:textId="77777777" w:rsidR="00825823" w:rsidRDefault="00825823" w:rsidP="0A6D220F">
      <w:pPr>
        <w:pStyle w:val="BodyText"/>
        <w:tabs>
          <w:tab w:val="left" w:pos="2574"/>
        </w:tabs>
        <w:spacing w:line="199" w:lineRule="auto"/>
        <w:ind w:left="491"/>
        <w:rPr>
          <w:color w:val="211F1F"/>
        </w:rPr>
      </w:pPr>
    </w:p>
    <w:p w14:paraId="444E4B66" w14:textId="77777777" w:rsidR="00825823" w:rsidRDefault="00825823" w:rsidP="0A6D220F">
      <w:pPr>
        <w:pStyle w:val="BodyText"/>
        <w:tabs>
          <w:tab w:val="left" w:pos="2574"/>
        </w:tabs>
        <w:spacing w:line="199" w:lineRule="auto"/>
        <w:ind w:left="491"/>
        <w:rPr>
          <w:color w:val="211F1F"/>
        </w:rPr>
      </w:pPr>
    </w:p>
    <w:p w14:paraId="0AAF5336" w14:textId="77777777" w:rsidR="00825823" w:rsidRDefault="00825823" w:rsidP="0A6D220F">
      <w:pPr>
        <w:pStyle w:val="BodyText"/>
        <w:tabs>
          <w:tab w:val="left" w:pos="2574"/>
        </w:tabs>
        <w:spacing w:line="199" w:lineRule="auto"/>
        <w:ind w:left="491"/>
        <w:rPr>
          <w:color w:val="211F1F"/>
        </w:rPr>
      </w:pPr>
    </w:p>
    <w:p w14:paraId="0317F937" w14:textId="77777777" w:rsidR="00825823" w:rsidRDefault="00825823" w:rsidP="0A6D220F">
      <w:pPr>
        <w:pStyle w:val="BodyText"/>
        <w:tabs>
          <w:tab w:val="left" w:pos="2574"/>
        </w:tabs>
        <w:spacing w:line="199" w:lineRule="auto"/>
        <w:ind w:left="491"/>
        <w:rPr>
          <w:color w:val="211F1F"/>
        </w:rPr>
      </w:pPr>
    </w:p>
    <w:p w14:paraId="49C0681B" w14:textId="77777777" w:rsidR="00825823" w:rsidRDefault="00825823" w:rsidP="0A6D220F">
      <w:pPr>
        <w:pStyle w:val="BodyText"/>
        <w:tabs>
          <w:tab w:val="left" w:pos="2574"/>
        </w:tabs>
        <w:spacing w:line="199" w:lineRule="auto"/>
        <w:ind w:left="491"/>
        <w:rPr>
          <w:color w:val="211F1F"/>
        </w:rPr>
      </w:pPr>
    </w:p>
    <w:p w14:paraId="7566A554" w14:textId="77777777" w:rsidR="00825823" w:rsidRDefault="00825823" w:rsidP="0A6D220F">
      <w:pPr>
        <w:pStyle w:val="BodyText"/>
        <w:tabs>
          <w:tab w:val="left" w:pos="2574"/>
        </w:tabs>
        <w:spacing w:line="199" w:lineRule="auto"/>
        <w:ind w:left="491"/>
        <w:rPr>
          <w:color w:val="211F1F"/>
        </w:rPr>
      </w:pPr>
    </w:p>
    <w:p w14:paraId="7DE19055" w14:textId="77777777" w:rsidR="00825823" w:rsidRDefault="00825823" w:rsidP="0A6D220F">
      <w:pPr>
        <w:pStyle w:val="BodyText"/>
        <w:tabs>
          <w:tab w:val="left" w:pos="2574"/>
        </w:tabs>
        <w:spacing w:line="199" w:lineRule="auto"/>
        <w:ind w:left="491"/>
        <w:rPr>
          <w:color w:val="211F1F"/>
        </w:rPr>
      </w:pPr>
    </w:p>
    <w:p w14:paraId="516B00CB" w14:textId="77777777" w:rsidR="003002DC" w:rsidRDefault="003002DC" w:rsidP="0A6D220F">
      <w:pPr>
        <w:pStyle w:val="BodyText"/>
        <w:tabs>
          <w:tab w:val="left" w:pos="2574"/>
        </w:tabs>
        <w:spacing w:line="199" w:lineRule="auto"/>
        <w:ind w:left="491"/>
        <w:rPr>
          <w:color w:val="211F1F"/>
        </w:rPr>
      </w:pPr>
    </w:p>
    <w:p w14:paraId="110A4597" w14:textId="77777777" w:rsidR="003002DC" w:rsidRDefault="003002DC" w:rsidP="0A6D220F">
      <w:pPr>
        <w:pStyle w:val="BodyText"/>
        <w:tabs>
          <w:tab w:val="left" w:pos="2574"/>
        </w:tabs>
        <w:spacing w:line="199" w:lineRule="auto"/>
        <w:ind w:left="491"/>
        <w:rPr>
          <w:color w:val="211F1F"/>
        </w:rPr>
      </w:pPr>
    </w:p>
    <w:p w14:paraId="521C5D2A" w14:textId="77777777" w:rsidR="00825823" w:rsidRDefault="00825823" w:rsidP="07919922">
      <w:pPr>
        <w:tabs>
          <w:tab w:val="left" w:pos="2574"/>
        </w:tabs>
        <w:spacing w:line="199" w:lineRule="auto"/>
        <w:ind w:left="491"/>
        <w:rPr>
          <w:color w:val="211F1F"/>
        </w:rPr>
      </w:pPr>
    </w:p>
    <w:p w14:paraId="252EEDA6" w14:textId="77777777" w:rsidR="008F53AC" w:rsidRDefault="008F53AC" w:rsidP="07919922">
      <w:pPr>
        <w:tabs>
          <w:tab w:val="left" w:pos="2574"/>
        </w:tabs>
        <w:spacing w:line="199" w:lineRule="auto"/>
        <w:ind w:left="491"/>
        <w:rPr>
          <w:color w:val="211F1F"/>
        </w:rPr>
      </w:pPr>
    </w:p>
    <w:p w14:paraId="145FC788" w14:textId="77777777" w:rsidR="008F53AC" w:rsidRDefault="008F53AC" w:rsidP="07919922">
      <w:pPr>
        <w:tabs>
          <w:tab w:val="left" w:pos="2574"/>
        </w:tabs>
        <w:spacing w:line="199" w:lineRule="auto"/>
        <w:ind w:left="491"/>
        <w:rPr>
          <w:color w:val="211F1F"/>
        </w:rPr>
      </w:pPr>
    </w:p>
    <w:p w14:paraId="39767829" w14:textId="77777777" w:rsidR="008F53AC" w:rsidRDefault="008F53AC" w:rsidP="07919922">
      <w:pPr>
        <w:tabs>
          <w:tab w:val="left" w:pos="2574"/>
        </w:tabs>
        <w:spacing w:line="199" w:lineRule="auto"/>
        <w:ind w:left="491"/>
        <w:rPr>
          <w:color w:val="211F1F"/>
        </w:rPr>
      </w:pPr>
    </w:p>
    <w:p w14:paraId="10EC88E0" w14:textId="77777777" w:rsidR="008F53AC" w:rsidRDefault="008F53AC" w:rsidP="07919922">
      <w:pPr>
        <w:tabs>
          <w:tab w:val="left" w:pos="2574"/>
        </w:tabs>
        <w:spacing w:line="199" w:lineRule="auto"/>
        <w:ind w:left="491"/>
        <w:rPr>
          <w:color w:val="211F1F"/>
        </w:rPr>
      </w:pPr>
    </w:p>
    <w:p w14:paraId="5D4BB3E4" w14:textId="77777777" w:rsidR="008F53AC" w:rsidRDefault="008F53AC" w:rsidP="07919922">
      <w:pPr>
        <w:tabs>
          <w:tab w:val="left" w:pos="2574"/>
        </w:tabs>
        <w:spacing w:line="199" w:lineRule="auto"/>
        <w:ind w:left="491"/>
        <w:rPr>
          <w:color w:val="211F1F"/>
        </w:rPr>
      </w:pPr>
    </w:p>
    <w:p w14:paraId="3C412CB6" w14:textId="77777777" w:rsidR="008F53AC" w:rsidRDefault="008F53AC" w:rsidP="07919922">
      <w:pPr>
        <w:tabs>
          <w:tab w:val="left" w:pos="2574"/>
        </w:tabs>
        <w:spacing w:line="199" w:lineRule="auto"/>
        <w:ind w:left="491"/>
        <w:rPr>
          <w:color w:val="211F1F"/>
        </w:rPr>
      </w:pPr>
    </w:p>
    <w:p w14:paraId="2B5D17C3" w14:textId="77777777" w:rsidR="008F53AC" w:rsidRDefault="008F53AC" w:rsidP="07919922">
      <w:pPr>
        <w:tabs>
          <w:tab w:val="left" w:pos="2574"/>
        </w:tabs>
        <w:spacing w:line="199" w:lineRule="auto"/>
        <w:ind w:left="491"/>
        <w:rPr>
          <w:color w:val="211F1F"/>
        </w:rPr>
      </w:pPr>
    </w:p>
    <w:p w14:paraId="2D655EEB" w14:textId="77777777" w:rsidR="008F53AC" w:rsidRDefault="008F53AC" w:rsidP="07919922">
      <w:pPr>
        <w:tabs>
          <w:tab w:val="left" w:pos="2574"/>
        </w:tabs>
        <w:spacing w:line="199" w:lineRule="auto"/>
        <w:ind w:left="491"/>
        <w:rPr>
          <w:color w:val="211F1F"/>
        </w:rPr>
      </w:pPr>
    </w:p>
    <w:p w14:paraId="24F7375D" w14:textId="77777777" w:rsidR="00F91598" w:rsidRDefault="00F91598" w:rsidP="07919922">
      <w:pPr>
        <w:tabs>
          <w:tab w:val="left" w:pos="2574"/>
        </w:tabs>
        <w:spacing w:line="199" w:lineRule="auto"/>
        <w:ind w:left="491"/>
        <w:rPr>
          <w:color w:val="211F1F"/>
        </w:rPr>
      </w:pPr>
    </w:p>
    <w:p w14:paraId="3B13A408" w14:textId="77777777" w:rsidR="00F91598" w:rsidRDefault="00F91598" w:rsidP="07919922">
      <w:pPr>
        <w:tabs>
          <w:tab w:val="left" w:pos="2574"/>
        </w:tabs>
        <w:spacing w:line="199" w:lineRule="auto"/>
        <w:ind w:left="491"/>
        <w:rPr>
          <w:color w:val="211F1F"/>
        </w:rPr>
      </w:pPr>
    </w:p>
    <w:p w14:paraId="7B88980D" w14:textId="77777777" w:rsidR="00F91598" w:rsidRDefault="00F91598" w:rsidP="07919922">
      <w:pPr>
        <w:tabs>
          <w:tab w:val="left" w:pos="2574"/>
        </w:tabs>
        <w:spacing w:line="199" w:lineRule="auto"/>
        <w:ind w:left="491"/>
        <w:rPr>
          <w:color w:val="211F1F"/>
        </w:rPr>
      </w:pPr>
    </w:p>
    <w:p w14:paraId="423E2010" w14:textId="77777777" w:rsidR="00F91598" w:rsidRDefault="00F91598" w:rsidP="07919922">
      <w:pPr>
        <w:tabs>
          <w:tab w:val="left" w:pos="2574"/>
        </w:tabs>
        <w:spacing w:line="199" w:lineRule="auto"/>
        <w:ind w:left="491"/>
        <w:rPr>
          <w:color w:val="211F1F"/>
        </w:rPr>
      </w:pPr>
    </w:p>
    <w:p w14:paraId="6460CAAB" w14:textId="77777777" w:rsidR="00F91598" w:rsidRDefault="00F91598" w:rsidP="07919922">
      <w:pPr>
        <w:tabs>
          <w:tab w:val="left" w:pos="2574"/>
        </w:tabs>
        <w:spacing w:line="199" w:lineRule="auto"/>
        <w:ind w:left="491"/>
        <w:rPr>
          <w:color w:val="211F1F"/>
        </w:rPr>
      </w:pPr>
    </w:p>
    <w:p w14:paraId="704BFF8C" w14:textId="77777777" w:rsidR="00825823" w:rsidRDefault="3E92A820" w:rsidP="0A6D220F">
      <w:pPr>
        <w:spacing w:before="196" w:line="199" w:lineRule="auto"/>
        <w:ind w:left="1306" w:right="1374"/>
        <w:jc w:val="center"/>
        <w:rPr>
          <w:b/>
          <w:bCs/>
          <w:color w:val="211F1F"/>
          <w:sz w:val="31"/>
          <w:szCs w:val="31"/>
        </w:rPr>
      </w:pPr>
      <w:r w:rsidRPr="0A6D220F">
        <w:rPr>
          <w:b/>
          <w:bCs/>
          <w:color w:val="211F1F"/>
          <w:sz w:val="31"/>
          <w:szCs w:val="31"/>
        </w:rPr>
        <w:lastRenderedPageBreak/>
        <w:t>LIST OF SYMBOLS</w:t>
      </w:r>
    </w:p>
    <w:p w14:paraId="2E97A09C" w14:textId="77777777" w:rsidR="00825823" w:rsidRDefault="00825823" w:rsidP="0A6D220F">
      <w:pPr>
        <w:pStyle w:val="BodyText"/>
        <w:spacing w:before="1" w:line="199" w:lineRule="auto"/>
        <w:rPr>
          <w:b/>
          <w:bCs/>
          <w:sz w:val="29"/>
          <w:szCs w:val="29"/>
        </w:rPr>
      </w:pPr>
    </w:p>
    <w:tbl>
      <w:tblPr>
        <w:tblW w:w="0" w:type="auto"/>
        <w:tblLayout w:type="fixed"/>
        <w:tblLook w:val="0620" w:firstRow="1" w:lastRow="0" w:firstColumn="0" w:lastColumn="0" w:noHBand="1" w:noVBand="1"/>
      </w:tblPr>
      <w:tblGrid>
        <w:gridCol w:w="584"/>
        <w:gridCol w:w="3825"/>
        <w:gridCol w:w="5701"/>
      </w:tblGrid>
      <w:tr w:rsidR="0A6D220F" w14:paraId="595DB482" w14:textId="77777777" w:rsidTr="0A6D220F">
        <w:trPr>
          <w:trHeight w:val="300"/>
        </w:trPr>
        <w:tc>
          <w:tcPr>
            <w:tcW w:w="584" w:type="dxa"/>
            <w:vAlign w:val="center"/>
          </w:tcPr>
          <w:p w14:paraId="09F9592A" w14:textId="77777777" w:rsidR="0A6D220F" w:rsidRDefault="0A6D220F" w:rsidP="0A6D220F">
            <w:pPr>
              <w:jc w:val="center"/>
              <w:rPr>
                <w:b/>
                <w:bCs/>
              </w:rPr>
            </w:pPr>
          </w:p>
        </w:tc>
        <w:tc>
          <w:tcPr>
            <w:tcW w:w="3825" w:type="dxa"/>
            <w:vAlign w:val="center"/>
          </w:tcPr>
          <w:p w14:paraId="3DDE6797" w14:textId="77777777" w:rsidR="0A6D220F" w:rsidRDefault="0A6D220F" w:rsidP="0A6D220F">
            <w:pPr>
              <w:jc w:val="center"/>
              <w:rPr>
                <w:b/>
                <w:bCs/>
              </w:rPr>
            </w:pPr>
          </w:p>
        </w:tc>
        <w:tc>
          <w:tcPr>
            <w:tcW w:w="5701" w:type="dxa"/>
            <w:vAlign w:val="center"/>
          </w:tcPr>
          <w:p w14:paraId="1838E2B3" w14:textId="77777777" w:rsidR="0A6D220F" w:rsidRDefault="0A6D220F" w:rsidP="0A6D220F">
            <w:pPr>
              <w:rPr>
                <w:b/>
                <w:bCs/>
              </w:rPr>
            </w:pPr>
          </w:p>
        </w:tc>
      </w:tr>
      <w:tr w:rsidR="0A6D220F" w14:paraId="13B8DE8A" w14:textId="77777777" w:rsidTr="0A6D220F">
        <w:trPr>
          <w:trHeight w:val="300"/>
        </w:trPr>
        <w:tc>
          <w:tcPr>
            <w:tcW w:w="584" w:type="dxa"/>
            <w:vAlign w:val="center"/>
          </w:tcPr>
          <w:p w14:paraId="7AE2C400" w14:textId="77777777" w:rsidR="0A6D220F" w:rsidRDefault="0A6D220F" w:rsidP="0A6D220F">
            <w:pPr>
              <w:rPr>
                <w:b/>
                <w:bCs/>
                <w:sz w:val="24"/>
                <w:szCs w:val="24"/>
              </w:rPr>
            </w:pPr>
          </w:p>
        </w:tc>
        <w:tc>
          <w:tcPr>
            <w:tcW w:w="3825" w:type="dxa"/>
          </w:tcPr>
          <w:p w14:paraId="68863FF7" w14:textId="77777777" w:rsidR="0A6D220F" w:rsidRDefault="0A6D220F" w:rsidP="0A6D220F">
            <w:pPr>
              <w:rPr>
                <w:sz w:val="24"/>
                <w:szCs w:val="24"/>
              </w:rPr>
            </w:pPr>
            <w:r w:rsidRPr="0A6D220F">
              <w:rPr>
                <w:sz w:val="24"/>
                <w:szCs w:val="24"/>
              </w:rPr>
              <w:t>%</w:t>
            </w:r>
          </w:p>
        </w:tc>
        <w:tc>
          <w:tcPr>
            <w:tcW w:w="5701" w:type="dxa"/>
            <w:vAlign w:val="center"/>
          </w:tcPr>
          <w:p w14:paraId="0150CC43" w14:textId="77777777" w:rsidR="0A6D220F" w:rsidRDefault="0A6D220F" w:rsidP="0A6D220F">
            <w:pPr>
              <w:rPr>
                <w:sz w:val="24"/>
                <w:szCs w:val="24"/>
              </w:rPr>
            </w:pPr>
            <w:r w:rsidRPr="0A6D220F">
              <w:rPr>
                <w:sz w:val="24"/>
                <w:szCs w:val="24"/>
              </w:rPr>
              <w:t>Percentage</w:t>
            </w:r>
          </w:p>
        </w:tc>
      </w:tr>
      <w:tr w:rsidR="0A6D220F" w14:paraId="154D47DC" w14:textId="77777777" w:rsidTr="0A6D220F">
        <w:trPr>
          <w:trHeight w:val="300"/>
        </w:trPr>
        <w:tc>
          <w:tcPr>
            <w:tcW w:w="584" w:type="dxa"/>
            <w:vAlign w:val="center"/>
          </w:tcPr>
          <w:p w14:paraId="363E1074" w14:textId="77777777" w:rsidR="0A6D220F" w:rsidRDefault="0A6D220F" w:rsidP="0A6D220F">
            <w:pPr>
              <w:rPr>
                <w:b/>
                <w:bCs/>
                <w:sz w:val="24"/>
                <w:szCs w:val="24"/>
              </w:rPr>
            </w:pPr>
          </w:p>
        </w:tc>
        <w:tc>
          <w:tcPr>
            <w:tcW w:w="3825" w:type="dxa"/>
          </w:tcPr>
          <w:p w14:paraId="0609F997" w14:textId="77777777" w:rsidR="0A6D220F" w:rsidRDefault="0A6D220F" w:rsidP="0A6D220F">
            <w:pPr>
              <w:rPr>
                <w:sz w:val="24"/>
                <w:szCs w:val="24"/>
              </w:rPr>
            </w:pPr>
            <w:r w:rsidRPr="0A6D220F">
              <w:rPr>
                <w:sz w:val="24"/>
                <w:szCs w:val="24"/>
              </w:rPr>
              <w:t>—</w:t>
            </w:r>
          </w:p>
        </w:tc>
        <w:tc>
          <w:tcPr>
            <w:tcW w:w="5701" w:type="dxa"/>
            <w:vAlign w:val="center"/>
          </w:tcPr>
          <w:p w14:paraId="47B8BD91" w14:textId="77777777" w:rsidR="0A6D220F" w:rsidRDefault="0A6D220F" w:rsidP="0A6D220F">
            <w:pPr>
              <w:rPr>
                <w:sz w:val="24"/>
                <w:szCs w:val="24"/>
              </w:rPr>
            </w:pPr>
            <w:r w:rsidRPr="0A6D220F">
              <w:rPr>
                <w:sz w:val="24"/>
                <w:szCs w:val="24"/>
              </w:rPr>
              <w:t xml:space="preserve">Long Dash / </w:t>
            </w:r>
            <w:proofErr w:type="spellStart"/>
            <w:r w:rsidRPr="0A6D220F">
              <w:rPr>
                <w:sz w:val="24"/>
                <w:szCs w:val="24"/>
              </w:rPr>
              <w:t>Em</w:t>
            </w:r>
            <w:proofErr w:type="spellEnd"/>
            <w:r w:rsidRPr="0A6D220F">
              <w:rPr>
                <w:sz w:val="24"/>
                <w:szCs w:val="24"/>
              </w:rPr>
              <w:t xml:space="preserve"> Dash</w:t>
            </w:r>
          </w:p>
        </w:tc>
      </w:tr>
      <w:tr w:rsidR="0A6D220F" w14:paraId="7D57BC62" w14:textId="77777777" w:rsidTr="0A6D220F">
        <w:trPr>
          <w:trHeight w:val="300"/>
        </w:trPr>
        <w:tc>
          <w:tcPr>
            <w:tcW w:w="584" w:type="dxa"/>
            <w:vAlign w:val="center"/>
          </w:tcPr>
          <w:p w14:paraId="50CA70C7" w14:textId="77777777" w:rsidR="0A6D220F" w:rsidRDefault="0A6D220F" w:rsidP="0A6D220F">
            <w:pPr>
              <w:rPr>
                <w:b/>
                <w:bCs/>
                <w:sz w:val="24"/>
                <w:szCs w:val="24"/>
              </w:rPr>
            </w:pPr>
          </w:p>
        </w:tc>
        <w:tc>
          <w:tcPr>
            <w:tcW w:w="3825" w:type="dxa"/>
          </w:tcPr>
          <w:p w14:paraId="0155626E" w14:textId="77777777" w:rsidR="0A6D220F" w:rsidRDefault="0A6D220F" w:rsidP="0A6D220F">
            <w:pPr>
              <w:rPr>
                <w:sz w:val="24"/>
                <w:szCs w:val="24"/>
              </w:rPr>
            </w:pPr>
            <w:r w:rsidRPr="0A6D220F">
              <w:rPr>
                <w:sz w:val="24"/>
                <w:szCs w:val="24"/>
              </w:rPr>
              <w:t>-</w:t>
            </w:r>
          </w:p>
        </w:tc>
        <w:tc>
          <w:tcPr>
            <w:tcW w:w="5701" w:type="dxa"/>
            <w:vAlign w:val="center"/>
          </w:tcPr>
          <w:p w14:paraId="43ADCB29" w14:textId="77777777" w:rsidR="0A6D220F" w:rsidRDefault="0A6D220F" w:rsidP="0A6D220F">
            <w:pPr>
              <w:rPr>
                <w:sz w:val="24"/>
                <w:szCs w:val="24"/>
              </w:rPr>
            </w:pPr>
            <w:r w:rsidRPr="0A6D220F">
              <w:rPr>
                <w:sz w:val="24"/>
                <w:szCs w:val="24"/>
              </w:rPr>
              <w:t xml:space="preserve">Hyphen </w:t>
            </w:r>
          </w:p>
        </w:tc>
      </w:tr>
      <w:tr w:rsidR="0A6D220F" w14:paraId="67600D74" w14:textId="77777777" w:rsidTr="0A6D220F">
        <w:trPr>
          <w:trHeight w:val="300"/>
        </w:trPr>
        <w:tc>
          <w:tcPr>
            <w:tcW w:w="584" w:type="dxa"/>
            <w:vAlign w:val="center"/>
          </w:tcPr>
          <w:p w14:paraId="29E2F4C3" w14:textId="77777777" w:rsidR="0A6D220F" w:rsidRDefault="0A6D220F" w:rsidP="0A6D220F">
            <w:pPr>
              <w:rPr>
                <w:b/>
                <w:bCs/>
                <w:sz w:val="24"/>
                <w:szCs w:val="24"/>
              </w:rPr>
            </w:pPr>
          </w:p>
        </w:tc>
        <w:tc>
          <w:tcPr>
            <w:tcW w:w="3825" w:type="dxa"/>
          </w:tcPr>
          <w:p w14:paraId="02D4ABBE" w14:textId="77777777" w:rsidR="0A6D220F" w:rsidRDefault="0A6D220F" w:rsidP="0A6D220F">
            <w:pPr>
              <w:rPr>
                <w:sz w:val="24"/>
                <w:szCs w:val="24"/>
              </w:rPr>
            </w:pPr>
            <w:r w:rsidRPr="0A6D220F">
              <w:rPr>
                <w:sz w:val="24"/>
                <w:szCs w:val="24"/>
              </w:rPr>
              <w:t>,</w:t>
            </w:r>
          </w:p>
        </w:tc>
        <w:tc>
          <w:tcPr>
            <w:tcW w:w="5701" w:type="dxa"/>
            <w:vAlign w:val="center"/>
          </w:tcPr>
          <w:p w14:paraId="33CD55C4" w14:textId="77777777" w:rsidR="0A6D220F" w:rsidRDefault="0A6D220F" w:rsidP="0A6D220F">
            <w:pPr>
              <w:rPr>
                <w:sz w:val="24"/>
                <w:szCs w:val="24"/>
              </w:rPr>
            </w:pPr>
            <w:r w:rsidRPr="0A6D220F">
              <w:rPr>
                <w:sz w:val="24"/>
                <w:szCs w:val="24"/>
              </w:rPr>
              <w:t>Comma</w:t>
            </w:r>
          </w:p>
        </w:tc>
      </w:tr>
      <w:tr w:rsidR="0A6D220F" w14:paraId="1A1AD6F0" w14:textId="77777777" w:rsidTr="0A6D220F">
        <w:trPr>
          <w:trHeight w:val="300"/>
        </w:trPr>
        <w:tc>
          <w:tcPr>
            <w:tcW w:w="584" w:type="dxa"/>
            <w:vAlign w:val="center"/>
          </w:tcPr>
          <w:p w14:paraId="6AF11665" w14:textId="77777777" w:rsidR="0A6D220F" w:rsidRDefault="0A6D220F" w:rsidP="0A6D220F">
            <w:pPr>
              <w:rPr>
                <w:b/>
                <w:bCs/>
                <w:sz w:val="24"/>
                <w:szCs w:val="24"/>
              </w:rPr>
            </w:pPr>
          </w:p>
        </w:tc>
        <w:tc>
          <w:tcPr>
            <w:tcW w:w="3825" w:type="dxa"/>
          </w:tcPr>
          <w:p w14:paraId="3DF5192D" w14:textId="77777777" w:rsidR="0A6D220F" w:rsidRDefault="0A6D220F" w:rsidP="0A6D220F">
            <w:pPr>
              <w:rPr>
                <w:sz w:val="24"/>
                <w:szCs w:val="24"/>
              </w:rPr>
            </w:pPr>
            <w:r w:rsidRPr="0A6D220F">
              <w:rPr>
                <w:sz w:val="24"/>
                <w:szCs w:val="24"/>
              </w:rPr>
              <w:t>.</w:t>
            </w:r>
          </w:p>
        </w:tc>
        <w:tc>
          <w:tcPr>
            <w:tcW w:w="5701" w:type="dxa"/>
            <w:vAlign w:val="center"/>
          </w:tcPr>
          <w:p w14:paraId="7ED3B02E" w14:textId="77777777" w:rsidR="0A6D220F" w:rsidRDefault="0A6D220F" w:rsidP="0A6D220F">
            <w:pPr>
              <w:rPr>
                <w:sz w:val="24"/>
                <w:szCs w:val="24"/>
              </w:rPr>
            </w:pPr>
            <w:r w:rsidRPr="0A6D220F">
              <w:rPr>
                <w:sz w:val="24"/>
                <w:szCs w:val="24"/>
              </w:rPr>
              <w:t xml:space="preserve">Period </w:t>
            </w:r>
          </w:p>
        </w:tc>
      </w:tr>
      <w:tr w:rsidR="0A6D220F" w14:paraId="77B59F1A" w14:textId="77777777" w:rsidTr="0A6D220F">
        <w:trPr>
          <w:trHeight w:val="300"/>
        </w:trPr>
        <w:tc>
          <w:tcPr>
            <w:tcW w:w="584" w:type="dxa"/>
            <w:vAlign w:val="center"/>
          </w:tcPr>
          <w:p w14:paraId="12B48357" w14:textId="77777777" w:rsidR="0A6D220F" w:rsidRDefault="0A6D220F" w:rsidP="0A6D220F">
            <w:pPr>
              <w:rPr>
                <w:b/>
                <w:bCs/>
                <w:sz w:val="24"/>
                <w:szCs w:val="24"/>
              </w:rPr>
            </w:pPr>
          </w:p>
        </w:tc>
        <w:tc>
          <w:tcPr>
            <w:tcW w:w="3825" w:type="dxa"/>
          </w:tcPr>
          <w:p w14:paraId="321F6564" w14:textId="77777777" w:rsidR="0A6D220F" w:rsidRDefault="0A6D220F" w:rsidP="0A6D220F">
            <w:pPr>
              <w:rPr>
                <w:sz w:val="24"/>
                <w:szCs w:val="24"/>
              </w:rPr>
            </w:pPr>
            <w:r w:rsidRPr="0A6D220F">
              <w:rPr>
                <w:sz w:val="24"/>
                <w:szCs w:val="24"/>
              </w:rPr>
              <w:t>( )</w:t>
            </w:r>
          </w:p>
        </w:tc>
        <w:tc>
          <w:tcPr>
            <w:tcW w:w="5701" w:type="dxa"/>
            <w:vAlign w:val="center"/>
          </w:tcPr>
          <w:p w14:paraId="79817D6C" w14:textId="77777777" w:rsidR="0A6D220F" w:rsidRDefault="0A6D220F" w:rsidP="0A6D220F">
            <w:pPr>
              <w:rPr>
                <w:sz w:val="24"/>
                <w:szCs w:val="24"/>
              </w:rPr>
            </w:pPr>
            <w:r w:rsidRPr="0A6D220F">
              <w:rPr>
                <w:sz w:val="24"/>
                <w:szCs w:val="24"/>
              </w:rPr>
              <w:t>Parentheses</w:t>
            </w:r>
          </w:p>
        </w:tc>
      </w:tr>
      <w:tr w:rsidR="0A6D220F" w14:paraId="6E1C1BDD" w14:textId="77777777" w:rsidTr="0A6D220F">
        <w:trPr>
          <w:trHeight w:val="300"/>
        </w:trPr>
        <w:tc>
          <w:tcPr>
            <w:tcW w:w="584" w:type="dxa"/>
            <w:vAlign w:val="center"/>
          </w:tcPr>
          <w:p w14:paraId="0DA5A6DA" w14:textId="77777777" w:rsidR="0A6D220F" w:rsidRDefault="0A6D220F" w:rsidP="0A6D220F">
            <w:pPr>
              <w:rPr>
                <w:b/>
                <w:bCs/>
                <w:sz w:val="24"/>
                <w:szCs w:val="24"/>
              </w:rPr>
            </w:pPr>
          </w:p>
        </w:tc>
        <w:tc>
          <w:tcPr>
            <w:tcW w:w="3825" w:type="dxa"/>
          </w:tcPr>
          <w:p w14:paraId="26FEBD28" w14:textId="77777777" w:rsidR="0A6D220F" w:rsidRDefault="0A6D220F" w:rsidP="0A6D220F">
            <w:pPr>
              <w:rPr>
                <w:sz w:val="24"/>
                <w:szCs w:val="24"/>
              </w:rPr>
            </w:pPr>
            <w:r w:rsidRPr="0A6D220F">
              <w:rPr>
                <w:sz w:val="24"/>
                <w:szCs w:val="24"/>
              </w:rPr>
              <w:t>[ ]</w:t>
            </w:r>
          </w:p>
        </w:tc>
        <w:tc>
          <w:tcPr>
            <w:tcW w:w="5701" w:type="dxa"/>
            <w:vAlign w:val="center"/>
          </w:tcPr>
          <w:p w14:paraId="15AB77B5" w14:textId="77777777" w:rsidR="0A6D220F" w:rsidRDefault="0A6D220F" w:rsidP="0A6D220F">
            <w:pPr>
              <w:rPr>
                <w:sz w:val="24"/>
                <w:szCs w:val="24"/>
              </w:rPr>
            </w:pPr>
            <w:r w:rsidRPr="0A6D220F">
              <w:rPr>
                <w:sz w:val="24"/>
                <w:szCs w:val="24"/>
              </w:rPr>
              <w:t>Square Brackets</w:t>
            </w:r>
          </w:p>
        </w:tc>
      </w:tr>
      <w:tr w:rsidR="0A6D220F" w14:paraId="722EC705" w14:textId="77777777" w:rsidTr="0A6D220F">
        <w:trPr>
          <w:trHeight w:val="300"/>
        </w:trPr>
        <w:tc>
          <w:tcPr>
            <w:tcW w:w="584" w:type="dxa"/>
            <w:vAlign w:val="center"/>
          </w:tcPr>
          <w:p w14:paraId="4765E791" w14:textId="77777777" w:rsidR="0A6D220F" w:rsidRDefault="0A6D220F" w:rsidP="0A6D220F">
            <w:pPr>
              <w:rPr>
                <w:b/>
                <w:bCs/>
                <w:sz w:val="24"/>
                <w:szCs w:val="24"/>
              </w:rPr>
            </w:pPr>
          </w:p>
        </w:tc>
        <w:tc>
          <w:tcPr>
            <w:tcW w:w="3825" w:type="dxa"/>
          </w:tcPr>
          <w:p w14:paraId="2B71904D" w14:textId="77777777" w:rsidR="0A6D220F" w:rsidRDefault="0A6D220F" w:rsidP="0A6D220F">
            <w:pPr>
              <w:rPr>
                <w:sz w:val="24"/>
                <w:szCs w:val="24"/>
              </w:rPr>
            </w:pPr>
            <w:r w:rsidRPr="0A6D220F">
              <w:rPr>
                <w:sz w:val="24"/>
                <w:szCs w:val="24"/>
              </w:rPr>
              <w:t>:</w:t>
            </w:r>
          </w:p>
        </w:tc>
        <w:tc>
          <w:tcPr>
            <w:tcW w:w="5701" w:type="dxa"/>
            <w:vAlign w:val="center"/>
          </w:tcPr>
          <w:p w14:paraId="3EB99FA8" w14:textId="77777777" w:rsidR="0A6D220F" w:rsidRDefault="0A6D220F" w:rsidP="0A6D220F">
            <w:pPr>
              <w:rPr>
                <w:sz w:val="24"/>
                <w:szCs w:val="24"/>
              </w:rPr>
            </w:pPr>
            <w:r w:rsidRPr="0A6D220F">
              <w:rPr>
                <w:sz w:val="24"/>
                <w:szCs w:val="24"/>
              </w:rPr>
              <w:t>Colon</w:t>
            </w:r>
          </w:p>
        </w:tc>
      </w:tr>
      <w:tr w:rsidR="0A6D220F" w14:paraId="433FDEBC" w14:textId="77777777" w:rsidTr="0A6D220F">
        <w:trPr>
          <w:trHeight w:val="300"/>
        </w:trPr>
        <w:tc>
          <w:tcPr>
            <w:tcW w:w="584" w:type="dxa"/>
            <w:vAlign w:val="center"/>
          </w:tcPr>
          <w:p w14:paraId="0796069A" w14:textId="77777777" w:rsidR="0A6D220F" w:rsidRDefault="0A6D220F" w:rsidP="0A6D220F">
            <w:pPr>
              <w:rPr>
                <w:b/>
                <w:bCs/>
                <w:sz w:val="24"/>
                <w:szCs w:val="24"/>
              </w:rPr>
            </w:pPr>
          </w:p>
        </w:tc>
        <w:tc>
          <w:tcPr>
            <w:tcW w:w="3825" w:type="dxa"/>
          </w:tcPr>
          <w:p w14:paraId="2187F81F" w14:textId="77777777" w:rsidR="0A6D220F" w:rsidRDefault="0A6D220F" w:rsidP="0A6D220F">
            <w:pPr>
              <w:rPr>
                <w:sz w:val="24"/>
                <w:szCs w:val="24"/>
              </w:rPr>
            </w:pPr>
            <w:r w:rsidRPr="0A6D220F">
              <w:rPr>
                <w:sz w:val="24"/>
                <w:szCs w:val="24"/>
              </w:rPr>
              <w:t>/</w:t>
            </w:r>
          </w:p>
        </w:tc>
        <w:tc>
          <w:tcPr>
            <w:tcW w:w="5701" w:type="dxa"/>
            <w:vAlign w:val="center"/>
          </w:tcPr>
          <w:p w14:paraId="78467D3F" w14:textId="77777777" w:rsidR="0A6D220F" w:rsidRDefault="0A6D220F" w:rsidP="0A6D220F">
            <w:pPr>
              <w:rPr>
                <w:sz w:val="24"/>
                <w:szCs w:val="24"/>
              </w:rPr>
            </w:pPr>
            <w:r w:rsidRPr="0A6D220F">
              <w:rPr>
                <w:sz w:val="24"/>
                <w:szCs w:val="24"/>
              </w:rPr>
              <w:t>Forward Slash</w:t>
            </w:r>
          </w:p>
        </w:tc>
      </w:tr>
      <w:tr w:rsidR="0A6D220F" w14:paraId="4CD5158E" w14:textId="77777777" w:rsidTr="0A6D220F">
        <w:trPr>
          <w:trHeight w:val="300"/>
        </w:trPr>
        <w:tc>
          <w:tcPr>
            <w:tcW w:w="584" w:type="dxa"/>
            <w:vAlign w:val="center"/>
          </w:tcPr>
          <w:p w14:paraId="0450AE17" w14:textId="77777777" w:rsidR="0A6D220F" w:rsidRDefault="0A6D220F" w:rsidP="0A6D220F">
            <w:pPr>
              <w:rPr>
                <w:b/>
                <w:bCs/>
                <w:sz w:val="24"/>
                <w:szCs w:val="24"/>
              </w:rPr>
            </w:pPr>
          </w:p>
        </w:tc>
        <w:tc>
          <w:tcPr>
            <w:tcW w:w="3825" w:type="dxa"/>
          </w:tcPr>
          <w:p w14:paraId="26334907" w14:textId="77777777" w:rsidR="0A6D220F" w:rsidRDefault="0A6D220F" w:rsidP="0A6D220F">
            <w:pPr>
              <w:rPr>
                <w:sz w:val="24"/>
                <w:szCs w:val="24"/>
              </w:rPr>
            </w:pPr>
            <w:r w:rsidRPr="0A6D220F">
              <w:rPr>
                <w:sz w:val="24"/>
                <w:szCs w:val="24"/>
              </w:rPr>
              <w:t>+</w:t>
            </w:r>
          </w:p>
        </w:tc>
        <w:tc>
          <w:tcPr>
            <w:tcW w:w="5701" w:type="dxa"/>
            <w:vAlign w:val="center"/>
          </w:tcPr>
          <w:p w14:paraId="18854C84" w14:textId="77777777" w:rsidR="0A6D220F" w:rsidRDefault="0A6D220F" w:rsidP="0A6D220F">
            <w:pPr>
              <w:rPr>
                <w:sz w:val="24"/>
                <w:szCs w:val="24"/>
              </w:rPr>
            </w:pPr>
            <w:proofErr w:type="gramStart"/>
            <w:r w:rsidRPr="0A6D220F">
              <w:rPr>
                <w:sz w:val="24"/>
                <w:szCs w:val="24"/>
              </w:rPr>
              <w:t>Plus</w:t>
            </w:r>
            <w:proofErr w:type="gramEnd"/>
            <w:r w:rsidR="002743EA">
              <w:rPr>
                <w:sz w:val="24"/>
                <w:szCs w:val="24"/>
              </w:rPr>
              <w:t xml:space="preserve"> </w:t>
            </w:r>
            <w:r w:rsidRPr="0A6D220F">
              <w:rPr>
                <w:sz w:val="24"/>
                <w:szCs w:val="24"/>
              </w:rPr>
              <w:t>Sign</w:t>
            </w:r>
          </w:p>
        </w:tc>
      </w:tr>
    </w:tbl>
    <w:p w14:paraId="25A8CBDE" w14:textId="77777777" w:rsidR="00825823" w:rsidRDefault="00825823" w:rsidP="0A6D220F">
      <w:pPr>
        <w:spacing w:before="4" w:line="199" w:lineRule="auto"/>
        <w:ind w:left="720"/>
        <w:rPr>
          <w:sz w:val="24"/>
          <w:szCs w:val="24"/>
        </w:rPr>
      </w:pPr>
    </w:p>
    <w:p w14:paraId="57A1D0F9" w14:textId="77777777" w:rsidR="00454467" w:rsidRDefault="00454467" w:rsidP="0A6D220F">
      <w:pPr>
        <w:spacing w:before="4" w:line="199" w:lineRule="auto"/>
        <w:ind w:left="720"/>
        <w:rPr>
          <w:sz w:val="24"/>
          <w:szCs w:val="24"/>
        </w:rPr>
        <w:sectPr w:rsidR="00454467" w:rsidSect="00CB37ED">
          <w:headerReference w:type="default" r:id="rId18"/>
          <w:pgSz w:w="11910" w:h="16840"/>
          <w:pgMar w:top="1580" w:right="880" w:bottom="280" w:left="920" w:header="720" w:footer="720" w:gutter="0"/>
          <w:pgNumType w:fmt="lowerRoman" w:start="6"/>
          <w:cols w:space="720"/>
        </w:sectPr>
      </w:pPr>
    </w:p>
    <w:p w14:paraId="75DACBAD" w14:textId="77777777" w:rsidR="003C7BD6" w:rsidRDefault="019EFB94" w:rsidP="07919922">
      <w:pPr>
        <w:spacing w:before="88"/>
        <w:jc w:val="center"/>
        <w:rPr>
          <w:b/>
          <w:bCs/>
          <w:color w:val="211F1F"/>
          <w:sz w:val="32"/>
          <w:szCs w:val="32"/>
        </w:rPr>
      </w:pPr>
      <w:r w:rsidRPr="07919922">
        <w:rPr>
          <w:b/>
          <w:bCs/>
          <w:color w:val="211F1F"/>
          <w:sz w:val="32"/>
          <w:szCs w:val="32"/>
        </w:rPr>
        <w:lastRenderedPageBreak/>
        <w:t xml:space="preserve">      </w:t>
      </w:r>
      <w:r w:rsidR="16DBD937" w:rsidRPr="07919922">
        <w:rPr>
          <w:b/>
          <w:bCs/>
          <w:color w:val="211F1F"/>
          <w:sz w:val="32"/>
          <w:szCs w:val="32"/>
        </w:rPr>
        <w:t xml:space="preserve">LIST OF ABBREVIATIONS </w:t>
      </w:r>
    </w:p>
    <w:p w14:paraId="65C4A947" w14:textId="77777777" w:rsidR="003C7BD6" w:rsidRDefault="003C7BD6" w:rsidP="07919922">
      <w:pPr>
        <w:spacing w:before="88"/>
        <w:jc w:val="center"/>
        <w:rPr>
          <w:b/>
          <w:bCs/>
          <w:color w:val="211F1F"/>
          <w:sz w:val="32"/>
          <w:szCs w:val="32"/>
        </w:rPr>
      </w:pPr>
    </w:p>
    <w:p w14:paraId="449EE554"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CNN </w:t>
      </w:r>
      <w:r w:rsidR="44A2B434" w:rsidRPr="0A6D220F">
        <w:rPr>
          <w:sz w:val="20"/>
          <w:szCs w:val="20"/>
        </w:rPr>
        <w:t xml:space="preserve">                                                </w:t>
      </w:r>
      <w:r w:rsidRPr="0A6D220F">
        <w:rPr>
          <w:sz w:val="20"/>
          <w:szCs w:val="20"/>
        </w:rPr>
        <w:t>Convolutional Neural Network</w:t>
      </w:r>
    </w:p>
    <w:p w14:paraId="1ED0ADDF"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RNN </w:t>
      </w:r>
      <w:r w:rsidR="4E067A90" w:rsidRPr="0A6D220F">
        <w:rPr>
          <w:sz w:val="20"/>
          <w:szCs w:val="20"/>
        </w:rPr>
        <w:t xml:space="preserve"> </w:t>
      </w:r>
      <w:r w:rsidR="53833C96" w:rsidRPr="0A6D220F">
        <w:rPr>
          <w:sz w:val="20"/>
          <w:szCs w:val="20"/>
        </w:rPr>
        <w:t xml:space="preserve">                                               </w:t>
      </w:r>
      <w:r w:rsidRPr="0A6D220F">
        <w:rPr>
          <w:sz w:val="20"/>
          <w:szCs w:val="20"/>
        </w:rPr>
        <w:t>Recurrent Neural Network</w:t>
      </w:r>
    </w:p>
    <w:p w14:paraId="46AAFC22" w14:textId="77777777" w:rsidR="00825823" w:rsidRDefault="7986D224" w:rsidP="0A6D220F">
      <w:pPr>
        <w:pStyle w:val="ListParagraph"/>
        <w:numPr>
          <w:ilvl w:val="0"/>
          <w:numId w:val="4"/>
        </w:numPr>
        <w:spacing w:before="240" w:after="240"/>
        <w:jc w:val="both"/>
        <w:rPr>
          <w:sz w:val="20"/>
          <w:szCs w:val="20"/>
        </w:rPr>
      </w:pPr>
      <w:r w:rsidRPr="0A6D220F">
        <w:rPr>
          <w:sz w:val="20"/>
          <w:szCs w:val="20"/>
        </w:rPr>
        <w:t>LSTM</w:t>
      </w:r>
      <w:r w:rsidR="202D01BF" w:rsidRPr="0A6D220F">
        <w:rPr>
          <w:sz w:val="20"/>
          <w:szCs w:val="20"/>
        </w:rPr>
        <w:t xml:space="preserve"> </w:t>
      </w:r>
      <w:r w:rsidR="6E171D5E" w:rsidRPr="0A6D220F">
        <w:rPr>
          <w:sz w:val="20"/>
          <w:szCs w:val="20"/>
        </w:rPr>
        <w:t xml:space="preserve">                                             </w:t>
      </w:r>
      <w:r w:rsidRPr="0A6D220F">
        <w:rPr>
          <w:sz w:val="20"/>
          <w:szCs w:val="20"/>
        </w:rPr>
        <w:t xml:space="preserve"> Long Short-Term Memory</w:t>
      </w:r>
    </w:p>
    <w:p w14:paraId="28978011"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SVM </w:t>
      </w:r>
      <w:r w:rsidR="623B8152" w:rsidRPr="0A6D220F">
        <w:rPr>
          <w:sz w:val="20"/>
          <w:szCs w:val="20"/>
        </w:rPr>
        <w:t xml:space="preserve">                                                </w:t>
      </w:r>
      <w:r w:rsidRPr="0A6D220F">
        <w:rPr>
          <w:sz w:val="20"/>
          <w:szCs w:val="20"/>
        </w:rPr>
        <w:t>Support Vector Machine</w:t>
      </w:r>
    </w:p>
    <w:p w14:paraId="5718CC3D"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KNN </w:t>
      </w:r>
      <w:r w:rsidR="6655E23A" w:rsidRPr="0A6D220F">
        <w:rPr>
          <w:sz w:val="20"/>
          <w:szCs w:val="20"/>
        </w:rPr>
        <w:t xml:space="preserve">                                                </w:t>
      </w:r>
      <w:r w:rsidRPr="0A6D220F">
        <w:rPr>
          <w:sz w:val="20"/>
          <w:szCs w:val="20"/>
        </w:rPr>
        <w:t>K-Nearest Neighbors</w:t>
      </w:r>
    </w:p>
    <w:p w14:paraId="6D60259C"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RVFLN  </w:t>
      </w:r>
      <w:r w:rsidR="20AB301F" w:rsidRPr="0A6D220F">
        <w:rPr>
          <w:sz w:val="20"/>
          <w:szCs w:val="20"/>
        </w:rPr>
        <w:t xml:space="preserve">                                           </w:t>
      </w:r>
      <w:r w:rsidRPr="0A6D220F">
        <w:rPr>
          <w:sz w:val="20"/>
          <w:szCs w:val="20"/>
        </w:rPr>
        <w:t>Random Vector Functional Link Network</w:t>
      </w:r>
    </w:p>
    <w:p w14:paraId="1C8FCFA1"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DC-SSA </w:t>
      </w:r>
      <w:r w:rsidR="32874365" w:rsidRPr="0A6D220F">
        <w:rPr>
          <w:sz w:val="20"/>
          <w:szCs w:val="20"/>
        </w:rPr>
        <w:t xml:space="preserve">                                          </w:t>
      </w:r>
      <w:r w:rsidR="031BC101" w:rsidRPr="0A6D220F">
        <w:rPr>
          <w:sz w:val="20"/>
          <w:szCs w:val="20"/>
        </w:rPr>
        <w:t xml:space="preserve"> </w:t>
      </w:r>
      <w:r w:rsidRPr="0A6D220F">
        <w:rPr>
          <w:sz w:val="20"/>
          <w:szCs w:val="20"/>
        </w:rPr>
        <w:t>Dendritic Cell–Sine Cosine Algorithm</w:t>
      </w:r>
    </w:p>
    <w:p w14:paraId="541D1400"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FER </w:t>
      </w:r>
      <w:r w:rsidR="5B87140A" w:rsidRPr="0A6D220F">
        <w:rPr>
          <w:sz w:val="20"/>
          <w:szCs w:val="20"/>
        </w:rPr>
        <w:t xml:space="preserve">                                               </w:t>
      </w:r>
      <w:r w:rsidR="57ECB36B" w:rsidRPr="0A6D220F">
        <w:rPr>
          <w:sz w:val="20"/>
          <w:szCs w:val="20"/>
        </w:rPr>
        <w:t xml:space="preserve">  </w:t>
      </w:r>
      <w:r w:rsidR="5B87140A" w:rsidRPr="0A6D220F">
        <w:rPr>
          <w:sz w:val="20"/>
          <w:szCs w:val="20"/>
        </w:rPr>
        <w:t xml:space="preserve"> </w:t>
      </w:r>
      <w:r w:rsidRPr="0A6D220F">
        <w:rPr>
          <w:sz w:val="20"/>
          <w:szCs w:val="20"/>
        </w:rPr>
        <w:t>Facial Emotion Recognition</w:t>
      </w:r>
    </w:p>
    <w:p w14:paraId="7A952CE5"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FER-2013 </w:t>
      </w:r>
      <w:r w:rsidR="620FB902" w:rsidRPr="0A6D220F">
        <w:rPr>
          <w:sz w:val="20"/>
          <w:szCs w:val="20"/>
        </w:rPr>
        <w:t xml:space="preserve">                                        </w:t>
      </w:r>
      <w:r w:rsidR="10B21502" w:rsidRPr="0A6D220F">
        <w:rPr>
          <w:sz w:val="20"/>
          <w:szCs w:val="20"/>
        </w:rPr>
        <w:t xml:space="preserve"> </w:t>
      </w:r>
      <w:r w:rsidRPr="0A6D220F">
        <w:rPr>
          <w:sz w:val="20"/>
          <w:szCs w:val="20"/>
        </w:rPr>
        <w:t>Facial Emotion Recognition 2013</w:t>
      </w:r>
    </w:p>
    <w:p w14:paraId="47E858C8" w14:textId="77777777" w:rsidR="00825823" w:rsidRDefault="7986D224" w:rsidP="0A6D220F">
      <w:pPr>
        <w:pStyle w:val="ListParagraph"/>
        <w:numPr>
          <w:ilvl w:val="0"/>
          <w:numId w:val="4"/>
        </w:numPr>
        <w:spacing w:before="240" w:after="240"/>
        <w:jc w:val="both"/>
        <w:rPr>
          <w:sz w:val="20"/>
          <w:szCs w:val="20"/>
          <w:lang w:val="fr-FR"/>
        </w:rPr>
      </w:pPr>
      <w:r w:rsidRPr="0A6D220F">
        <w:rPr>
          <w:sz w:val="20"/>
          <w:szCs w:val="20"/>
          <w:lang w:val="fr-FR"/>
        </w:rPr>
        <w:t xml:space="preserve">CK+  </w:t>
      </w:r>
      <w:r w:rsidR="3779481B" w:rsidRPr="0A6D220F">
        <w:rPr>
          <w:sz w:val="20"/>
          <w:szCs w:val="20"/>
          <w:lang w:val="fr-FR"/>
        </w:rPr>
        <w:t xml:space="preserve">                                                </w:t>
      </w:r>
      <w:r w:rsidR="0F300F59" w:rsidRPr="0A6D220F">
        <w:rPr>
          <w:sz w:val="20"/>
          <w:szCs w:val="20"/>
          <w:lang w:val="fr-FR"/>
        </w:rPr>
        <w:t xml:space="preserve"> </w:t>
      </w:r>
      <w:r w:rsidRPr="0A6D220F">
        <w:rPr>
          <w:sz w:val="20"/>
          <w:szCs w:val="20"/>
          <w:lang w:val="fr-FR"/>
        </w:rPr>
        <w:t>Cohn-</w:t>
      </w:r>
      <w:proofErr w:type="spellStart"/>
      <w:r w:rsidRPr="0A6D220F">
        <w:rPr>
          <w:sz w:val="20"/>
          <w:szCs w:val="20"/>
          <w:lang w:val="fr-FR"/>
        </w:rPr>
        <w:t>Kanade</w:t>
      </w:r>
      <w:proofErr w:type="spellEnd"/>
      <w:r w:rsidRPr="0A6D220F">
        <w:rPr>
          <w:sz w:val="20"/>
          <w:szCs w:val="20"/>
          <w:lang w:val="fr-FR"/>
        </w:rPr>
        <w:t xml:space="preserve"> Plus</w:t>
      </w:r>
    </w:p>
    <w:p w14:paraId="37A2D9C8"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JAFFE </w:t>
      </w:r>
      <w:r w:rsidR="7E705FA3" w:rsidRPr="0A6D220F">
        <w:rPr>
          <w:sz w:val="20"/>
          <w:szCs w:val="20"/>
        </w:rPr>
        <w:t xml:space="preserve">                                             </w:t>
      </w:r>
      <w:r w:rsidR="08FF95FB" w:rsidRPr="0A6D220F">
        <w:rPr>
          <w:sz w:val="20"/>
          <w:szCs w:val="20"/>
        </w:rPr>
        <w:t xml:space="preserve"> </w:t>
      </w:r>
      <w:r w:rsidRPr="0A6D220F">
        <w:rPr>
          <w:sz w:val="20"/>
          <w:szCs w:val="20"/>
        </w:rPr>
        <w:t>Japanese Female Facial Expression</w:t>
      </w:r>
    </w:p>
    <w:p w14:paraId="7D89A16C"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DeepFace  </w:t>
      </w:r>
      <w:r w:rsidR="17FBF7A0" w:rsidRPr="0A6D220F">
        <w:rPr>
          <w:sz w:val="20"/>
          <w:szCs w:val="20"/>
        </w:rPr>
        <w:t xml:space="preserve">                                        </w:t>
      </w:r>
      <w:r w:rsidR="7C45D425" w:rsidRPr="0A6D220F">
        <w:rPr>
          <w:sz w:val="20"/>
          <w:szCs w:val="20"/>
        </w:rPr>
        <w:t xml:space="preserve"> </w:t>
      </w:r>
      <w:r w:rsidRPr="0A6D220F">
        <w:rPr>
          <w:sz w:val="20"/>
          <w:szCs w:val="20"/>
        </w:rPr>
        <w:t>Deep Learning Facial Recognition System</w:t>
      </w:r>
    </w:p>
    <w:p w14:paraId="2402AF49"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HCI </w:t>
      </w:r>
      <w:r w:rsidR="2669E3AC" w:rsidRPr="0A6D220F">
        <w:rPr>
          <w:sz w:val="20"/>
          <w:szCs w:val="20"/>
        </w:rPr>
        <w:t xml:space="preserve">                                                  </w:t>
      </w:r>
      <w:r w:rsidR="31584055" w:rsidRPr="0A6D220F">
        <w:rPr>
          <w:sz w:val="20"/>
          <w:szCs w:val="20"/>
        </w:rPr>
        <w:t xml:space="preserve"> </w:t>
      </w:r>
      <w:r w:rsidRPr="0A6D220F">
        <w:rPr>
          <w:sz w:val="20"/>
          <w:szCs w:val="20"/>
        </w:rPr>
        <w:t>Human-Computer Interaction</w:t>
      </w:r>
    </w:p>
    <w:p w14:paraId="160B5186" w14:textId="77777777" w:rsidR="00825823" w:rsidRDefault="7986D224" w:rsidP="0A6D220F">
      <w:pPr>
        <w:pStyle w:val="ListParagraph"/>
        <w:numPr>
          <w:ilvl w:val="0"/>
          <w:numId w:val="4"/>
        </w:numPr>
        <w:spacing w:before="240" w:after="240"/>
        <w:jc w:val="both"/>
        <w:rPr>
          <w:sz w:val="20"/>
          <w:szCs w:val="20"/>
        </w:rPr>
      </w:pPr>
      <w:r w:rsidRPr="0A6D220F">
        <w:rPr>
          <w:sz w:val="20"/>
          <w:szCs w:val="20"/>
        </w:rPr>
        <w:t xml:space="preserve">LR </w:t>
      </w:r>
      <w:r w:rsidR="0C301EA4" w:rsidRPr="0A6D220F">
        <w:rPr>
          <w:sz w:val="20"/>
          <w:szCs w:val="20"/>
        </w:rPr>
        <w:t xml:space="preserve">                                                 </w:t>
      </w:r>
      <w:r w:rsidR="40F1060B" w:rsidRPr="0A6D220F">
        <w:rPr>
          <w:sz w:val="20"/>
          <w:szCs w:val="20"/>
        </w:rPr>
        <w:t xml:space="preserve">  </w:t>
      </w:r>
      <w:r w:rsidR="0C301EA4" w:rsidRPr="0A6D220F">
        <w:rPr>
          <w:sz w:val="20"/>
          <w:szCs w:val="20"/>
        </w:rPr>
        <w:t xml:space="preserve">  </w:t>
      </w:r>
      <w:r w:rsidRPr="0A6D220F">
        <w:rPr>
          <w:sz w:val="20"/>
          <w:szCs w:val="20"/>
        </w:rPr>
        <w:t>Logistic Regression</w:t>
      </w:r>
    </w:p>
    <w:p w14:paraId="4B433887" w14:textId="77777777" w:rsidR="00825823" w:rsidRDefault="74D3AA49" w:rsidP="0A6D220F">
      <w:pPr>
        <w:pStyle w:val="ListParagraph"/>
        <w:numPr>
          <w:ilvl w:val="0"/>
          <w:numId w:val="4"/>
        </w:numPr>
        <w:spacing w:before="240" w:after="240"/>
        <w:jc w:val="both"/>
        <w:rPr>
          <w:sz w:val="20"/>
          <w:szCs w:val="20"/>
        </w:rPr>
      </w:pPr>
      <w:r w:rsidRPr="58AE8ED2">
        <w:rPr>
          <w:sz w:val="20"/>
          <w:szCs w:val="20"/>
        </w:rPr>
        <w:t xml:space="preserve">EEG </w:t>
      </w:r>
      <w:r w:rsidR="4D16D875" w:rsidRPr="58AE8ED2">
        <w:rPr>
          <w:sz w:val="20"/>
          <w:szCs w:val="20"/>
        </w:rPr>
        <w:t xml:space="preserve">                                                 </w:t>
      </w:r>
      <w:r w:rsidR="59B41991" w:rsidRPr="58AE8ED2">
        <w:rPr>
          <w:sz w:val="20"/>
          <w:szCs w:val="20"/>
        </w:rPr>
        <w:t xml:space="preserve"> </w:t>
      </w:r>
      <w:r w:rsidRPr="58AE8ED2">
        <w:rPr>
          <w:sz w:val="20"/>
          <w:szCs w:val="20"/>
        </w:rPr>
        <w:t>Electroencephalography</w:t>
      </w:r>
    </w:p>
    <w:p w14:paraId="6CDC6B62" w14:textId="77777777" w:rsidR="00825823" w:rsidRDefault="6FFF535D" w:rsidP="0A6D220F">
      <w:pPr>
        <w:pStyle w:val="ListParagraph"/>
        <w:numPr>
          <w:ilvl w:val="0"/>
          <w:numId w:val="4"/>
        </w:numPr>
        <w:spacing w:before="240" w:after="240"/>
        <w:jc w:val="both"/>
        <w:rPr>
          <w:sz w:val="20"/>
          <w:szCs w:val="20"/>
        </w:rPr>
      </w:pPr>
      <w:r w:rsidRPr="07919922">
        <w:rPr>
          <w:sz w:val="20"/>
          <w:szCs w:val="20"/>
        </w:rPr>
        <w:t xml:space="preserve">BERT </w:t>
      </w:r>
      <w:r w:rsidR="34B87CB8" w:rsidRPr="07919922">
        <w:rPr>
          <w:sz w:val="20"/>
          <w:szCs w:val="20"/>
        </w:rPr>
        <w:t xml:space="preserve">                                               </w:t>
      </w:r>
      <w:r w:rsidR="2CB9D0BF" w:rsidRPr="07919922">
        <w:rPr>
          <w:sz w:val="20"/>
          <w:szCs w:val="20"/>
        </w:rPr>
        <w:t xml:space="preserve"> </w:t>
      </w:r>
      <w:r w:rsidRPr="07919922">
        <w:rPr>
          <w:sz w:val="20"/>
          <w:szCs w:val="20"/>
        </w:rPr>
        <w:t>Bidirectional Encoder Representations from Transformers</w:t>
      </w:r>
    </w:p>
    <w:p w14:paraId="5F106E5C" w14:textId="77777777" w:rsidR="00825823" w:rsidRDefault="6FFF535D" w:rsidP="0A6D220F">
      <w:pPr>
        <w:pStyle w:val="ListParagraph"/>
        <w:numPr>
          <w:ilvl w:val="0"/>
          <w:numId w:val="4"/>
        </w:numPr>
        <w:spacing w:before="240" w:after="240"/>
        <w:jc w:val="both"/>
        <w:rPr>
          <w:sz w:val="20"/>
          <w:szCs w:val="20"/>
        </w:rPr>
      </w:pPr>
      <w:proofErr w:type="spellStart"/>
      <w:r w:rsidRPr="07919922">
        <w:rPr>
          <w:sz w:val="20"/>
          <w:szCs w:val="20"/>
        </w:rPr>
        <w:t>FaceNet</w:t>
      </w:r>
      <w:proofErr w:type="spellEnd"/>
      <w:r w:rsidRPr="07919922">
        <w:rPr>
          <w:sz w:val="20"/>
          <w:szCs w:val="20"/>
        </w:rPr>
        <w:t xml:space="preserve"> </w:t>
      </w:r>
      <w:r w:rsidR="15AA3C8F" w:rsidRPr="07919922">
        <w:rPr>
          <w:sz w:val="20"/>
          <w:szCs w:val="20"/>
        </w:rPr>
        <w:t xml:space="preserve">                                             </w:t>
      </w:r>
      <w:r w:rsidRPr="07919922">
        <w:rPr>
          <w:sz w:val="20"/>
          <w:szCs w:val="20"/>
        </w:rPr>
        <w:t>Face Recognition Network</w:t>
      </w:r>
    </w:p>
    <w:p w14:paraId="14669EA9" w14:textId="77777777" w:rsidR="00825823" w:rsidRDefault="00825823" w:rsidP="0A6D220F">
      <w:pPr>
        <w:ind w:left="720"/>
        <w:jc w:val="both"/>
        <w:rPr>
          <w:sz w:val="20"/>
          <w:szCs w:val="20"/>
        </w:rPr>
        <w:sectPr w:rsidR="00825823" w:rsidSect="00CB37ED">
          <w:headerReference w:type="default" r:id="rId19"/>
          <w:footerReference w:type="default" r:id="rId20"/>
          <w:pgSz w:w="11910" w:h="16840"/>
          <w:pgMar w:top="1580" w:right="880" w:bottom="280" w:left="920" w:header="720" w:footer="720" w:gutter="0"/>
          <w:pgNumType w:fmt="lowerRoman"/>
          <w:cols w:space="720"/>
        </w:sectPr>
      </w:pPr>
    </w:p>
    <w:p w14:paraId="3FE167B3" w14:textId="77777777" w:rsidR="00CB37ED" w:rsidRDefault="00CB37ED" w:rsidP="00CB37ED">
      <w:pPr>
        <w:pStyle w:val="Heading2"/>
        <w:tabs>
          <w:tab w:val="left" w:pos="8780"/>
        </w:tabs>
        <w:spacing w:before="60"/>
        <w:ind w:left="3524" w:right="0"/>
        <w:jc w:val="left"/>
        <w:rPr>
          <w:b w:val="0"/>
          <w:sz w:val="22"/>
        </w:rPr>
      </w:pPr>
      <w:r>
        <w:rPr>
          <w:color w:val="211F1F"/>
        </w:rPr>
        <w:lastRenderedPageBreak/>
        <w:t>TABLE</w:t>
      </w:r>
      <w:r>
        <w:rPr>
          <w:color w:val="211F1F"/>
          <w:spacing w:val="-9"/>
        </w:rPr>
        <w:t xml:space="preserve"> </w:t>
      </w:r>
      <w:r>
        <w:rPr>
          <w:color w:val="211F1F"/>
        </w:rPr>
        <w:t>OF</w:t>
      </w:r>
      <w:r>
        <w:rPr>
          <w:color w:val="211F1F"/>
          <w:spacing w:val="-11"/>
        </w:rPr>
        <w:t xml:space="preserve"> </w:t>
      </w:r>
      <w:r>
        <w:rPr>
          <w:color w:val="211F1F"/>
        </w:rPr>
        <w:t>CONTENTS</w:t>
      </w:r>
      <w:r>
        <w:rPr>
          <w:color w:val="211F1F"/>
        </w:rPr>
        <w:tab/>
      </w:r>
      <w:r>
        <w:rPr>
          <w:b w:val="0"/>
          <w:color w:val="211F1F"/>
          <w:sz w:val="22"/>
        </w:rPr>
        <w:t>Page</w:t>
      </w:r>
    </w:p>
    <w:sdt>
      <w:sdtPr>
        <w:rPr>
          <w:b/>
          <w:bCs/>
          <w:i/>
          <w:iCs/>
        </w:rPr>
        <w:id w:val="-2048742764"/>
        <w:docPartObj>
          <w:docPartGallery w:val="Table of Contents"/>
          <w:docPartUnique/>
        </w:docPartObj>
      </w:sdtPr>
      <w:sdtContent>
        <w:p w14:paraId="4554219B" w14:textId="1A4F53A2" w:rsidR="00CB37ED" w:rsidRDefault="00CB37ED" w:rsidP="00CB37ED">
          <w:pPr>
            <w:pStyle w:val="TOC3"/>
            <w:tabs>
              <w:tab w:val="right" w:pos="9159"/>
            </w:tabs>
            <w:spacing w:before="359"/>
            <w:ind w:left="1091"/>
          </w:pPr>
          <w:r>
            <w:rPr>
              <w:color w:val="211F1F"/>
            </w:rPr>
            <w:t>DECLARATION</w:t>
          </w:r>
          <w:r>
            <w:rPr>
              <w:color w:val="211F1F"/>
            </w:rPr>
            <w:tab/>
            <w:t>ii</w:t>
          </w:r>
        </w:p>
        <w:p w14:paraId="479A2082" w14:textId="4ABCA4B9" w:rsidR="00CB37ED" w:rsidRDefault="00CB37ED" w:rsidP="00CB37ED">
          <w:pPr>
            <w:pStyle w:val="TOC3"/>
            <w:tabs>
              <w:tab w:val="right" w:pos="9163"/>
            </w:tabs>
          </w:pPr>
          <w:r>
            <w:rPr>
              <w:color w:val="211F1F"/>
            </w:rPr>
            <w:t>CERTIFICATE</w:t>
          </w:r>
          <w:r>
            <w:rPr>
              <w:color w:val="211F1F"/>
            </w:rPr>
            <w:tab/>
            <w:t>iii</w:t>
          </w:r>
        </w:p>
        <w:p w14:paraId="7EDDF5F6" w14:textId="420831C3" w:rsidR="00CB37ED" w:rsidRDefault="00CB37ED" w:rsidP="00CB37ED">
          <w:pPr>
            <w:pStyle w:val="TOC3"/>
            <w:tabs>
              <w:tab w:val="right" w:pos="9160"/>
            </w:tabs>
            <w:spacing w:before="122"/>
          </w:pPr>
          <w:r>
            <w:rPr>
              <w:color w:val="211F1F"/>
            </w:rPr>
            <w:t>ACKNOWLEDGEMENTS</w:t>
          </w:r>
          <w:r>
            <w:rPr>
              <w:color w:val="211F1F"/>
            </w:rPr>
            <w:tab/>
            <w:t>iv</w:t>
          </w:r>
        </w:p>
        <w:p w14:paraId="2431DD4C" w14:textId="2A5837AA" w:rsidR="00CB37ED" w:rsidRDefault="00CB37ED" w:rsidP="00CB37ED">
          <w:pPr>
            <w:pStyle w:val="TOC3"/>
            <w:tabs>
              <w:tab w:val="right" w:pos="9099"/>
            </w:tabs>
          </w:pPr>
          <w:r w:rsidRPr="003E6BB7">
            <w:rPr>
              <w:color w:val="211F1F"/>
            </w:rPr>
            <w:t>ABSTRACT</w:t>
          </w:r>
          <w:r>
            <w:rPr>
              <w:color w:val="211F1F"/>
            </w:rPr>
            <w:tab/>
            <w:t>v</w:t>
          </w:r>
        </w:p>
        <w:p w14:paraId="28037B10" w14:textId="155C2BD5" w:rsidR="00CB37ED" w:rsidRDefault="00CB37ED" w:rsidP="00CB37ED">
          <w:pPr>
            <w:pStyle w:val="TOC3"/>
            <w:tabs>
              <w:tab w:val="right" w:pos="9205"/>
            </w:tabs>
            <w:spacing w:before="122"/>
          </w:pPr>
          <w:r>
            <w:rPr>
              <w:color w:val="211F1F"/>
            </w:rPr>
            <w:t>LIST</w:t>
          </w:r>
          <w:r>
            <w:rPr>
              <w:color w:val="211F1F"/>
              <w:spacing w:val="-2"/>
            </w:rPr>
            <w:t xml:space="preserve"> </w:t>
          </w:r>
          <w:r>
            <w:rPr>
              <w:color w:val="211F1F"/>
            </w:rPr>
            <w:t>OF</w:t>
          </w:r>
          <w:r>
            <w:rPr>
              <w:color w:val="211F1F"/>
              <w:spacing w:val="-4"/>
            </w:rPr>
            <w:t xml:space="preserve"> </w:t>
          </w:r>
          <w:r>
            <w:rPr>
              <w:color w:val="211F1F"/>
            </w:rPr>
            <w:t>TABLES</w:t>
          </w:r>
          <w:r>
            <w:rPr>
              <w:color w:val="211F1F"/>
            </w:rPr>
            <w:tab/>
            <w:t>vi</w:t>
          </w:r>
        </w:p>
        <w:p w14:paraId="2894CF1C" w14:textId="0C0A5144" w:rsidR="00CB37ED" w:rsidRDefault="00CB37ED" w:rsidP="00CB37ED">
          <w:pPr>
            <w:pStyle w:val="TOC3"/>
            <w:tabs>
              <w:tab w:val="right" w:pos="9245"/>
            </w:tabs>
            <w:spacing w:before="121"/>
          </w:pPr>
          <w:r>
            <w:rPr>
              <w:color w:val="211F1F"/>
            </w:rPr>
            <w:t>LIST</w:t>
          </w:r>
          <w:r>
            <w:rPr>
              <w:color w:val="211F1F"/>
              <w:spacing w:val="-1"/>
            </w:rPr>
            <w:t xml:space="preserve"> </w:t>
          </w:r>
          <w:r>
            <w:rPr>
              <w:color w:val="211F1F"/>
            </w:rPr>
            <w:t>OF</w:t>
          </w:r>
          <w:r>
            <w:rPr>
              <w:color w:val="211F1F"/>
              <w:spacing w:val="-4"/>
            </w:rPr>
            <w:t xml:space="preserve"> </w:t>
          </w:r>
          <w:r>
            <w:rPr>
              <w:color w:val="211F1F"/>
            </w:rPr>
            <w:t>FIGURES</w:t>
          </w:r>
          <w:r>
            <w:rPr>
              <w:color w:val="211F1F"/>
            </w:rPr>
            <w:tab/>
            <w:t>vii</w:t>
          </w:r>
        </w:p>
        <w:p w14:paraId="6FDA24C9" w14:textId="02DC4ABD" w:rsidR="00CB37ED" w:rsidRDefault="00CB37ED" w:rsidP="00CB37ED">
          <w:pPr>
            <w:pStyle w:val="TOC3"/>
            <w:tabs>
              <w:tab w:val="right" w:pos="9321"/>
            </w:tabs>
            <w:spacing w:before="117"/>
          </w:pPr>
          <w:r>
            <w:rPr>
              <w:color w:val="211F1F"/>
            </w:rPr>
            <w:t>LIST OF</w:t>
          </w:r>
          <w:r>
            <w:rPr>
              <w:color w:val="211F1F"/>
              <w:spacing w:val="-5"/>
            </w:rPr>
            <w:t xml:space="preserve"> </w:t>
          </w:r>
          <w:r>
            <w:rPr>
              <w:color w:val="211F1F"/>
            </w:rPr>
            <w:t>SYMBOLS</w:t>
          </w:r>
          <w:r>
            <w:rPr>
              <w:color w:val="211F1F"/>
            </w:rPr>
            <w:tab/>
          </w:r>
          <w:r>
            <w:t>viii</w:t>
          </w:r>
        </w:p>
        <w:p w14:paraId="1EC21507" w14:textId="582BEE81" w:rsidR="00CB37ED" w:rsidRDefault="00CB37ED" w:rsidP="00CB37ED">
          <w:pPr>
            <w:pStyle w:val="TOC3"/>
            <w:tabs>
              <w:tab w:val="right" w:pos="9164"/>
            </w:tabs>
            <w:spacing w:before="121"/>
          </w:pPr>
          <w:r>
            <w:rPr>
              <w:color w:val="211F1F"/>
            </w:rPr>
            <w:t>LIST OF</w:t>
          </w:r>
          <w:r>
            <w:rPr>
              <w:color w:val="211F1F"/>
              <w:spacing w:val="-4"/>
            </w:rPr>
            <w:t xml:space="preserve"> </w:t>
          </w:r>
          <w:r>
            <w:rPr>
              <w:color w:val="211F1F"/>
            </w:rPr>
            <w:t>ABBREVIATIONS</w:t>
          </w:r>
          <w:r>
            <w:rPr>
              <w:color w:val="211F1F"/>
            </w:rPr>
            <w:tab/>
          </w:r>
          <w:r>
            <w:t>i</w:t>
          </w:r>
          <w:r>
            <w:rPr>
              <w:color w:val="211F1F"/>
            </w:rPr>
            <w:t>x</w:t>
          </w:r>
        </w:p>
        <w:p w14:paraId="16AD7780" w14:textId="2869AD66" w:rsidR="00CB37ED" w:rsidRDefault="00CB37ED" w:rsidP="00CB37ED">
          <w:pPr>
            <w:pStyle w:val="TOC1"/>
            <w:tabs>
              <w:tab w:val="right" w:pos="9113"/>
            </w:tabs>
            <w:spacing w:before="487"/>
          </w:pPr>
          <w:bookmarkStart w:id="1" w:name="_GoBack"/>
          <w:r>
            <w:rPr>
              <w:b/>
            </w:rPr>
            <w:t>CHAPTER</w:t>
          </w:r>
          <w:r>
            <w:rPr>
              <w:b/>
              <w:spacing w:val="-7"/>
            </w:rPr>
            <w:t xml:space="preserve"> </w:t>
          </w:r>
          <w:r>
            <w:rPr>
              <w:b/>
            </w:rPr>
            <w:t>1:</w:t>
          </w:r>
          <w:r>
            <w:rPr>
              <w:b/>
              <w:spacing w:val="-1"/>
            </w:rPr>
            <w:t xml:space="preserve"> </w:t>
          </w:r>
          <w:r>
            <w:t>INTRODUCTION</w:t>
          </w:r>
          <w:r>
            <w:rPr>
              <w:color w:val="211F1F"/>
            </w:rPr>
            <w:tab/>
            <w:t>1</w:t>
          </w:r>
          <w:bookmarkEnd w:id="1"/>
        </w:p>
        <w:p w14:paraId="17CE27B1" w14:textId="7096048D" w:rsidR="00CB37ED" w:rsidRDefault="00CB37ED" w:rsidP="00CB37ED">
          <w:pPr>
            <w:pStyle w:val="TOC4"/>
            <w:tabs>
              <w:tab w:val="left" w:pos="9030"/>
            </w:tabs>
          </w:pPr>
          <w:r>
            <w:rPr>
              <w:color w:val="211F1F"/>
            </w:rPr>
            <w:t>1.1.</w:t>
          </w:r>
          <w:r w:rsidR="001505DA">
            <w:rPr>
              <w:color w:val="211F1F"/>
            </w:rPr>
            <w:t xml:space="preserve"> </w:t>
          </w:r>
          <w:r w:rsidR="001505DA" w:rsidRPr="001505DA">
            <w:rPr>
              <w:color w:val="211F1F"/>
            </w:rPr>
            <w:t xml:space="preserve">Introduction </w:t>
          </w:r>
          <w:r w:rsidR="001505DA" w:rsidRPr="001505DA">
            <w:rPr>
              <w:color w:val="211F1F"/>
              <w:spacing w:val="-3"/>
            </w:rPr>
            <w:t xml:space="preserve">of </w:t>
          </w:r>
          <w:r w:rsidR="001505DA" w:rsidRPr="001505DA">
            <w:rPr>
              <w:color w:val="211F1F"/>
            </w:rPr>
            <w:t>the</w:t>
          </w:r>
          <w:r w:rsidR="001505DA" w:rsidRPr="001505DA">
            <w:rPr>
              <w:color w:val="211F1F"/>
              <w:spacing w:val="10"/>
            </w:rPr>
            <w:t xml:space="preserve"> </w:t>
          </w:r>
          <w:r w:rsidR="001505DA" w:rsidRPr="001505DA">
            <w:rPr>
              <w:color w:val="211F1F"/>
            </w:rPr>
            <w:t>Problem</w:t>
          </w:r>
          <w:r>
            <w:rPr>
              <w:color w:val="211F1F"/>
            </w:rPr>
            <w:tab/>
          </w:r>
          <w:r w:rsidR="001A55E8">
            <w:t>2</w:t>
          </w:r>
        </w:p>
        <w:p w14:paraId="5AD581FF" w14:textId="4AE8CF07" w:rsidR="00CB37ED" w:rsidRDefault="00CB37ED" w:rsidP="00CB37ED">
          <w:pPr>
            <w:pStyle w:val="TOC4"/>
            <w:tabs>
              <w:tab w:val="left" w:pos="9030"/>
            </w:tabs>
            <w:rPr>
              <w:color w:val="211F1F"/>
            </w:rPr>
          </w:pPr>
          <w:r>
            <w:rPr>
              <w:color w:val="211F1F"/>
            </w:rPr>
            <w:t>1.2.</w:t>
          </w:r>
          <w:r w:rsidRPr="00BF68B2">
            <w:rPr>
              <w:color w:val="211F1F"/>
            </w:rPr>
            <w:t xml:space="preserve"> </w:t>
          </w:r>
          <w:r w:rsidR="001505DA">
            <w:rPr>
              <w:color w:val="211F1F"/>
            </w:rPr>
            <w:t xml:space="preserve">Summarize Previous </w:t>
          </w:r>
          <w:r w:rsidR="003E6BB7">
            <w:rPr>
              <w:color w:val="211F1F"/>
            </w:rPr>
            <w:t xml:space="preserve">                                                                 </w:t>
          </w:r>
          <w:r w:rsidR="001A55E8">
            <w:rPr>
              <w:color w:val="211F1F"/>
            </w:rPr>
            <w:t>2</w:t>
          </w:r>
        </w:p>
        <w:p w14:paraId="4BE90587" w14:textId="164B6713" w:rsidR="00CB37ED" w:rsidRDefault="00CB37ED" w:rsidP="00CB37ED">
          <w:pPr>
            <w:pStyle w:val="TOC4"/>
            <w:tabs>
              <w:tab w:val="left" w:pos="9030"/>
            </w:tabs>
            <w:rPr>
              <w:color w:val="211F1F"/>
            </w:rPr>
          </w:pPr>
          <w:r>
            <w:rPr>
              <w:color w:val="211F1F"/>
              <w:spacing w:val="-17"/>
            </w:rPr>
            <w:t>1.</w:t>
          </w:r>
          <w:r w:rsidR="001A55E8">
            <w:rPr>
              <w:color w:val="211F1F"/>
              <w:spacing w:val="-17"/>
            </w:rPr>
            <w:t xml:space="preserve"> </w:t>
          </w:r>
          <w:r>
            <w:rPr>
              <w:color w:val="211F1F"/>
              <w:spacing w:val="-17"/>
            </w:rPr>
            <w:t xml:space="preserve">3.  </w:t>
          </w:r>
          <w:r w:rsidR="001A55E8">
            <w:rPr>
              <w:color w:val="211F1F"/>
            </w:rPr>
            <w:tab/>
            <w:t>3</w:t>
          </w:r>
        </w:p>
        <w:p w14:paraId="4585E97B" w14:textId="65BDF6C7" w:rsidR="001A55E8" w:rsidRDefault="001A55E8" w:rsidP="00CB37ED">
          <w:pPr>
            <w:pStyle w:val="TOC4"/>
            <w:tabs>
              <w:tab w:val="left" w:pos="9030"/>
            </w:tabs>
            <w:rPr>
              <w:color w:val="211F1F"/>
            </w:rPr>
          </w:pPr>
          <w:r>
            <w:rPr>
              <w:color w:val="211F1F"/>
              <w:spacing w:val="-17"/>
            </w:rPr>
            <w:t xml:space="preserve">1. 4.  </w:t>
          </w:r>
          <w:r>
            <w:rPr>
              <w:color w:val="211F1F"/>
            </w:rPr>
            <w:tab/>
            <w:t>4</w:t>
          </w:r>
          <w:r>
            <w:rPr>
              <w:color w:val="211F1F"/>
            </w:rPr>
            <w:tab/>
          </w:r>
        </w:p>
        <w:p w14:paraId="3D5ADA91" w14:textId="43B116F2" w:rsidR="001A55E8" w:rsidRDefault="001A55E8" w:rsidP="00CB37ED">
          <w:pPr>
            <w:pStyle w:val="TOC4"/>
            <w:tabs>
              <w:tab w:val="left" w:pos="9030"/>
            </w:tabs>
            <w:rPr>
              <w:color w:val="211F1F"/>
            </w:rPr>
          </w:pPr>
          <w:r>
            <w:rPr>
              <w:color w:val="211F1F"/>
              <w:spacing w:val="-17"/>
            </w:rPr>
            <w:t xml:space="preserve">1. 5.  </w:t>
          </w:r>
          <w:r>
            <w:rPr>
              <w:color w:val="211F1F"/>
            </w:rPr>
            <w:tab/>
            <w:t>5</w:t>
          </w:r>
        </w:p>
        <w:p w14:paraId="617FC012" w14:textId="12B756E0" w:rsidR="001A55E8" w:rsidRDefault="001A55E8" w:rsidP="00CB37ED">
          <w:pPr>
            <w:pStyle w:val="TOC4"/>
            <w:tabs>
              <w:tab w:val="left" w:pos="9030"/>
            </w:tabs>
            <w:rPr>
              <w:color w:val="211F1F"/>
            </w:rPr>
          </w:pPr>
          <w:r>
            <w:rPr>
              <w:color w:val="211F1F"/>
              <w:spacing w:val="-17"/>
            </w:rPr>
            <w:t xml:space="preserve">1. 6. </w:t>
          </w:r>
          <w:r>
            <w:rPr>
              <w:color w:val="211F1F"/>
            </w:rPr>
            <w:tab/>
            <w:t>6</w:t>
          </w:r>
        </w:p>
        <w:p w14:paraId="7CF852BE" w14:textId="1E8C90F1" w:rsidR="00CB37ED" w:rsidRDefault="00CB37ED" w:rsidP="00CB37ED">
          <w:pPr>
            <w:pStyle w:val="TOC1"/>
            <w:tabs>
              <w:tab w:val="right" w:pos="9135"/>
            </w:tabs>
            <w:spacing w:before="111"/>
          </w:pPr>
          <w:r>
            <w:rPr>
              <w:b/>
              <w:color w:val="211F1F"/>
            </w:rPr>
            <w:t xml:space="preserve">CHAPTER 2: </w:t>
          </w:r>
          <w:r>
            <w:rPr>
              <w:color w:val="211F1F"/>
            </w:rPr>
            <w:t>LITERATURE</w:t>
          </w:r>
          <w:r>
            <w:rPr>
              <w:color w:val="211F1F"/>
              <w:spacing w:val="-10"/>
            </w:rPr>
            <w:t xml:space="preserve"> </w:t>
          </w:r>
          <w:r>
            <w:rPr>
              <w:color w:val="211F1F"/>
            </w:rPr>
            <w:t>SURVEY</w:t>
          </w:r>
          <w:r>
            <w:rPr>
              <w:color w:val="211F1F"/>
            </w:rPr>
            <w:tab/>
            <w:t>8</w:t>
          </w:r>
        </w:p>
        <w:p w14:paraId="5D8B4BEA" w14:textId="0A5C6F3B" w:rsidR="00CB37ED" w:rsidRDefault="00CB37ED" w:rsidP="00CB37ED">
          <w:pPr>
            <w:pStyle w:val="TOC4"/>
            <w:tabs>
              <w:tab w:val="left" w:pos="8919"/>
            </w:tabs>
          </w:pPr>
          <w:r>
            <w:rPr>
              <w:color w:val="211F1F"/>
            </w:rPr>
            <w:t>2.1.</w:t>
          </w:r>
          <w:r>
            <w:rPr>
              <w:color w:val="211F1F"/>
            </w:rPr>
            <w:tab/>
            <w:t>1</w:t>
          </w:r>
          <w:r w:rsidR="006F3CD0">
            <w:rPr>
              <w:color w:val="211F1F"/>
            </w:rPr>
            <w:t>1</w:t>
          </w:r>
        </w:p>
        <w:p w14:paraId="43EC4AD1" w14:textId="1723DD76" w:rsidR="00CB37ED" w:rsidRDefault="00CB37ED" w:rsidP="00CB37ED">
          <w:pPr>
            <w:pStyle w:val="TOC4"/>
            <w:tabs>
              <w:tab w:val="left" w:pos="8919"/>
            </w:tabs>
            <w:spacing w:before="112"/>
            <w:rPr>
              <w:color w:val="211F1F"/>
            </w:rPr>
          </w:pPr>
          <w:r>
            <w:rPr>
              <w:color w:val="211F1F"/>
            </w:rPr>
            <w:t>2.2.</w:t>
          </w:r>
          <w:r>
            <w:rPr>
              <w:color w:val="211F1F"/>
            </w:rPr>
            <w:tab/>
            <w:t>1</w:t>
          </w:r>
          <w:r w:rsidR="006F3CD0">
            <w:rPr>
              <w:color w:val="211F1F"/>
            </w:rPr>
            <w:t>3</w:t>
          </w:r>
        </w:p>
        <w:p w14:paraId="5AFF0299" w14:textId="55F3C617" w:rsidR="006F3CD0" w:rsidRDefault="006F3CD0" w:rsidP="00CB37ED">
          <w:pPr>
            <w:pStyle w:val="TOC4"/>
            <w:tabs>
              <w:tab w:val="left" w:pos="8919"/>
            </w:tabs>
            <w:spacing w:before="112"/>
          </w:pPr>
          <w:r>
            <w:rPr>
              <w:color w:val="211F1F"/>
              <w:spacing w:val="-17"/>
            </w:rPr>
            <w:t xml:space="preserve">2. 3.  </w:t>
          </w:r>
          <w:r>
            <w:rPr>
              <w:color w:val="211F1F"/>
            </w:rPr>
            <w:tab/>
            <w:t>14</w:t>
          </w:r>
        </w:p>
        <w:p w14:paraId="04139D26" w14:textId="26318313" w:rsidR="00CB37ED" w:rsidRDefault="00CB37ED" w:rsidP="00CB37ED">
          <w:pPr>
            <w:pStyle w:val="TOC1"/>
            <w:tabs>
              <w:tab w:val="right" w:pos="9106"/>
            </w:tabs>
            <w:spacing w:before="122"/>
          </w:pPr>
          <w:r>
            <w:rPr>
              <w:b/>
              <w:color w:val="211F1F"/>
            </w:rPr>
            <w:t xml:space="preserve">CHAPTER 3: </w:t>
          </w:r>
          <w:r>
            <w:rPr>
              <w:color w:val="211F1F"/>
            </w:rPr>
            <w:t>SYSTEM DESIGN</w:t>
          </w:r>
          <w:r>
            <w:rPr>
              <w:color w:val="211F1F"/>
            </w:rPr>
            <w:tab/>
          </w:r>
          <w:r w:rsidR="006F3CD0">
            <w:rPr>
              <w:color w:val="211F1F"/>
            </w:rPr>
            <w:t xml:space="preserve">         </w:t>
          </w:r>
          <w:r w:rsidR="00275194">
            <w:rPr>
              <w:color w:val="211F1F"/>
            </w:rPr>
            <w:t xml:space="preserve">  </w:t>
          </w:r>
          <w:r w:rsidR="00CB1A2F">
            <w:rPr>
              <w:color w:val="211F1F"/>
            </w:rPr>
            <w:t xml:space="preserve">   </w:t>
          </w:r>
          <w:r w:rsidR="003E6BB7">
            <w:rPr>
              <w:color w:val="211F1F"/>
            </w:rPr>
            <w:t xml:space="preserve">    </w:t>
          </w:r>
          <w:r>
            <w:rPr>
              <w:color w:val="211F1F"/>
            </w:rPr>
            <w:t>17</w:t>
          </w:r>
        </w:p>
        <w:p w14:paraId="7F806E0D" w14:textId="547E3B0E" w:rsidR="00CB37ED" w:rsidRDefault="00CB37ED" w:rsidP="00CB37ED">
          <w:pPr>
            <w:pStyle w:val="TOC4"/>
            <w:tabs>
              <w:tab w:val="left" w:pos="8919"/>
            </w:tabs>
          </w:pPr>
          <w:r>
            <w:rPr>
              <w:color w:val="211F1F"/>
            </w:rPr>
            <w:t>3.1.</w:t>
          </w:r>
          <w:r>
            <w:rPr>
              <w:color w:val="211F1F"/>
            </w:rPr>
            <w:tab/>
          </w:r>
          <w:r w:rsidR="00275194">
            <w:t>17</w:t>
          </w:r>
        </w:p>
        <w:p w14:paraId="7D0AF236" w14:textId="09AC690C" w:rsidR="006F3CD0" w:rsidRDefault="00CB37ED" w:rsidP="00CB37ED">
          <w:pPr>
            <w:pStyle w:val="TOC4"/>
            <w:tabs>
              <w:tab w:val="left" w:pos="8919"/>
            </w:tabs>
            <w:spacing w:before="121"/>
            <w:rPr>
              <w:color w:val="211F1F"/>
            </w:rPr>
          </w:pPr>
          <w:r>
            <w:rPr>
              <w:color w:val="211F1F"/>
            </w:rPr>
            <w:t>3.2.</w:t>
          </w:r>
          <w:r w:rsidR="00275194">
            <w:rPr>
              <w:color w:val="211F1F"/>
            </w:rPr>
            <w:tab/>
            <w:t>17</w:t>
          </w:r>
        </w:p>
        <w:p w14:paraId="27FB0DCF" w14:textId="4F6DB491" w:rsidR="00275194" w:rsidRDefault="006F3CD0" w:rsidP="00CB37ED">
          <w:pPr>
            <w:pStyle w:val="TOC4"/>
            <w:tabs>
              <w:tab w:val="left" w:pos="8919"/>
            </w:tabs>
            <w:spacing w:before="121"/>
            <w:rPr>
              <w:color w:val="211F1F"/>
            </w:rPr>
          </w:pPr>
          <w:r>
            <w:rPr>
              <w:color w:val="211F1F"/>
              <w:spacing w:val="-17"/>
            </w:rPr>
            <w:t xml:space="preserve">3. 3.  </w:t>
          </w:r>
          <w:r w:rsidR="00275194">
            <w:rPr>
              <w:color w:val="211F1F"/>
            </w:rPr>
            <w:tab/>
            <w:t>18</w:t>
          </w:r>
        </w:p>
        <w:p w14:paraId="654D9257" w14:textId="3646A67C" w:rsidR="00CB37ED" w:rsidRDefault="006F3CD0" w:rsidP="00CB37ED">
          <w:pPr>
            <w:pStyle w:val="TOC4"/>
            <w:tabs>
              <w:tab w:val="left" w:pos="8919"/>
            </w:tabs>
            <w:spacing w:before="121"/>
          </w:pPr>
          <w:r>
            <w:rPr>
              <w:color w:val="211F1F"/>
              <w:spacing w:val="-17"/>
            </w:rPr>
            <w:t xml:space="preserve">3. 4.  </w:t>
          </w:r>
          <w:r w:rsidR="00CB37ED">
            <w:rPr>
              <w:color w:val="211F1F"/>
            </w:rPr>
            <w:tab/>
          </w:r>
          <w:r w:rsidR="00275194">
            <w:t>18</w:t>
          </w:r>
        </w:p>
        <w:p w14:paraId="6BF41322" w14:textId="3EB5107E" w:rsidR="00CB37ED" w:rsidRDefault="00CB37ED" w:rsidP="00CB37ED">
          <w:pPr>
            <w:pStyle w:val="TOC1"/>
            <w:tabs>
              <w:tab w:val="left" w:pos="8919"/>
            </w:tabs>
            <w:rPr>
              <w:color w:val="211F1F"/>
            </w:rPr>
          </w:pPr>
          <w:r>
            <w:rPr>
              <w:b/>
              <w:color w:val="211F1F"/>
            </w:rPr>
            <w:t xml:space="preserve">CHAPTER 4: </w:t>
          </w:r>
          <w:r>
            <w:rPr>
              <w:color w:val="211F1F"/>
            </w:rPr>
            <w:t>METHODOLOGY AND</w:t>
          </w:r>
          <w:r>
            <w:rPr>
              <w:color w:val="211F1F"/>
              <w:spacing w:val="-10"/>
            </w:rPr>
            <w:t xml:space="preserve"> </w:t>
          </w:r>
          <w:r>
            <w:rPr>
              <w:color w:val="211F1F"/>
            </w:rPr>
            <w:t>TECHNOLOGY</w:t>
          </w:r>
          <w:r>
            <w:rPr>
              <w:color w:val="211F1F"/>
            </w:rPr>
            <w:tab/>
          </w:r>
          <w:r w:rsidR="00275194">
            <w:rPr>
              <w:color w:val="211F1F"/>
            </w:rPr>
            <w:t>19</w:t>
          </w:r>
        </w:p>
        <w:p w14:paraId="0D8EDF0A" w14:textId="4346883E" w:rsidR="00CB37ED" w:rsidRDefault="00CB37ED" w:rsidP="00CB37ED">
          <w:pPr>
            <w:pStyle w:val="TOC4"/>
            <w:tabs>
              <w:tab w:val="left" w:pos="8919"/>
            </w:tabs>
          </w:pPr>
          <w:r>
            <w:rPr>
              <w:color w:val="211F1F"/>
            </w:rPr>
            <w:t>4.1.</w:t>
          </w:r>
          <w:r>
            <w:rPr>
              <w:color w:val="211F1F"/>
            </w:rPr>
            <w:tab/>
          </w:r>
          <w:r w:rsidR="00275194">
            <w:rPr>
              <w:color w:val="211F1F"/>
            </w:rPr>
            <w:t>19</w:t>
          </w:r>
        </w:p>
        <w:p w14:paraId="3D0F3476" w14:textId="03E57D88" w:rsidR="00275194" w:rsidRDefault="00CB37ED" w:rsidP="00275194">
          <w:pPr>
            <w:pStyle w:val="TOC1"/>
            <w:tabs>
              <w:tab w:val="left" w:pos="8919"/>
            </w:tabs>
            <w:spacing w:line="360" w:lineRule="auto"/>
            <w:rPr>
              <w:color w:val="211F1F"/>
            </w:rPr>
          </w:pPr>
          <w:r>
            <w:rPr>
              <w:color w:val="211F1F"/>
            </w:rPr>
            <w:t xml:space="preserve">        4.2.</w:t>
          </w:r>
          <w:r>
            <w:rPr>
              <w:color w:val="211F1F"/>
            </w:rPr>
            <w:tab/>
            <w:t>2</w:t>
          </w:r>
          <w:r w:rsidR="00275194">
            <w:rPr>
              <w:color w:val="211F1F"/>
            </w:rPr>
            <w:t>1</w:t>
          </w:r>
        </w:p>
        <w:p w14:paraId="0B5C64B1" w14:textId="7A0F11AC" w:rsidR="0092683E" w:rsidRDefault="00CB37ED" w:rsidP="00CD7C7D">
          <w:pPr>
            <w:pStyle w:val="TOC2"/>
            <w:tabs>
              <w:tab w:val="right" w:pos="9116"/>
            </w:tabs>
            <w:spacing w:line="360" w:lineRule="auto"/>
            <w:rPr>
              <w:b w:val="0"/>
              <w:i w:val="0"/>
              <w:spacing w:val="1"/>
            </w:rPr>
          </w:pPr>
          <w:r>
            <w:rPr>
              <w:i w:val="0"/>
            </w:rPr>
            <w:t xml:space="preserve">CHAPTER 5: </w:t>
          </w:r>
          <w:r>
            <w:rPr>
              <w:b w:val="0"/>
              <w:i w:val="0"/>
              <w:spacing w:val="1"/>
            </w:rPr>
            <w:t xml:space="preserve"> IMPLEMENTATION AND RESULT ANALYSIS</w:t>
          </w:r>
          <w:r w:rsidR="003E6BB7">
            <w:rPr>
              <w:b w:val="0"/>
              <w:i w:val="0"/>
              <w:spacing w:val="1"/>
            </w:rPr>
            <w:t xml:space="preserve">                                  </w:t>
          </w:r>
          <w:r w:rsidR="00CB1A2F">
            <w:rPr>
              <w:b w:val="0"/>
              <w:i w:val="0"/>
              <w:spacing w:val="1"/>
            </w:rPr>
            <w:t>26</w:t>
          </w:r>
        </w:p>
        <w:p w14:paraId="728F9B43" w14:textId="467E0C91" w:rsidR="0092683E" w:rsidRDefault="0092683E" w:rsidP="00CD7C7D">
          <w:pPr>
            <w:pStyle w:val="TOC2"/>
            <w:tabs>
              <w:tab w:val="right" w:pos="9116"/>
            </w:tabs>
            <w:spacing w:line="360" w:lineRule="auto"/>
            <w:rPr>
              <w:b w:val="0"/>
              <w:i w:val="0"/>
              <w:color w:val="211F1F"/>
            </w:rPr>
          </w:pPr>
          <w:r>
            <w:rPr>
              <w:b w:val="0"/>
              <w:i w:val="0"/>
              <w:color w:val="211F1F"/>
              <w:spacing w:val="-17"/>
            </w:rPr>
            <w:t xml:space="preserve">            5</w:t>
          </w:r>
          <w:r w:rsidRPr="0092683E">
            <w:rPr>
              <w:b w:val="0"/>
              <w:i w:val="0"/>
              <w:color w:val="211F1F"/>
              <w:spacing w:val="-17"/>
            </w:rPr>
            <w:t xml:space="preserve">. </w:t>
          </w:r>
          <w:r>
            <w:rPr>
              <w:b w:val="0"/>
              <w:i w:val="0"/>
              <w:color w:val="211F1F"/>
              <w:spacing w:val="-17"/>
            </w:rPr>
            <w:t>1</w:t>
          </w:r>
          <w:r w:rsidRPr="0092683E">
            <w:rPr>
              <w:b w:val="0"/>
              <w:i w:val="0"/>
              <w:color w:val="211F1F"/>
              <w:spacing w:val="-17"/>
            </w:rPr>
            <w:t xml:space="preserve">.  </w:t>
          </w:r>
          <w:r w:rsidR="001505DA">
            <w:rPr>
              <w:b w:val="0"/>
              <w:i w:val="0"/>
              <w:color w:val="211F1F"/>
            </w:rPr>
            <w:t xml:space="preserve">                                                                                                                                </w:t>
          </w:r>
          <w:r w:rsidR="00CB1A2F">
            <w:rPr>
              <w:b w:val="0"/>
              <w:i w:val="0"/>
              <w:color w:val="211F1F"/>
            </w:rPr>
            <w:t>26</w:t>
          </w:r>
        </w:p>
        <w:p w14:paraId="0A4445B1" w14:textId="57E00716" w:rsidR="00CB37ED" w:rsidRDefault="0092683E" w:rsidP="00CD7C7D">
          <w:pPr>
            <w:pStyle w:val="TOC2"/>
            <w:tabs>
              <w:tab w:val="right" w:pos="9116"/>
            </w:tabs>
            <w:spacing w:line="360" w:lineRule="auto"/>
            <w:rPr>
              <w:b w:val="0"/>
              <w:i w:val="0"/>
            </w:rPr>
          </w:pPr>
          <w:r>
            <w:rPr>
              <w:b w:val="0"/>
              <w:i w:val="0"/>
            </w:rPr>
            <w:t xml:space="preserve">        </w:t>
          </w:r>
          <w:r>
            <w:rPr>
              <w:b w:val="0"/>
              <w:i w:val="0"/>
              <w:color w:val="211F1F"/>
              <w:spacing w:val="-17"/>
            </w:rPr>
            <w:t>5.</w:t>
          </w:r>
          <w:r w:rsidRPr="0092683E">
            <w:rPr>
              <w:b w:val="0"/>
              <w:i w:val="0"/>
              <w:color w:val="211F1F"/>
              <w:spacing w:val="-17"/>
            </w:rPr>
            <w:t xml:space="preserve"> </w:t>
          </w:r>
          <w:r>
            <w:rPr>
              <w:b w:val="0"/>
              <w:i w:val="0"/>
              <w:color w:val="211F1F"/>
              <w:spacing w:val="-17"/>
            </w:rPr>
            <w:t>2</w:t>
          </w:r>
          <w:r w:rsidRPr="0092683E">
            <w:rPr>
              <w:b w:val="0"/>
              <w:i w:val="0"/>
              <w:color w:val="211F1F"/>
              <w:spacing w:val="-17"/>
            </w:rPr>
            <w:t xml:space="preserve">.  </w:t>
          </w:r>
          <w:r w:rsidR="001505DA">
            <w:rPr>
              <w:b w:val="0"/>
              <w:i w:val="0"/>
              <w:color w:val="211F1F"/>
            </w:rPr>
            <w:t xml:space="preserve">                                                                                                                                </w:t>
          </w:r>
          <w:r w:rsidR="00CB1A2F">
            <w:rPr>
              <w:b w:val="0"/>
              <w:i w:val="0"/>
            </w:rPr>
            <w:t>32</w:t>
          </w:r>
        </w:p>
        <w:p w14:paraId="78323D96" w14:textId="0AAF3E53" w:rsidR="00CB37ED" w:rsidRDefault="00CB37ED" w:rsidP="00CD7C7D">
          <w:pPr>
            <w:pStyle w:val="TOC1"/>
            <w:tabs>
              <w:tab w:val="right" w:pos="9111"/>
            </w:tabs>
            <w:spacing w:line="360" w:lineRule="auto"/>
          </w:pPr>
          <w:r w:rsidRPr="007116B2">
            <w:rPr>
              <w:b/>
              <w:bCs/>
            </w:rPr>
            <w:t xml:space="preserve">CHAPTER 6: </w:t>
          </w:r>
          <w:r>
            <w:rPr>
              <w:color w:val="211F1F"/>
            </w:rPr>
            <w:t>CONCLUSION AND FUTURE WORK</w:t>
          </w:r>
          <w:r>
            <w:rPr>
              <w:color w:val="211F1F"/>
              <w:spacing w:val="-12"/>
            </w:rPr>
            <w:t xml:space="preserve"> </w:t>
          </w:r>
          <w:r>
            <w:rPr>
              <w:color w:val="211F1F"/>
            </w:rPr>
            <w:tab/>
          </w:r>
          <w:r w:rsidR="00CD7C7D">
            <w:rPr>
              <w:color w:val="211F1F"/>
            </w:rPr>
            <w:t>3</w:t>
          </w:r>
          <w:r w:rsidR="00254599">
            <w:rPr>
              <w:color w:val="211F1F"/>
            </w:rPr>
            <w:t>7</w:t>
          </w:r>
        </w:p>
        <w:p w14:paraId="3A719CBA" w14:textId="28CE3AB7" w:rsidR="00CB37ED" w:rsidRPr="00E145FD" w:rsidRDefault="00CD7C7D" w:rsidP="00CD7C7D">
          <w:pPr>
            <w:pStyle w:val="TOC2"/>
            <w:tabs>
              <w:tab w:val="right" w:pos="9116"/>
            </w:tabs>
            <w:spacing w:line="360" w:lineRule="auto"/>
            <w:rPr>
              <w:b w:val="0"/>
              <w:i w:val="0"/>
            </w:rPr>
            <w:sectPr w:rsidR="00CB37ED" w:rsidRPr="00E145FD">
              <w:headerReference w:type="default" r:id="rId21"/>
              <w:footerReference w:type="default" r:id="rId22"/>
              <w:pgSz w:w="11910" w:h="16840"/>
              <w:pgMar w:top="1380" w:right="880" w:bottom="280" w:left="920" w:header="720" w:footer="720" w:gutter="0"/>
              <w:cols w:space="720"/>
            </w:sectPr>
          </w:pPr>
          <w:r>
            <w:rPr>
              <w:b w:val="0"/>
              <w:i w:val="0"/>
            </w:rPr>
            <w:tab/>
          </w:r>
          <w:r w:rsidR="00CB37ED">
            <w:rPr>
              <w:i w:val="0"/>
            </w:rPr>
            <w:t>REFERENCES</w:t>
          </w:r>
          <w:r w:rsidR="001505DA">
            <w:rPr>
              <w:b w:val="0"/>
              <w:i w:val="0"/>
            </w:rPr>
            <w:t xml:space="preserve">                                                                                                                    </w:t>
          </w:r>
          <w:r w:rsidR="00254599">
            <w:rPr>
              <w:b w:val="0"/>
              <w:i w:val="0"/>
            </w:rPr>
            <w:t>42</w:t>
          </w:r>
        </w:p>
      </w:sdtContent>
    </w:sdt>
    <w:p w14:paraId="33966184" w14:textId="77777777" w:rsidR="00825823" w:rsidRDefault="00B77F0F">
      <w:pPr>
        <w:pStyle w:val="Heading2"/>
        <w:spacing w:before="61"/>
      </w:pPr>
      <w:r>
        <w:lastRenderedPageBreak/>
        <w:t>CHAPTER -1</w:t>
      </w:r>
    </w:p>
    <w:p w14:paraId="2B27C58B" w14:textId="77777777" w:rsidR="00825823" w:rsidRDefault="31D477B1" w:rsidP="0A6D220F">
      <w:pPr>
        <w:spacing w:before="21"/>
        <w:ind w:left="1383" w:right="1374"/>
        <w:jc w:val="center"/>
        <w:rPr>
          <w:b/>
          <w:bCs/>
          <w:color w:val="211F1F"/>
          <w:sz w:val="32"/>
          <w:szCs w:val="32"/>
        </w:rPr>
      </w:pPr>
      <w:r w:rsidRPr="0A6D220F">
        <w:rPr>
          <w:b/>
          <w:bCs/>
          <w:color w:val="211F1F"/>
          <w:sz w:val="32"/>
          <w:szCs w:val="32"/>
        </w:rPr>
        <w:t>Introduction</w:t>
      </w:r>
    </w:p>
    <w:p w14:paraId="2FD22F01" w14:textId="77777777" w:rsidR="00C62A0B" w:rsidRDefault="00C62A0B" w:rsidP="0A6D220F">
      <w:pPr>
        <w:spacing w:before="21"/>
        <w:ind w:left="1383" w:right="1374"/>
        <w:jc w:val="center"/>
        <w:rPr>
          <w:b/>
          <w:bCs/>
          <w:sz w:val="32"/>
          <w:szCs w:val="32"/>
        </w:rPr>
      </w:pPr>
    </w:p>
    <w:p w14:paraId="2D61F41C" w14:textId="77777777" w:rsidR="6637829F" w:rsidRDefault="6637829F" w:rsidP="0A6D220F">
      <w:pPr>
        <w:pStyle w:val="BodyText"/>
        <w:spacing w:before="245" w:line="276" w:lineRule="auto"/>
        <w:ind w:left="529" w:right="497"/>
        <w:jc w:val="both"/>
        <w:rPr>
          <w:color w:val="211F1F"/>
        </w:rPr>
      </w:pPr>
      <w:r w:rsidRPr="00E76389">
        <w:rPr>
          <w:color w:val="211F1F"/>
        </w:rPr>
        <w:t xml:space="preserve">Emotion recognition which is key feature in affective computing has transformed this means as how people relate with machines. The Emotion Recognition system analyses the emotions of a user using real-time video. This was achieved using Convolutional Neural Network (CNN) (Neha et al., </w:t>
      </w:r>
      <w:hyperlink w:anchor="neha" w:history="1">
        <w:r w:rsidRPr="00E76389">
          <w:rPr>
            <w:rStyle w:val="Hyperlink"/>
            <w:u w:val="none"/>
          </w:rPr>
          <w:t>2020</w:t>
        </w:r>
      </w:hyperlink>
      <w:r w:rsidRPr="00E76389">
        <w:rPr>
          <w:color w:val="211F1F"/>
        </w:rPr>
        <w:t>). The basic parts of the conventional emotion recognition system were face detection, facial feature extraction and emotions classifications (</w:t>
      </w:r>
      <w:proofErr w:type="spellStart"/>
      <w:r w:rsidRPr="00E76389">
        <w:rPr>
          <w:color w:val="211F1F"/>
        </w:rPr>
        <w:t>Alojaiman</w:t>
      </w:r>
      <w:proofErr w:type="spellEnd"/>
      <w:r w:rsidRPr="00E76389">
        <w:rPr>
          <w:color w:val="211F1F"/>
        </w:rPr>
        <w:t xml:space="preserve">, </w:t>
      </w:r>
      <w:hyperlink w:anchor="alojaiman" w:history="1">
        <w:r w:rsidRPr="00E76389">
          <w:rPr>
            <w:rStyle w:val="Hyperlink"/>
            <w:u w:val="none"/>
          </w:rPr>
          <w:t>2021</w:t>
        </w:r>
      </w:hyperlink>
      <w:r w:rsidRPr="00E76389">
        <w:rPr>
          <w:color w:val="211F1F"/>
        </w:rPr>
        <w:t xml:space="preserve">; </w:t>
      </w:r>
      <w:proofErr w:type="spellStart"/>
      <w:r w:rsidRPr="00E76389">
        <w:rPr>
          <w:color w:val="211F1F"/>
        </w:rPr>
        <w:t>Ariza</w:t>
      </w:r>
      <w:proofErr w:type="spellEnd"/>
      <w:r w:rsidRPr="00E76389">
        <w:rPr>
          <w:color w:val="211F1F"/>
        </w:rPr>
        <w:t xml:space="preserve"> et al., </w:t>
      </w:r>
      <w:hyperlink w:anchor="ariza" w:history="1">
        <w:r w:rsidRPr="00E76389">
          <w:rPr>
            <w:rStyle w:val="Hyperlink"/>
            <w:u w:val="none"/>
          </w:rPr>
          <w:t>2021</w:t>
        </w:r>
      </w:hyperlink>
      <w:r w:rsidRPr="00E76389">
        <w:rPr>
          <w:color w:val="211F1F"/>
        </w:rPr>
        <w:t xml:space="preserve">; </w:t>
      </w:r>
      <w:proofErr w:type="spellStart"/>
      <w:r w:rsidRPr="00E76389">
        <w:rPr>
          <w:color w:val="211F1F"/>
        </w:rPr>
        <w:t>Lyu</w:t>
      </w:r>
      <w:proofErr w:type="spellEnd"/>
      <w:r w:rsidRPr="00E76389">
        <w:rPr>
          <w:color w:val="211F1F"/>
        </w:rPr>
        <w:t xml:space="preserve"> et al., </w:t>
      </w:r>
      <w:hyperlink w:anchor="lyu" w:history="1">
        <w:r w:rsidRPr="00E76389">
          <w:rPr>
            <w:rStyle w:val="Hyperlink"/>
            <w:u w:val="none"/>
          </w:rPr>
          <w:t>2022</w:t>
        </w:r>
      </w:hyperlink>
      <w:r w:rsidRPr="00E76389">
        <w:rPr>
          <w:color w:val="211F1F"/>
        </w:rPr>
        <w:t xml:space="preserve">). To provide a high accuracy of response </w:t>
      </w:r>
      <w:proofErr w:type="spellStart"/>
      <w:r w:rsidRPr="00E76389">
        <w:rPr>
          <w:color w:val="211F1F"/>
        </w:rPr>
        <w:t>Sreenidhi</w:t>
      </w:r>
      <w:proofErr w:type="spellEnd"/>
      <w:r w:rsidRPr="00E76389">
        <w:rPr>
          <w:color w:val="211F1F"/>
        </w:rPr>
        <w:t xml:space="preserve"> et al., </w:t>
      </w:r>
      <w:hyperlink w:anchor="sreenidhi" w:history="1">
        <w:r w:rsidRPr="00E76389">
          <w:rPr>
            <w:rStyle w:val="Hyperlink"/>
            <w:u w:val="none"/>
          </w:rPr>
          <w:t>2020</w:t>
        </w:r>
      </w:hyperlink>
      <w:r w:rsidRPr="00E76389">
        <w:rPr>
          <w:color w:val="211F1F"/>
        </w:rPr>
        <w:t xml:space="preserve"> used hybrid network consisting of CNN and Recurrent Neural Network (RNN). </w:t>
      </w:r>
      <w:proofErr w:type="spellStart"/>
      <w:r w:rsidRPr="00E76389">
        <w:rPr>
          <w:color w:val="211F1F"/>
        </w:rPr>
        <w:t>Ninad</w:t>
      </w:r>
      <w:proofErr w:type="spellEnd"/>
      <w:r w:rsidRPr="00E76389">
        <w:rPr>
          <w:color w:val="211F1F"/>
        </w:rPr>
        <w:t>, (</w:t>
      </w:r>
      <w:hyperlink w:anchor="ninad" w:history="1">
        <w:r w:rsidRPr="00E76389">
          <w:rPr>
            <w:rStyle w:val="Hyperlink"/>
            <w:u w:val="none"/>
          </w:rPr>
          <w:t>2020</w:t>
        </w:r>
      </w:hyperlink>
      <w:r w:rsidRPr="00E76389">
        <w:rPr>
          <w:color w:val="211F1F"/>
        </w:rPr>
        <w:t>) tested Facial Emotion using Convolutional Neural Network with more than 750k images for facial feature vector extraction.</w:t>
      </w:r>
    </w:p>
    <w:p w14:paraId="21DE993C" w14:textId="77777777" w:rsidR="00E76389" w:rsidRDefault="6637829F" w:rsidP="00E76389">
      <w:pPr>
        <w:pStyle w:val="BodyText"/>
        <w:spacing w:before="245" w:line="276" w:lineRule="auto"/>
        <w:ind w:left="529" w:right="497"/>
        <w:jc w:val="both"/>
        <w:rPr>
          <w:color w:val="211F1F"/>
        </w:rPr>
      </w:pPr>
      <w:r w:rsidRPr="00E76389">
        <w:rPr>
          <w:color w:val="211F1F"/>
        </w:rPr>
        <w:t>We studied the Theoretical and Conceptual Foundations from Mehrabian Communication Theory and Ekman basic emotions model. (Venkatesan et al.,</w:t>
      </w:r>
      <w:hyperlink w:anchor="ramachandran" w:history="1">
        <w:r w:rsidRPr="00E76389">
          <w:rPr>
            <w:rStyle w:val="Hyperlink"/>
            <w:u w:val="none"/>
          </w:rPr>
          <w:t>2023</w:t>
        </w:r>
      </w:hyperlink>
      <w:r w:rsidRPr="00E76389">
        <w:rPr>
          <w:color w:val="211F1F"/>
        </w:rPr>
        <w:t>) emphasized that Emotion detection systems that employ Deep Face mostly rely on the facial expressions because they compose 55% of communication signals. The research of (Younis et al.,2024) delivered a thorough breakdown between dimensional and categorical emotion models including Ekman’s six basic emotions. (</w:t>
      </w:r>
      <w:proofErr w:type="spellStart"/>
      <w:r w:rsidRPr="00E76389">
        <w:rPr>
          <w:color w:val="211F1F"/>
        </w:rPr>
        <w:t>Fida</w:t>
      </w:r>
      <w:proofErr w:type="spellEnd"/>
      <w:r w:rsidRPr="00E76389">
        <w:rPr>
          <w:color w:val="211F1F"/>
        </w:rPr>
        <w:t xml:space="preserve"> et al., </w:t>
      </w:r>
      <w:hyperlink w:anchor="alisha" w:history="1">
        <w:r w:rsidRPr="00E76389">
          <w:rPr>
            <w:rStyle w:val="Hyperlink"/>
            <w:u w:val="none"/>
          </w:rPr>
          <w:t>2023</w:t>
        </w:r>
      </w:hyperlink>
      <w:r w:rsidRPr="00E76389">
        <w:rPr>
          <w:color w:val="211F1F"/>
        </w:rPr>
        <w:t>) introduced a system based on the facial expression feedback during the live reading activities. Their methodology for the real-time emotion capture helped us shape our own approach to responsiveness in real-time systems. (Kumar et al., 2025) employed a facial landmark trajectory analysis to enhance emotion recognition. Their comparative study of LR, KNN, and LDA classifiers provided experimental result, supporting logistic regression for high accuracy in emotion activation and sentiment scale classification. Inspired by (</w:t>
      </w:r>
      <w:proofErr w:type="spellStart"/>
      <w:r w:rsidRPr="00E76389">
        <w:rPr>
          <w:color w:val="211F1F"/>
        </w:rPr>
        <w:t>Mehendale</w:t>
      </w:r>
      <w:proofErr w:type="spellEnd"/>
      <w:r w:rsidRPr="00E76389">
        <w:rPr>
          <w:color w:val="211F1F"/>
        </w:rPr>
        <w:t xml:space="preserve">, </w:t>
      </w:r>
      <w:hyperlink w:anchor="ninad" w:history="1">
        <w:r w:rsidRPr="00E76389">
          <w:rPr>
            <w:rStyle w:val="Hyperlink"/>
            <w:u w:val="none"/>
          </w:rPr>
          <w:t>2020</w:t>
        </w:r>
      </w:hyperlink>
      <w:r w:rsidRPr="00E76389">
        <w:rPr>
          <w:color w:val="211F1F"/>
        </w:rPr>
        <w:t>) we adopted CNN-RNN hybrid architectures designed to capture spatial structures and time-based changes for more accurate facial emotion recognition.</w:t>
      </w:r>
    </w:p>
    <w:p w14:paraId="73A95C13" w14:textId="77777777" w:rsidR="00CE03F1" w:rsidRDefault="00CE03F1" w:rsidP="00561766">
      <w:pPr>
        <w:pStyle w:val="BodyText"/>
        <w:spacing w:before="245" w:line="276" w:lineRule="auto"/>
        <w:ind w:left="529" w:right="497"/>
        <w:jc w:val="both"/>
      </w:pPr>
      <w:r w:rsidRPr="00CE03F1">
        <w:t>Facial emotion recognition is an important component for modern machines which respond to human emotions through nonverbal signals. This paper presents a comprehensive review of the latest advancements in facial emotion recognition, focusing on machine learning and deep learning. The focus is on Convolutional Neural Networks (CNNs), KNN, Decision Tree, RNN/LSTM, SVM and others. This review focused the integration of various classifiers like OpenCV, Haar cascade classifiers, Naïve Bayes, for facial feature extraction, continued by emotion recognition using various machine learning algorithm. Through a deep review of literature and implementation techniques that how system give different accuracy with different techniques. The paper highlights how FER systems are becoming more important for improving how people interact with computers in various different areas like healthcare, education, human-computer interaction and virtual assistants. The conclusion from review show how FER are accurate and work fine, also highlighting how useful FER is for creating smart systems and easy-to-use in digital systems. This paper target to help to compare the various different techniques in the field of FER that can adjust to users, understand their emotions, and how we can also improve the result if want to work on similar areas.</w:t>
      </w:r>
    </w:p>
    <w:p w14:paraId="433E3778" w14:textId="77777777" w:rsidR="00561766" w:rsidRDefault="00561766" w:rsidP="00561766">
      <w:pPr>
        <w:pStyle w:val="BodyText"/>
        <w:spacing w:before="245" w:line="276" w:lineRule="auto"/>
        <w:ind w:left="529" w:right="497"/>
        <w:jc w:val="both"/>
      </w:pPr>
    </w:p>
    <w:p w14:paraId="44E2C618" w14:textId="77777777" w:rsidR="00CE03F1" w:rsidRPr="00E76389" w:rsidRDefault="4DCFCA15" w:rsidP="00EF1F6A">
      <w:pPr>
        <w:widowControl/>
        <w:spacing w:before="245" w:line="276" w:lineRule="auto"/>
        <w:ind w:left="527" w:right="505"/>
        <w:jc w:val="both"/>
        <w:rPr>
          <w:rFonts w:eastAsiaTheme="minorEastAsia"/>
          <w:sz w:val="24"/>
          <w:szCs w:val="24"/>
          <w:lang w:val="en-IN"/>
        </w:rPr>
      </w:pPr>
      <w:r w:rsidRPr="07919922">
        <w:rPr>
          <w:rFonts w:eastAsiaTheme="minorEastAsia"/>
          <w:sz w:val="24"/>
          <w:szCs w:val="24"/>
          <w:lang w:val="en-IN"/>
        </w:rPr>
        <w:lastRenderedPageBreak/>
        <w:t>An emerging topic that has the potential to enhance user experience, reduce crime, and target advertising is human emotion recognition, utilizing DeepFace.</w:t>
      </w:r>
      <w:r w:rsidR="00E145FD">
        <w:rPr>
          <w:rFonts w:eastAsiaTheme="minorEastAsia"/>
          <w:sz w:val="24"/>
          <w:szCs w:val="24"/>
          <w:lang w:val="en-IN"/>
        </w:rPr>
        <w:t xml:space="preserve"> </w:t>
      </w:r>
      <w:r w:rsidRPr="07919922">
        <w:rPr>
          <w:rFonts w:eastAsiaTheme="minorEastAsia"/>
          <w:sz w:val="24"/>
          <w:szCs w:val="24"/>
          <w:lang w:val="en-IN"/>
        </w:rPr>
        <w:t>The same feeling may be expressed differently by many individuals. Accurately identifying emotions can be challenging, in light of this. It helps to understand an emotion’s significance by looking at the context in which it is presented. Depending on the application, one must decide which AI technology to employ for detecting human emotions. Because of things like lighting and occlusion, using it in real-world situations can be difficult. Not every human emotion can be accurately detected by technology. Human–machine interaction technology is becoming more popular, and machines must comprehend human movements and expressions. When a machine recognizes human emotions,</w:t>
      </w:r>
      <w:r w:rsidR="056B6A21" w:rsidRPr="07919922">
        <w:rPr>
          <w:rFonts w:eastAsiaTheme="minorEastAsia"/>
          <w:sz w:val="24"/>
          <w:szCs w:val="24"/>
          <w:lang w:val="en-IN"/>
        </w:rPr>
        <w:t xml:space="preserve"> </w:t>
      </w:r>
      <w:r w:rsidRPr="07919922">
        <w:rPr>
          <w:rFonts w:eastAsiaTheme="minorEastAsia"/>
          <w:sz w:val="24"/>
          <w:szCs w:val="24"/>
          <w:lang w:val="en-IN"/>
        </w:rPr>
        <w:t>it gains a greater understanding of human behavio</w:t>
      </w:r>
      <w:r w:rsidR="056B6A21" w:rsidRPr="07919922">
        <w:rPr>
          <w:rFonts w:eastAsiaTheme="minorEastAsia"/>
          <w:sz w:val="24"/>
          <w:szCs w:val="24"/>
          <w:lang w:val="en-IN"/>
        </w:rPr>
        <w:t>u</w:t>
      </w:r>
      <w:r w:rsidRPr="07919922">
        <w:rPr>
          <w:rFonts w:eastAsiaTheme="minorEastAsia"/>
          <w:sz w:val="24"/>
          <w:szCs w:val="24"/>
          <w:lang w:val="en-IN"/>
        </w:rPr>
        <w:t>r and increases the effectiveness of work.  Linguistic, and facial movements may all convey emotions. Facial expressions are important in determining a person’s emotions. There has been little research undertaken on the topic of real-time emotion identification, utilizing face photos and emotions. Using an Artificial Intelligence-based</w:t>
      </w:r>
      <w:r w:rsidR="056B6A21" w:rsidRPr="07919922">
        <w:rPr>
          <w:rFonts w:eastAsiaTheme="minorEastAsia"/>
          <w:sz w:val="24"/>
          <w:szCs w:val="24"/>
          <w:lang w:val="en-IN"/>
        </w:rPr>
        <w:t xml:space="preserve"> </w:t>
      </w:r>
      <w:r w:rsidRPr="07919922">
        <w:rPr>
          <w:rFonts w:eastAsiaTheme="minorEastAsia"/>
          <w:sz w:val="24"/>
          <w:szCs w:val="24"/>
          <w:lang w:val="en-IN"/>
        </w:rPr>
        <w:t>DeepFace approach, the proposed method recognizes real-time feelings from facial images and live emotions of persons. The proposed module extracts the facial features from an active shape DeepFace</w:t>
      </w:r>
      <w:r w:rsidR="056B6A21" w:rsidRPr="07919922">
        <w:rPr>
          <w:rFonts w:eastAsiaTheme="minorEastAsia"/>
          <w:sz w:val="24"/>
          <w:szCs w:val="24"/>
          <w:lang w:val="en-IN"/>
        </w:rPr>
        <w:t xml:space="preserve"> </w:t>
      </w:r>
      <w:r w:rsidRPr="07919922">
        <w:rPr>
          <w:rFonts w:eastAsiaTheme="minorEastAsia"/>
          <w:sz w:val="24"/>
          <w:szCs w:val="24"/>
          <w:lang w:val="en-IN"/>
        </w:rPr>
        <w:t>model by identifying required facial points to recognize human emotions. This approach recognizes the emotions of Angry, Sad, Happy, Fear, Surprise,</w:t>
      </w:r>
      <w:r w:rsidR="7B8194D8" w:rsidRPr="07919922">
        <w:rPr>
          <w:rFonts w:eastAsiaTheme="minorEastAsia"/>
          <w:sz w:val="24"/>
          <w:szCs w:val="24"/>
          <w:lang w:val="en-IN"/>
        </w:rPr>
        <w:t xml:space="preserve"> </w:t>
      </w:r>
      <w:r w:rsidRPr="07919922">
        <w:rPr>
          <w:rFonts w:eastAsiaTheme="minorEastAsia"/>
          <w:sz w:val="24"/>
          <w:szCs w:val="24"/>
          <w:lang w:val="en-IN"/>
        </w:rPr>
        <w:t>Neutral and Disgust. The proposed technology</w:t>
      </w:r>
      <w:r w:rsidR="056B6A21" w:rsidRPr="07919922">
        <w:rPr>
          <w:rFonts w:eastAsiaTheme="minorEastAsia"/>
          <w:sz w:val="24"/>
          <w:szCs w:val="24"/>
          <w:lang w:val="en-IN"/>
        </w:rPr>
        <w:t xml:space="preserve"> </w:t>
      </w:r>
      <w:r w:rsidRPr="07919922">
        <w:rPr>
          <w:rFonts w:eastAsiaTheme="minorEastAsia"/>
          <w:sz w:val="24"/>
          <w:szCs w:val="24"/>
          <w:lang w:val="en-IN"/>
        </w:rPr>
        <w:t>is unique, in that it implements emotion identification in real-time, with an average accuracy of 94%acquired from actual human emotions.</w:t>
      </w:r>
    </w:p>
    <w:p w14:paraId="4AD655D8" w14:textId="77777777" w:rsidR="00825823" w:rsidRPr="00E76389" w:rsidRDefault="00E76389" w:rsidP="00EF1F6A">
      <w:pPr>
        <w:pStyle w:val="BodyText"/>
        <w:spacing w:before="245" w:line="276" w:lineRule="auto"/>
        <w:ind w:left="527" w:right="505"/>
        <w:jc w:val="both"/>
        <w:rPr>
          <w:color w:val="211F1F"/>
        </w:rPr>
      </w:pPr>
      <w:r w:rsidRPr="00E76389">
        <w:rPr>
          <w:b/>
          <w:color w:val="211F1F"/>
        </w:rPr>
        <w:t xml:space="preserve">1.1 </w:t>
      </w:r>
      <w:r w:rsidR="31D477B1" w:rsidRPr="00E76389">
        <w:rPr>
          <w:b/>
          <w:color w:val="211F1F"/>
        </w:rPr>
        <w:t xml:space="preserve">Introduction </w:t>
      </w:r>
      <w:r w:rsidR="31D477B1" w:rsidRPr="00E76389">
        <w:rPr>
          <w:b/>
          <w:color w:val="211F1F"/>
          <w:spacing w:val="-3"/>
        </w:rPr>
        <w:t xml:space="preserve">of </w:t>
      </w:r>
      <w:r w:rsidR="31D477B1" w:rsidRPr="00E76389">
        <w:rPr>
          <w:b/>
          <w:color w:val="211F1F"/>
        </w:rPr>
        <w:t>the</w:t>
      </w:r>
      <w:r w:rsidR="31D477B1" w:rsidRPr="00E76389">
        <w:rPr>
          <w:b/>
          <w:color w:val="211F1F"/>
          <w:spacing w:val="10"/>
        </w:rPr>
        <w:t xml:space="preserve"> </w:t>
      </w:r>
      <w:r w:rsidR="31D477B1" w:rsidRPr="00E76389">
        <w:rPr>
          <w:b/>
          <w:color w:val="211F1F"/>
        </w:rPr>
        <w:t>Problem</w:t>
      </w:r>
    </w:p>
    <w:p w14:paraId="1BA8121E" w14:textId="77777777" w:rsidR="00825823" w:rsidRPr="00E76389" w:rsidRDefault="00825823" w:rsidP="00EF1F6A">
      <w:pPr>
        <w:pStyle w:val="BodyText"/>
        <w:ind w:left="527" w:right="505"/>
        <w:rPr>
          <w:b/>
          <w:sz w:val="21"/>
        </w:rPr>
      </w:pPr>
    </w:p>
    <w:p w14:paraId="19CBC9CA" w14:textId="77777777" w:rsidR="00E76389" w:rsidRDefault="084BB562" w:rsidP="00EF1F6A">
      <w:pPr>
        <w:pStyle w:val="BodyText"/>
        <w:spacing w:line="276" w:lineRule="auto"/>
        <w:ind w:left="527" w:right="505"/>
        <w:jc w:val="both"/>
        <w:rPr>
          <w:color w:val="211F1F"/>
        </w:rPr>
      </w:pPr>
      <w:r w:rsidRPr="00E76389">
        <w:rPr>
          <w:color w:val="211F1F"/>
        </w:rPr>
        <w:t xml:space="preserve">Most papers agree that dataset quality and availability are foundational to model success. There is a shared recognition that controlled lab environments create inflated accuracy estimates compared to real-world scenarios. </w:t>
      </w:r>
      <w:proofErr w:type="spellStart"/>
      <w:r w:rsidRPr="00E76389">
        <w:rPr>
          <w:color w:val="211F1F"/>
        </w:rPr>
        <w:t>Mehendale</w:t>
      </w:r>
      <w:proofErr w:type="spellEnd"/>
      <w:r w:rsidRPr="00E76389">
        <w:rPr>
          <w:color w:val="211F1F"/>
        </w:rPr>
        <w:t xml:space="preserve"> (</w:t>
      </w:r>
      <w:hyperlink w:anchor="ninad" w:history="1">
        <w:r w:rsidRPr="00E76389">
          <w:rPr>
            <w:rStyle w:val="Hyperlink"/>
            <w:u w:val="none"/>
          </w:rPr>
          <w:t>2020</w:t>
        </w:r>
      </w:hyperlink>
      <w:r w:rsidRPr="00E76389">
        <w:rPr>
          <w:color w:val="211F1F"/>
        </w:rPr>
        <w:t>) indicates that background noise, face orientation, and lighting changes can significantly reduce accuracy in facial emotion recognition models using CNNs. His dual-stage CNN method attempts to mitigate this by removing background distractions. Some papers, like Venkatesan et al., (</w:t>
      </w:r>
      <w:hyperlink w:anchor="ramachandran" w:history="1">
        <w:r w:rsidRPr="00E76389">
          <w:rPr>
            <w:rStyle w:val="Hyperlink"/>
            <w:u w:val="none"/>
          </w:rPr>
          <w:t>2023</w:t>
        </w:r>
      </w:hyperlink>
      <w:r w:rsidRPr="00E76389">
        <w:rPr>
          <w:color w:val="211F1F"/>
        </w:rPr>
        <w:t>) report high accuracy (94%) even in real-time settings, while others caution that such accuracy may not be reproducible outside idealized setti</w:t>
      </w:r>
      <w:r w:rsidR="00E76389" w:rsidRPr="00E76389">
        <w:rPr>
          <w:color w:val="211F1F"/>
        </w:rPr>
        <w:t>ngs.</w:t>
      </w:r>
    </w:p>
    <w:p w14:paraId="3A090966" w14:textId="77777777" w:rsidR="00CE03F1" w:rsidRDefault="00CE03F1" w:rsidP="00EF1F6A">
      <w:pPr>
        <w:pStyle w:val="BodyText"/>
        <w:spacing w:line="276" w:lineRule="auto"/>
        <w:ind w:left="527" w:right="505"/>
        <w:jc w:val="both"/>
        <w:rPr>
          <w:color w:val="211F1F"/>
        </w:rPr>
      </w:pPr>
    </w:p>
    <w:p w14:paraId="07BA5EAE" w14:textId="77777777" w:rsidR="00CE03F1" w:rsidRPr="00E76389" w:rsidRDefault="00CE03F1" w:rsidP="00EF1F6A">
      <w:pPr>
        <w:pStyle w:val="BodyText"/>
        <w:ind w:left="527" w:right="505"/>
        <w:rPr>
          <w:b/>
        </w:rPr>
      </w:pPr>
      <w:r w:rsidRPr="00E76389">
        <w:rPr>
          <w:b/>
        </w:rPr>
        <w:t>1.2 Summarize Previous</w:t>
      </w:r>
      <w:r w:rsidRPr="00E76389">
        <w:rPr>
          <w:b/>
          <w:spacing w:val="-5"/>
        </w:rPr>
        <w:t xml:space="preserve"> </w:t>
      </w:r>
      <w:r w:rsidRPr="00E76389">
        <w:rPr>
          <w:b/>
        </w:rPr>
        <w:t>Research</w:t>
      </w:r>
    </w:p>
    <w:p w14:paraId="13CEFDC6" w14:textId="77777777" w:rsidR="00CE03F1" w:rsidRPr="00E76389" w:rsidRDefault="00CE03F1" w:rsidP="00EF1F6A">
      <w:pPr>
        <w:pStyle w:val="BodyText"/>
        <w:spacing w:before="8"/>
        <w:ind w:left="527" w:right="505"/>
        <w:rPr>
          <w:b/>
          <w:bCs/>
          <w:sz w:val="20"/>
          <w:szCs w:val="20"/>
        </w:rPr>
      </w:pPr>
    </w:p>
    <w:p w14:paraId="06EA5020" w14:textId="77777777" w:rsidR="00CE03F1" w:rsidRDefault="00CE03F1" w:rsidP="00EF1F6A">
      <w:pPr>
        <w:pStyle w:val="BodyText"/>
        <w:spacing w:line="276" w:lineRule="auto"/>
        <w:ind w:left="527" w:right="505"/>
        <w:jc w:val="both"/>
        <w:rPr>
          <w:color w:val="211F1F"/>
        </w:rPr>
      </w:pPr>
      <w:r w:rsidRPr="00E76389">
        <w:rPr>
          <w:color w:val="211F1F"/>
        </w:rPr>
        <w:t>Recent studies in emotion recognition domains like healthcare, psychology, and AI, using facial features, EEG, and speech data. Classifiers like SVM (RBF), CNNs, and Logistic Regression show high accuracy across datasets like CK+, FER-2013, and IEMOCAP. Transformer-based models and hybrid approaches (CNN + SVM, RVFLN) enhance generalization. Performance varies by dataset complexity and classifier. Classical methods (KNN, Naïve Bayes) remain relevant but underperform deep learning models. Emerging techniques integrate real-time emotion tracking in e-learning and intelligent systems, highlighting the trend toward robust, multimodal emotion analysis frameworks.</w:t>
      </w:r>
    </w:p>
    <w:p w14:paraId="6610A221" w14:textId="77777777" w:rsidR="00C62A0B" w:rsidRDefault="00C62A0B" w:rsidP="00EF1F6A">
      <w:pPr>
        <w:pStyle w:val="BodyText"/>
        <w:spacing w:line="276" w:lineRule="auto"/>
        <w:ind w:left="527" w:right="505"/>
        <w:jc w:val="both"/>
        <w:rPr>
          <w:color w:val="211F1F"/>
        </w:rPr>
      </w:pPr>
    </w:p>
    <w:p w14:paraId="2728C945" w14:textId="77777777" w:rsidR="00C62A0B" w:rsidRDefault="00C62A0B" w:rsidP="00EF1F6A">
      <w:pPr>
        <w:pStyle w:val="BodyText"/>
        <w:spacing w:line="276" w:lineRule="auto"/>
        <w:ind w:left="527" w:right="505"/>
        <w:jc w:val="both"/>
        <w:rPr>
          <w:color w:val="211F1F"/>
        </w:rPr>
      </w:pPr>
    </w:p>
    <w:p w14:paraId="62BE2A84" w14:textId="77777777" w:rsidR="008F53AC" w:rsidRPr="00E76389" w:rsidRDefault="008F53AC" w:rsidP="00EF1F6A">
      <w:pPr>
        <w:pStyle w:val="BodyText"/>
        <w:spacing w:line="276" w:lineRule="auto"/>
        <w:ind w:left="527" w:right="505"/>
        <w:jc w:val="both"/>
        <w:rPr>
          <w:color w:val="211F1F"/>
        </w:rPr>
      </w:pPr>
    </w:p>
    <w:p w14:paraId="3471EA9D" w14:textId="77777777" w:rsidR="00CE03F1" w:rsidRPr="00E76389" w:rsidRDefault="00CE03F1" w:rsidP="00EF1F6A">
      <w:pPr>
        <w:pStyle w:val="BodyText"/>
        <w:spacing w:line="276" w:lineRule="auto"/>
        <w:ind w:left="527" w:right="505"/>
        <w:jc w:val="both"/>
        <w:rPr>
          <w:b/>
          <w:color w:val="211F1F"/>
        </w:rPr>
      </w:pPr>
    </w:p>
    <w:p w14:paraId="114248A7" w14:textId="77777777" w:rsidR="00CE03F1" w:rsidRPr="008F53AC" w:rsidRDefault="00CE03F1" w:rsidP="00EF1F6A">
      <w:pPr>
        <w:pStyle w:val="BodyText"/>
        <w:spacing w:line="276" w:lineRule="auto"/>
        <w:ind w:left="527" w:right="505"/>
        <w:jc w:val="both"/>
        <w:rPr>
          <w:b/>
          <w:color w:val="211F1F"/>
        </w:rPr>
      </w:pPr>
      <w:r w:rsidRPr="008F53AC">
        <w:rPr>
          <w:b/>
          <w:color w:val="211F1F"/>
        </w:rPr>
        <w:t>1.3 Researching the</w:t>
      </w:r>
      <w:r w:rsidRPr="008F53AC">
        <w:rPr>
          <w:b/>
          <w:color w:val="211F1F"/>
          <w:spacing w:val="2"/>
        </w:rPr>
        <w:t xml:space="preserve"> </w:t>
      </w:r>
      <w:r w:rsidRPr="008F53AC">
        <w:rPr>
          <w:b/>
          <w:color w:val="211F1F"/>
        </w:rPr>
        <w:t>Problem</w:t>
      </w:r>
    </w:p>
    <w:p w14:paraId="36E9EA50" w14:textId="77777777" w:rsidR="00CE03F1" w:rsidRPr="008F53AC" w:rsidRDefault="00CE03F1" w:rsidP="00EF1F6A">
      <w:pPr>
        <w:pStyle w:val="BodyText"/>
        <w:spacing w:before="1"/>
        <w:ind w:left="527" w:right="505"/>
        <w:jc w:val="both"/>
        <w:rPr>
          <w:b/>
          <w:bCs/>
        </w:rPr>
      </w:pPr>
    </w:p>
    <w:p w14:paraId="46CEC904" w14:textId="77777777" w:rsidR="00CE03F1" w:rsidRPr="008F53AC" w:rsidRDefault="0E10D3AD" w:rsidP="00EF1F6A">
      <w:pPr>
        <w:pStyle w:val="BodyText"/>
        <w:spacing w:line="276" w:lineRule="auto"/>
        <w:ind w:left="527" w:right="505"/>
        <w:jc w:val="both"/>
        <w:rPr>
          <w:color w:val="211F1F"/>
        </w:rPr>
      </w:pPr>
      <w:r w:rsidRPr="008F53AC">
        <w:rPr>
          <w:color w:val="211F1F"/>
        </w:rPr>
        <w:t>Emotion recognition has become a vital area of research due to its applications in mental health assessment, e-learning systems, human-computer interaction, and intelligent decision-making. Accurately identifying human emotions from facial expressions, speech signals, or physiological data presents significant challenges, especially due to variations in lighting, head pose, cultural differences, and spontaneous expressions. Traditional machine learning methods such as SVM, K-NN, and Naïve Bayes have been extensively explored, but they often lack robustness when applied to large-scale, real-world data. Recent research has increasingly focused on deep learning architectures, including CNNs, LSTMs, and Transformer-based models, due to their superior feature extraction capabilities. Additionally, hybrid approaches combining statistical features with deep networks have shown promising results. However, despite advancements, achieving consistently high accuracy across diverse datasets like FER-2013, CK+, and IEMOCAP remains an open challenge. This motivates the need to investigate more generalized and adaptive emotion recognition models using novel machine learning techniques</w:t>
      </w:r>
      <w:r w:rsidR="51D563CE" w:rsidRPr="008F53AC">
        <w:rPr>
          <w:color w:val="211F1F"/>
        </w:rPr>
        <w:t>.</w:t>
      </w:r>
    </w:p>
    <w:p w14:paraId="06028303" w14:textId="77777777" w:rsidR="00CE03F1" w:rsidRPr="008F53AC" w:rsidRDefault="00CE03F1" w:rsidP="00EF1F6A">
      <w:pPr>
        <w:pStyle w:val="BodyText"/>
        <w:spacing w:line="276" w:lineRule="auto"/>
        <w:ind w:left="527" w:right="505"/>
        <w:jc w:val="both"/>
        <w:rPr>
          <w:b/>
          <w:bCs/>
        </w:rPr>
      </w:pPr>
    </w:p>
    <w:p w14:paraId="2968B46D" w14:textId="77777777" w:rsidR="00CE03F1" w:rsidRPr="008F53AC" w:rsidRDefault="6A086751" w:rsidP="00EF1F6A">
      <w:pPr>
        <w:pStyle w:val="BodyText"/>
        <w:spacing w:line="276" w:lineRule="auto"/>
        <w:ind w:left="527" w:right="505"/>
        <w:jc w:val="both"/>
        <w:rPr>
          <w:color w:val="211F1F"/>
        </w:rPr>
      </w:pPr>
      <w:r w:rsidRPr="008F53AC">
        <w:rPr>
          <w:b/>
          <w:bCs/>
        </w:rPr>
        <w:t>1</w:t>
      </w:r>
      <w:r w:rsidR="66636097" w:rsidRPr="008F53AC">
        <w:rPr>
          <w:b/>
          <w:bCs/>
        </w:rPr>
        <w:t>.4 Importance of Real-Time Emotion Recognition</w:t>
      </w:r>
    </w:p>
    <w:p w14:paraId="30DE8520" w14:textId="77777777" w:rsidR="00CE03F1" w:rsidRPr="008F53AC" w:rsidRDefault="66636097" w:rsidP="00EF1F6A">
      <w:pPr>
        <w:spacing w:before="240" w:after="240" w:line="276" w:lineRule="auto"/>
        <w:ind w:left="527" w:right="505"/>
        <w:jc w:val="both"/>
        <w:rPr>
          <w:sz w:val="24"/>
          <w:szCs w:val="24"/>
        </w:rPr>
      </w:pPr>
      <w:r w:rsidRPr="008F53AC">
        <w:rPr>
          <w:sz w:val="24"/>
          <w:szCs w:val="24"/>
        </w:rPr>
        <w:t>The ability to recognize emotions in real time plays a significant role in enhancing the quality of human-computer interaction across various domains, including healthcare, education, entertainment, and autonomous systems. Real-time emotion analysis enables applications to dynamically adapt their behavior based on user emotional states, leading to more intuitive and empathetic experiences. In mental health care, for instance, continuous monitoring of patient emotions can provide valuable support for diagnosis and therapy without being intrusive. Developing real-time systems, however, presents technical challenges such as achieving high prediction accuracy while maintaining computational efficiency for live environments. Addressing factors like varying lighting conditions, head movements, and facial occlusions requires careful model optimization and robust pre-processing strategies. Research in this field continues to focus on creating lightweight, scalable solutions that maintain performance under real-world conditions.</w:t>
      </w:r>
    </w:p>
    <w:p w14:paraId="63A5FA0F" w14:textId="77777777" w:rsidR="00CE03F1" w:rsidRPr="008F53AC" w:rsidRDefault="12369317" w:rsidP="00EF1F6A">
      <w:pPr>
        <w:pStyle w:val="Heading3"/>
        <w:spacing w:before="281" w:after="281" w:line="276" w:lineRule="auto"/>
        <w:ind w:left="527" w:right="505"/>
        <w:jc w:val="both"/>
        <w:rPr>
          <w:sz w:val="24"/>
          <w:szCs w:val="24"/>
        </w:rPr>
      </w:pPr>
      <w:r w:rsidRPr="008F53AC">
        <w:rPr>
          <w:sz w:val="24"/>
          <w:szCs w:val="24"/>
        </w:rPr>
        <w:t>1.5 Motivation for Using DeepFace Framework</w:t>
      </w:r>
    </w:p>
    <w:p w14:paraId="7176FEB1" w14:textId="77777777" w:rsidR="00CE03F1" w:rsidRPr="008F53AC" w:rsidRDefault="12369317" w:rsidP="00EF1F6A">
      <w:pPr>
        <w:spacing w:before="240" w:after="240" w:line="276" w:lineRule="auto"/>
        <w:ind w:left="527" w:right="505"/>
        <w:jc w:val="both"/>
        <w:rPr>
          <w:sz w:val="24"/>
          <w:szCs w:val="24"/>
        </w:rPr>
      </w:pPr>
      <w:r w:rsidRPr="008F53AC">
        <w:rPr>
          <w:sz w:val="24"/>
          <w:szCs w:val="24"/>
        </w:rPr>
        <w:t xml:space="preserve">DeepFace offers a reliable foundation for building emotion recognition systems due to its strong performance in facial analysis tasks. By combining deep convolutional neural networks with precise facial alignment techniques, DeepFace minimizes the effects of pose, lighting, and expression variations that typically impact model accuracy. Unlike earlier methods that relied heavily on handcrafted features, DeepFace automatically learns complex representations from facial images, improving the detection of subtle emotional cues. Its flexibility in supporting various pre-trained models, including VGG-Face, </w:t>
      </w:r>
      <w:proofErr w:type="spellStart"/>
      <w:r w:rsidRPr="008F53AC">
        <w:rPr>
          <w:sz w:val="24"/>
          <w:szCs w:val="24"/>
        </w:rPr>
        <w:t>Facenet</w:t>
      </w:r>
      <w:proofErr w:type="spellEnd"/>
      <w:r w:rsidRPr="008F53AC">
        <w:rPr>
          <w:sz w:val="24"/>
          <w:szCs w:val="24"/>
        </w:rPr>
        <w:t xml:space="preserve">, and </w:t>
      </w:r>
      <w:proofErr w:type="spellStart"/>
      <w:r w:rsidRPr="008F53AC">
        <w:rPr>
          <w:sz w:val="24"/>
          <w:szCs w:val="24"/>
        </w:rPr>
        <w:t>ArcFace</w:t>
      </w:r>
      <w:proofErr w:type="spellEnd"/>
      <w:r w:rsidRPr="008F53AC">
        <w:rPr>
          <w:sz w:val="24"/>
          <w:szCs w:val="24"/>
        </w:rPr>
        <w:t>, makes it adaptable for different application requirements. Utilizing DeepFace in this project not only streamlines system development but also contributes to building a more accurate and generalizable emotion recognition framework suited for real-time applications.</w:t>
      </w:r>
    </w:p>
    <w:p w14:paraId="7D15C60E" w14:textId="77777777" w:rsidR="00CE03F1" w:rsidRPr="008F53AC" w:rsidRDefault="00CE03F1" w:rsidP="00EF1F6A">
      <w:pPr>
        <w:pStyle w:val="BodyText"/>
        <w:spacing w:line="276" w:lineRule="auto"/>
        <w:ind w:left="527" w:right="505"/>
        <w:jc w:val="both"/>
        <w:rPr>
          <w:color w:val="211F1F"/>
        </w:rPr>
      </w:pPr>
    </w:p>
    <w:p w14:paraId="475C0DBB" w14:textId="77777777" w:rsidR="00CE03F1" w:rsidRDefault="00CE03F1" w:rsidP="07919922">
      <w:pPr>
        <w:pStyle w:val="BodyText"/>
        <w:spacing w:line="276" w:lineRule="auto"/>
        <w:ind w:left="529" w:right="496"/>
        <w:jc w:val="both"/>
        <w:rPr>
          <w:color w:val="211F1F"/>
        </w:rPr>
      </w:pPr>
    </w:p>
    <w:p w14:paraId="3187A882" w14:textId="77777777" w:rsidR="00CE03F1" w:rsidRDefault="26516466" w:rsidP="07919922">
      <w:pPr>
        <w:spacing w:line="276" w:lineRule="auto"/>
        <w:ind w:left="529" w:right="496"/>
        <w:jc w:val="both"/>
      </w:pPr>
      <w:r>
        <w:rPr>
          <w:noProof/>
        </w:rPr>
        <w:drawing>
          <wp:inline distT="0" distB="0" distL="0" distR="0" wp14:anchorId="5C08D197" wp14:editId="595D7508">
            <wp:extent cx="5768104" cy="3077334"/>
            <wp:effectExtent l="0" t="0" r="0" b="0"/>
            <wp:docPr id="156321886" name="Picture 15632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8104" cy="3077334"/>
                    </a:xfrm>
                    <a:prstGeom prst="rect">
                      <a:avLst/>
                    </a:prstGeom>
                  </pic:spPr>
                </pic:pic>
              </a:graphicData>
            </a:graphic>
          </wp:inline>
        </w:drawing>
      </w:r>
    </w:p>
    <w:p w14:paraId="3C585A72" w14:textId="77777777" w:rsidR="00CE03F1" w:rsidRDefault="7C900E3D" w:rsidP="07919922">
      <w:pPr>
        <w:spacing w:before="240" w:after="240" w:line="276" w:lineRule="auto"/>
        <w:jc w:val="center"/>
        <w:rPr>
          <w:sz w:val="24"/>
          <w:szCs w:val="24"/>
        </w:rPr>
      </w:pPr>
      <w:r w:rsidRPr="07919922">
        <w:rPr>
          <w:b/>
          <w:bCs/>
          <w:sz w:val="24"/>
          <w:szCs w:val="24"/>
        </w:rPr>
        <w:t>Fig.1.1</w:t>
      </w:r>
      <w:r w:rsidRPr="07919922">
        <w:rPr>
          <w:sz w:val="24"/>
          <w:szCs w:val="24"/>
        </w:rPr>
        <w:t xml:space="preserve"> </w:t>
      </w:r>
      <w:r w:rsidR="03C70522" w:rsidRPr="07919922">
        <w:rPr>
          <w:sz w:val="24"/>
          <w:szCs w:val="24"/>
        </w:rPr>
        <w:t>Common</w:t>
      </w:r>
      <w:r w:rsidR="088E1D66" w:rsidRPr="07919922">
        <w:rPr>
          <w:sz w:val="24"/>
          <w:szCs w:val="24"/>
        </w:rPr>
        <w:t xml:space="preserve"> Facial Expressions for Emotion Recognition</w:t>
      </w:r>
    </w:p>
    <w:p w14:paraId="24928B60" w14:textId="77777777" w:rsidR="00CE03F1" w:rsidRDefault="2BDFBC24" w:rsidP="008250CB">
      <w:pPr>
        <w:pStyle w:val="BodyText"/>
        <w:ind w:left="527" w:right="505"/>
        <w:jc w:val="both"/>
      </w:pPr>
      <w:r w:rsidRPr="07919922">
        <w:t>Emotion recognition has gained substantial importance across diverse domains such as healthcare, security, human-computer interaction, and entertainment. Accurately identifying human emotions through facial expressions enhances the ability of machines to interact more intuitively with humans, thereby bridging the gap between artificial intelligence and human intelligence.</w:t>
      </w:r>
    </w:p>
    <w:p w14:paraId="24F9B20D" w14:textId="77777777" w:rsidR="00CE03F1" w:rsidRDefault="2BDFBC24" w:rsidP="008250CB">
      <w:pPr>
        <w:pStyle w:val="BodyText"/>
        <w:ind w:left="527" w:right="505"/>
        <w:jc w:val="both"/>
      </w:pPr>
      <w:r w:rsidRPr="07919922">
        <w:t xml:space="preserve">Facial expressions serve as a vital channel for conveying emotions. According to psychological studies, certain facial expressions such as anger, disgust, fear, </w:t>
      </w:r>
      <w:r w:rsidR="6CE208B4" w:rsidRPr="07919922">
        <w:t>Happy</w:t>
      </w:r>
      <w:r w:rsidRPr="07919922">
        <w:t>, sadness, surprise, and neutrality are universally recognized across different cultures. Leveraging this understanding, emotion recognition systems aim to classify facial images into these emotional categories.</w:t>
      </w:r>
    </w:p>
    <w:p w14:paraId="1A305DD7" w14:textId="77777777" w:rsidR="00CE03F1" w:rsidRDefault="2BDFBC24" w:rsidP="008250CB">
      <w:pPr>
        <w:pStyle w:val="BodyText"/>
        <w:ind w:left="527" w:right="505"/>
        <w:jc w:val="both"/>
      </w:pPr>
      <w:r w:rsidRPr="07919922">
        <w:t>DeepFace, a deep learning framework developed by Facebook AI Research, provides a robust foundation for facial recognition and analysis tasks. It employs deep convolutional neural networks (CNNs) to accurately detect and represent facial features. In this project, DeepFace is utilized as the backbone for the real-time recognition of emotions from facial expressions captured through a webcam.</w:t>
      </w:r>
    </w:p>
    <w:p w14:paraId="4C8CAEA9" w14:textId="77777777" w:rsidR="00CE03F1" w:rsidRDefault="2BDFBC24" w:rsidP="008250CB">
      <w:pPr>
        <w:pStyle w:val="BodyText"/>
        <w:ind w:left="527" w:right="505"/>
        <w:jc w:val="both"/>
      </w:pPr>
      <w:r w:rsidRPr="07919922">
        <w:t>The proposed system involves detecting a face from a live video stream, extracting facial features using DeepFace embeddings, and classifying the detected emotions into one of the predefined categories. To enhance the system's accuracy and robustness, a combination of publicly available datasets such as FER2013 along with a custom dataset collected through the webcam, has been used.</w:t>
      </w:r>
    </w:p>
    <w:p w14:paraId="4C157404" w14:textId="77777777" w:rsidR="00CE03F1" w:rsidRDefault="2BDFBC24" w:rsidP="008250CB">
      <w:pPr>
        <w:pStyle w:val="BodyText"/>
        <w:ind w:left="527" w:right="505"/>
        <w:jc w:val="both"/>
      </w:pPr>
      <w:r w:rsidRPr="07919922">
        <w:t>This report discusses the design, implementation, and evaluation of an efficient and real-time emotion recognition system based on DeepFace. The goal is to achieve a high level of accuracy and stable performance in diverse real-world conditions, thus demonstrating the feasibility of integrating emotion recognition into everyday applications.</w:t>
      </w:r>
    </w:p>
    <w:p w14:paraId="6E10A97F" w14:textId="77777777" w:rsidR="00CE03F1" w:rsidRDefault="2A8F87A4" w:rsidP="008250CB">
      <w:pPr>
        <w:pStyle w:val="BodyText"/>
        <w:ind w:left="527" w:right="505"/>
        <w:jc w:val="both"/>
      </w:pPr>
      <w:r w:rsidRPr="07919922">
        <w:t xml:space="preserve">Emotion detection is, at its foundation, an automatic classifier that can classify human emotions into different categories. The process of creating an automatic classifier is done as follows: gathering data, identifying the features that are relevant to the goal, and then training the model to detect and classify specific patterns </w:t>
      </w:r>
    </w:p>
    <w:p w14:paraId="10436A7F" w14:textId="77777777" w:rsidR="00CE03F1" w:rsidRDefault="527234F4" w:rsidP="008250CB">
      <w:pPr>
        <w:spacing w:before="240" w:after="240" w:line="276" w:lineRule="auto"/>
        <w:ind w:left="527" w:right="505"/>
        <w:jc w:val="both"/>
      </w:pPr>
      <w:r w:rsidRPr="07919922">
        <w:rPr>
          <w:sz w:val="24"/>
          <w:szCs w:val="24"/>
        </w:rPr>
        <w:lastRenderedPageBreak/>
        <w:t>Facial emotions are prime characteristics of humans that reflect the attributes of a human emotional condition. Facial Emotional Recognition (FER) is a significant research area since it has several significant applications such as crime detection, security, government sectors, surveillance, etc. Many researchers have addressed FER and put efforts into improving recognition using various methods such as Deep Convolutional Neural Networks (DCNN), Local Binary Pattern Convolutional Neural Networks (LBPCNN) and Micro Expression Recognition (MER). Nevertheless, there is a dearth of better Convolutional Neural Networks (CNN) for better accuracy of FER. Various methods have already proven their accuracies on datasets such as Fer_2013, CK48 and Legend. There are many challenges such as varying positions of images, illumination and noise etc. are not resolved yet. In this direction, the proposed modified CNN model has a combination of CNN layers to train the model and achieved better training and validation accuracy on datasets. The proposed method has three-fold contributions (1) to propose an efficient CNN model for FER and (2) to train the proposed model on three standard datasets 3) to test on real-time images. The proposed model is trained on three standard datasets (Fer_2013, CK48, and Legend) and achieves significantly higher training accuracy 92.34%, 99.84%, and 89.86%, respectively as compared to previous methods. Furthermore, the model demonstrates impressive generalization ability by achieving even higher test accuracy on real-world images 91.54%, 96.27%, and 87.47%, respectively. Also, the proposed novel CNN model has addressed all current challenges of FER with low computational complexity and prediction of facial expression more efficiently.</w:t>
      </w:r>
    </w:p>
    <w:p w14:paraId="05593945" w14:textId="77777777" w:rsidR="00CE03F1" w:rsidRDefault="2A8F87A4" w:rsidP="008250CB">
      <w:pPr>
        <w:spacing w:before="240" w:after="240" w:line="276" w:lineRule="auto"/>
        <w:ind w:left="527" w:right="505"/>
        <w:jc w:val="both"/>
      </w:pPr>
      <w:r w:rsidRPr="07919922">
        <w:rPr>
          <w:sz w:val="24"/>
          <w:szCs w:val="24"/>
        </w:rPr>
        <w:t>The generated model is used afterward to categorize new data. For example, to build a model that can detect happiness and sadness from facial expressions, researchers need to feed photos of people smiling and others of people frowning, labeled as ‘‘happy’’ and ‘‘sad.’’. These images are used to build the classifier. Following that, when the classifier obtains an image of a person smiling it recognizes the corresponding emotions. Building a model in real life is not that simple. Not only there are a lot of data to train and evaluate, but there is also an effort of interpretation to be made, as we will see later. In addition, humans express their emotions in various ways, including facial expressions, voices or speaking, body gestures, movements, writing, and others. Even our bodies respond with visible physical reactions to emotions (breath and heart rate, pupil size, and so on). Recently, it has been also proved that the environment can affect physiological body reactions and emotions.</w:t>
      </w:r>
    </w:p>
    <w:p w14:paraId="4AF6C935" w14:textId="77777777" w:rsidR="00CE03F1" w:rsidRPr="001A55E8" w:rsidRDefault="1C1816EB" w:rsidP="008250CB">
      <w:pPr>
        <w:spacing w:before="240" w:after="240" w:line="276" w:lineRule="auto"/>
        <w:ind w:left="527" w:right="505"/>
        <w:jc w:val="both"/>
        <w:rPr>
          <w:b/>
          <w:i/>
          <w:iCs/>
          <w:sz w:val="24"/>
          <w:szCs w:val="24"/>
        </w:rPr>
      </w:pPr>
      <w:r w:rsidRPr="001A55E8">
        <w:rPr>
          <w:b/>
          <w:i/>
          <w:iCs/>
          <w:sz w:val="24"/>
          <w:szCs w:val="24"/>
        </w:rPr>
        <w:t>Challenges</w:t>
      </w:r>
    </w:p>
    <w:p w14:paraId="7891D87B" w14:textId="77777777" w:rsidR="00CE03F1" w:rsidRDefault="1C1816EB" w:rsidP="00FF0CB8">
      <w:pPr>
        <w:pStyle w:val="ListParagraph"/>
        <w:numPr>
          <w:ilvl w:val="0"/>
          <w:numId w:val="38"/>
        </w:numPr>
        <w:spacing w:before="240" w:after="240" w:line="276" w:lineRule="auto"/>
        <w:ind w:right="505"/>
        <w:jc w:val="both"/>
      </w:pPr>
      <w:r w:rsidRPr="00FF0CB8">
        <w:rPr>
          <w:sz w:val="24"/>
          <w:szCs w:val="24"/>
        </w:rPr>
        <w:t xml:space="preserve">Due to individual variances in expression and the crucial need for context, it is difficult to correctly   </w:t>
      </w:r>
      <w:r w:rsidR="6CD14590" w:rsidRPr="00FF0CB8">
        <w:rPr>
          <w:sz w:val="24"/>
          <w:szCs w:val="24"/>
        </w:rPr>
        <w:t>infer emotions</w:t>
      </w:r>
      <w:r w:rsidRPr="00FF0CB8">
        <w:rPr>
          <w:sz w:val="24"/>
          <w:szCs w:val="24"/>
        </w:rPr>
        <w:t xml:space="preserve"> from facial expressions.</w:t>
      </w:r>
    </w:p>
    <w:p w14:paraId="0E2AEBE9" w14:textId="77777777" w:rsidR="00CE03F1" w:rsidRDefault="1C1816EB" w:rsidP="00FF0CB8">
      <w:pPr>
        <w:pStyle w:val="ListParagraph"/>
        <w:numPr>
          <w:ilvl w:val="0"/>
          <w:numId w:val="38"/>
        </w:numPr>
        <w:spacing w:before="240" w:after="240" w:line="276" w:lineRule="auto"/>
        <w:ind w:right="505"/>
        <w:jc w:val="both"/>
      </w:pPr>
      <w:r w:rsidRPr="00FF0CB8">
        <w:rPr>
          <w:sz w:val="24"/>
          <w:szCs w:val="24"/>
        </w:rPr>
        <w:t>The effectiveness of emotion detection systems may suffer when used on people from different cultural backgrounds.</w:t>
      </w:r>
    </w:p>
    <w:p w14:paraId="1FA8FBA0" w14:textId="77777777" w:rsidR="00CE03F1" w:rsidRPr="00FF0CB8" w:rsidRDefault="6F9A5F25" w:rsidP="00FF0CB8">
      <w:pPr>
        <w:pStyle w:val="ListParagraph"/>
        <w:numPr>
          <w:ilvl w:val="0"/>
          <w:numId w:val="38"/>
        </w:numPr>
        <w:spacing w:before="240" w:after="240" w:line="276" w:lineRule="auto"/>
        <w:ind w:right="505"/>
        <w:jc w:val="both"/>
        <w:rPr>
          <w:sz w:val="24"/>
          <w:szCs w:val="24"/>
        </w:rPr>
      </w:pPr>
      <w:r w:rsidRPr="00FF0CB8">
        <w:rPr>
          <w:sz w:val="24"/>
          <w:szCs w:val="24"/>
        </w:rPr>
        <w:t>Depending on their personalities, past events, and even their physical qualities, people display their emotions in various ways.</w:t>
      </w:r>
    </w:p>
    <w:p w14:paraId="30C9E285" w14:textId="77777777" w:rsidR="00CE03F1" w:rsidRPr="00FF0CB8" w:rsidRDefault="0A10392A" w:rsidP="00FF0CB8">
      <w:pPr>
        <w:pStyle w:val="ListParagraph"/>
        <w:numPr>
          <w:ilvl w:val="0"/>
          <w:numId w:val="38"/>
        </w:numPr>
        <w:spacing w:before="240" w:after="240" w:line="276" w:lineRule="auto"/>
        <w:ind w:right="505"/>
        <w:jc w:val="both"/>
        <w:rPr>
          <w:sz w:val="24"/>
          <w:szCs w:val="24"/>
        </w:rPr>
      </w:pPr>
      <w:r w:rsidRPr="00FF0CB8">
        <w:rPr>
          <w:sz w:val="24"/>
          <w:szCs w:val="24"/>
        </w:rPr>
        <w:t>According to the circumstances, a single facial expression can portray a variety of emotions.</w:t>
      </w:r>
    </w:p>
    <w:p w14:paraId="4C03E766" w14:textId="77777777" w:rsidR="00CE03F1" w:rsidRPr="00FF0CB8" w:rsidRDefault="0A10392A" w:rsidP="00FF0CB8">
      <w:pPr>
        <w:pStyle w:val="ListParagraph"/>
        <w:numPr>
          <w:ilvl w:val="0"/>
          <w:numId w:val="38"/>
        </w:numPr>
        <w:spacing w:before="240" w:after="240" w:line="276" w:lineRule="auto"/>
        <w:ind w:right="505"/>
        <w:jc w:val="both"/>
        <w:rPr>
          <w:sz w:val="24"/>
          <w:szCs w:val="24"/>
        </w:rPr>
      </w:pPr>
      <w:r w:rsidRPr="00FF0CB8">
        <w:rPr>
          <w:sz w:val="24"/>
          <w:szCs w:val="24"/>
        </w:rPr>
        <w:lastRenderedPageBreak/>
        <w:t>Face hair, spectacles, and masks are a few examples of things that might hide facial emotions. These occlusions might make it difficult for systems to effectively identify and analyze facial signals.</w:t>
      </w:r>
    </w:p>
    <w:p w14:paraId="4CD12126" w14:textId="77777777" w:rsidR="00CE03F1" w:rsidRDefault="7B93D122" w:rsidP="008250CB">
      <w:pPr>
        <w:spacing w:before="240" w:after="240" w:line="276" w:lineRule="auto"/>
        <w:ind w:left="527" w:right="505"/>
        <w:jc w:val="both"/>
        <w:rPr>
          <w:sz w:val="24"/>
          <w:szCs w:val="24"/>
        </w:rPr>
      </w:pPr>
      <w:r w:rsidRPr="07919922">
        <w:rPr>
          <w:sz w:val="24"/>
          <w:szCs w:val="24"/>
        </w:rPr>
        <w:t>Despite significant advancements in the field of emotion recognition, numerous challenges continue to hinder the deployment of reliable real-time systems. Variability in lighting conditions, occlusions, differences in facial structures across demographics, and spontaneous emotional expressions create complexities that traditional machine learning models struggle to manage. Deep learning techniques, particularly convolutional neural networks (CNNs), have shown tremendous promise by automatically learning hierarchical feature representations from raw images. However, the success of such models heavily depends on the quality, diversity, and balance of training datasets. Public datasets like FER</w:t>
      </w:r>
      <w:r w:rsidR="008F6BBE">
        <w:rPr>
          <w:sz w:val="24"/>
          <w:szCs w:val="24"/>
        </w:rPr>
        <w:t xml:space="preserve"> </w:t>
      </w:r>
      <w:r w:rsidRPr="07919922">
        <w:rPr>
          <w:sz w:val="24"/>
          <w:szCs w:val="24"/>
        </w:rPr>
        <w:t>2013 ha</w:t>
      </w:r>
      <w:r w:rsidR="008F6BBE">
        <w:rPr>
          <w:sz w:val="24"/>
          <w:szCs w:val="24"/>
        </w:rPr>
        <w:t>ve</w:t>
      </w:r>
      <w:r w:rsidRPr="07919922">
        <w:rPr>
          <w:sz w:val="24"/>
          <w:szCs w:val="24"/>
        </w:rPr>
        <w:t xml:space="preserve"> played a crucial role in advancing research, yet they do not fully capture the unpredictability and diversity of emotions in real-world scenarios.</w:t>
      </w:r>
    </w:p>
    <w:p w14:paraId="0DF19AA1" w14:textId="77777777" w:rsidR="00CE03F1" w:rsidRDefault="7B93D122" w:rsidP="008250CB">
      <w:pPr>
        <w:spacing w:before="240" w:after="240" w:line="276" w:lineRule="auto"/>
        <w:ind w:left="527" w:right="505"/>
        <w:jc w:val="both"/>
        <w:rPr>
          <w:sz w:val="24"/>
          <w:szCs w:val="24"/>
        </w:rPr>
      </w:pPr>
      <w:r w:rsidRPr="07919922">
        <w:rPr>
          <w:sz w:val="24"/>
          <w:szCs w:val="24"/>
        </w:rPr>
        <w:t xml:space="preserve">In addressing these limitations, feature extraction frameworks such as DeepFace offer a valuable advantage. Originally developed for face verification tasks, DeepFace demonstrates remarkable robustness to variations in pose, illumination, and facial orientation. By leveraging </w:t>
      </w:r>
      <w:proofErr w:type="spellStart"/>
      <w:r w:rsidRPr="07919922">
        <w:rPr>
          <w:sz w:val="24"/>
          <w:szCs w:val="24"/>
        </w:rPr>
        <w:t>DeepFace’s</w:t>
      </w:r>
      <w:proofErr w:type="spellEnd"/>
      <w:r w:rsidRPr="07919922">
        <w:rPr>
          <w:sz w:val="24"/>
          <w:szCs w:val="24"/>
        </w:rPr>
        <w:t xml:space="preserve"> deep feature embeddings, emotion recognition models can gain access to rich facial representations that simplify the task of emotion classification. Instead of relying solely on pixel-level intensity changes, models can focus on more meaningful, invariant characteristics of the human face. This significantly enhances system stability and generalization, especially when applied to challenging real-time conditions.</w:t>
      </w:r>
    </w:p>
    <w:p w14:paraId="08C5D494" w14:textId="77777777" w:rsidR="008250CB" w:rsidRDefault="7B93D122" w:rsidP="008250CB">
      <w:pPr>
        <w:spacing w:before="240" w:after="240" w:line="276" w:lineRule="auto"/>
        <w:ind w:left="527" w:right="505"/>
        <w:jc w:val="both"/>
        <w:rPr>
          <w:sz w:val="24"/>
          <w:szCs w:val="24"/>
        </w:rPr>
      </w:pPr>
      <w:r w:rsidRPr="07919922">
        <w:rPr>
          <w:sz w:val="24"/>
          <w:szCs w:val="24"/>
        </w:rPr>
        <w:t>Furthermore, real-time emotion recognition systems have wide-ranging applications, including mental health monitoring, adaptive e-learning platforms, autonomous vehicle alertness systems, and next-generation human-computer interaction interfaces. An intelligent system that can accurately interpret human emotions in real-time not only improves usability but also fosters deeper, more empathetic communication between humans and machines.</w:t>
      </w:r>
    </w:p>
    <w:p w14:paraId="2878ED2F" w14:textId="77777777" w:rsidR="00CE03F1" w:rsidRDefault="48572202" w:rsidP="008250CB">
      <w:pPr>
        <w:spacing w:before="240" w:after="240" w:line="276" w:lineRule="auto"/>
        <w:ind w:left="527" w:right="505"/>
        <w:jc w:val="both"/>
        <w:rPr>
          <w:sz w:val="24"/>
          <w:szCs w:val="24"/>
        </w:rPr>
      </w:pPr>
      <w:r w:rsidRPr="58AE8ED2">
        <w:rPr>
          <w:sz w:val="24"/>
          <w:szCs w:val="24"/>
        </w:rPr>
        <w:t>This project aims to bridge the gap between research and practical deployment by designing a real-time facial emotion recognition system based on the DeepFace framework. Through a structured approach involving data preprocessing, feature extraction, model training, and system evaluation, the goal is to achieve a high-accuracy, computationally efficient solution. The following sections provide a detailed discussion of the methodologies adopted, experimental setup, and performance evaluation metrics, paving the way for future enhancements in this crucial field of study.</w:t>
      </w:r>
    </w:p>
    <w:p w14:paraId="422FFF7D" w14:textId="77777777" w:rsidR="00CE03F1" w:rsidRDefault="0095531C" w:rsidP="008250CB">
      <w:pPr>
        <w:spacing w:before="240" w:after="240" w:line="276" w:lineRule="auto"/>
        <w:ind w:left="527" w:right="505"/>
        <w:jc w:val="both"/>
        <w:rPr>
          <w:b/>
          <w:bCs/>
          <w:sz w:val="24"/>
          <w:szCs w:val="24"/>
        </w:rPr>
      </w:pPr>
      <w:r>
        <w:rPr>
          <w:b/>
          <w:bCs/>
          <w:sz w:val="24"/>
          <w:szCs w:val="24"/>
        </w:rPr>
        <w:t xml:space="preserve">1.6 </w:t>
      </w:r>
      <w:r w:rsidR="6668DC82" w:rsidRPr="58AE8ED2">
        <w:rPr>
          <w:b/>
          <w:bCs/>
          <w:sz w:val="24"/>
          <w:szCs w:val="24"/>
        </w:rPr>
        <w:t xml:space="preserve">The main objectives of the work are: </w:t>
      </w:r>
    </w:p>
    <w:p w14:paraId="466928F7" w14:textId="77777777" w:rsidR="00CE03F1" w:rsidRDefault="6668DC82" w:rsidP="00FF0CB8">
      <w:pPr>
        <w:pStyle w:val="ListParagraph"/>
        <w:numPr>
          <w:ilvl w:val="0"/>
          <w:numId w:val="39"/>
        </w:numPr>
        <w:spacing w:before="240" w:after="240" w:line="276" w:lineRule="auto"/>
        <w:ind w:right="505"/>
        <w:jc w:val="both"/>
      </w:pPr>
      <w:r w:rsidRPr="00FF0CB8">
        <w:rPr>
          <w:sz w:val="24"/>
          <w:szCs w:val="24"/>
        </w:rPr>
        <w:t>The objective of emotion recognition is to identify the emotions of a human.</w:t>
      </w:r>
    </w:p>
    <w:p w14:paraId="4B555B4E" w14:textId="77777777" w:rsidR="0095531C" w:rsidRDefault="6668DC82" w:rsidP="00FF0CB8">
      <w:pPr>
        <w:pStyle w:val="ListParagraph"/>
        <w:numPr>
          <w:ilvl w:val="0"/>
          <w:numId w:val="39"/>
        </w:numPr>
        <w:spacing w:before="240" w:after="240" w:line="276" w:lineRule="auto"/>
        <w:ind w:right="505"/>
        <w:jc w:val="both"/>
      </w:pPr>
      <w:r w:rsidRPr="00FF0CB8">
        <w:rPr>
          <w:sz w:val="24"/>
          <w:szCs w:val="24"/>
        </w:rPr>
        <w:t>The purpose of carrying out this exploration is to accurately classify seven main emotions: happiness, surprise, anger, disgust, neutrality, and fear.</w:t>
      </w:r>
    </w:p>
    <w:p w14:paraId="249C956E" w14:textId="77777777" w:rsidR="00CE03F1" w:rsidRDefault="6668DC82" w:rsidP="00FF0CB8">
      <w:pPr>
        <w:pStyle w:val="ListParagraph"/>
        <w:numPr>
          <w:ilvl w:val="0"/>
          <w:numId w:val="39"/>
        </w:numPr>
        <w:spacing w:before="240" w:after="240" w:line="276" w:lineRule="auto"/>
        <w:ind w:right="505"/>
        <w:jc w:val="both"/>
      </w:pPr>
      <w:r w:rsidRPr="00FF0CB8">
        <w:rPr>
          <w:sz w:val="24"/>
          <w:szCs w:val="24"/>
        </w:rPr>
        <w:t>The purpose of this research is to analyze the outcome of models in terms of precision in each class.</w:t>
      </w:r>
    </w:p>
    <w:p w14:paraId="261D6B7D" w14:textId="77777777" w:rsidR="00CE03F1" w:rsidRDefault="6668DC82" w:rsidP="00FF0CB8">
      <w:pPr>
        <w:pStyle w:val="ListParagraph"/>
        <w:numPr>
          <w:ilvl w:val="0"/>
          <w:numId w:val="39"/>
        </w:numPr>
        <w:spacing w:before="240" w:after="240" w:line="276" w:lineRule="auto"/>
        <w:ind w:right="505"/>
        <w:jc w:val="both"/>
      </w:pPr>
      <w:r w:rsidRPr="00FF0CB8">
        <w:rPr>
          <w:sz w:val="24"/>
          <w:szCs w:val="24"/>
        </w:rPr>
        <w:lastRenderedPageBreak/>
        <w:t>An emotion can be captured either from a face or from a .csv file. ML may be used to deliver FER solutions that are cheap, reliable, and computation-intensive.</w:t>
      </w:r>
    </w:p>
    <w:p w14:paraId="51B15BAC" w14:textId="77777777" w:rsidR="774BF4B1" w:rsidRDefault="774BF4B1" w:rsidP="008250CB">
      <w:pPr>
        <w:spacing w:before="240" w:after="240" w:line="276" w:lineRule="auto"/>
        <w:ind w:left="527" w:right="505"/>
        <w:jc w:val="both"/>
      </w:pPr>
      <w:r w:rsidRPr="58AE8ED2">
        <w:rPr>
          <w:sz w:val="24"/>
          <w:szCs w:val="24"/>
        </w:rPr>
        <w:t>People often express their emotions on their faces during social encounters to demonstrate their characteristics and feelings. This research’s primary objective is to derive feelings to which pictures with a single-face expression relate. Feelings can be recognized that are specifically split into the categorization of fundamental feelings and the classification of composite feelings because of the difficulty of reading a human face. The key challenge for the work and scope is to focus on classifying the seven fundamental feelings as happiness, sadness, surprise, neutrality, disgust, anger, and fear.</w:t>
      </w:r>
    </w:p>
    <w:p w14:paraId="1C16B758" w14:textId="77777777" w:rsidR="2A530C44" w:rsidRDefault="2A530C44" w:rsidP="008250CB">
      <w:pPr>
        <w:spacing w:before="240" w:after="240" w:line="276" w:lineRule="auto"/>
        <w:ind w:left="527" w:right="505"/>
        <w:jc w:val="both"/>
      </w:pPr>
      <w:r w:rsidRPr="58AE8ED2">
        <w:rPr>
          <w:sz w:val="24"/>
          <w:szCs w:val="24"/>
        </w:rPr>
        <w:t>The performance of the FER-2013 file is better than the current technique. An effective system was created to recognize the seven ways in which sentiments can be conveyed, which are: disgust, fear, anger, happiness, sadness surprise, and neutral. In recent studies, deep learning models have been widely applied to propose an end-to-end method for expression identification. Even if it is a difficult task, recognizing emotion still needs a lot of development. Using Mini-</w:t>
      </w:r>
      <w:proofErr w:type="spellStart"/>
      <w:r w:rsidRPr="58AE8ED2">
        <w:rPr>
          <w:sz w:val="24"/>
          <w:szCs w:val="24"/>
        </w:rPr>
        <w:t>Xception</w:t>
      </w:r>
      <w:proofErr w:type="spellEnd"/>
      <w:r w:rsidRPr="58AE8ED2">
        <w:rPr>
          <w:sz w:val="24"/>
          <w:szCs w:val="24"/>
        </w:rPr>
        <w:t>, accuracy for emotion expression and recognition was 95.60%, while recall rate and precision were 93% and 90%, respectively.</w:t>
      </w:r>
    </w:p>
    <w:p w14:paraId="2E8466FD" w14:textId="77777777" w:rsidR="00CE03F1" w:rsidRDefault="00CE03F1" w:rsidP="008250CB">
      <w:pPr>
        <w:spacing w:before="240" w:after="240" w:line="276" w:lineRule="auto"/>
        <w:ind w:left="527" w:right="505"/>
        <w:jc w:val="both"/>
        <w:rPr>
          <w:sz w:val="24"/>
          <w:szCs w:val="24"/>
        </w:rPr>
      </w:pPr>
    </w:p>
    <w:p w14:paraId="286FBE58" w14:textId="77777777" w:rsidR="00CE03F1" w:rsidRDefault="00CE03F1" w:rsidP="008250CB">
      <w:pPr>
        <w:pStyle w:val="BodyText"/>
        <w:spacing w:line="276" w:lineRule="auto"/>
        <w:ind w:left="527" w:right="505"/>
        <w:jc w:val="both"/>
        <w:rPr>
          <w:color w:val="211F1F"/>
        </w:rPr>
      </w:pPr>
    </w:p>
    <w:p w14:paraId="61E605EA" w14:textId="77777777" w:rsidR="00CE03F1" w:rsidRPr="00E76389" w:rsidRDefault="00CE03F1" w:rsidP="07919922">
      <w:pPr>
        <w:pStyle w:val="BodyText"/>
        <w:spacing w:line="276" w:lineRule="auto"/>
        <w:ind w:left="529" w:right="500"/>
        <w:jc w:val="both"/>
        <w:rPr>
          <w:color w:val="211F1F"/>
        </w:rPr>
        <w:sectPr w:rsidR="00CE03F1" w:rsidRPr="00E76389" w:rsidSect="00E70F18">
          <w:footerReference w:type="default" r:id="rId24"/>
          <w:pgSz w:w="11910" w:h="16840"/>
          <w:pgMar w:top="1340" w:right="880" w:bottom="280" w:left="920" w:header="720" w:footer="720" w:gutter="0"/>
          <w:pgNumType w:start="1"/>
          <w:cols w:space="720"/>
        </w:sectPr>
      </w:pPr>
    </w:p>
    <w:p w14:paraId="507DDAF1" w14:textId="77777777" w:rsidR="00825823" w:rsidRDefault="00B77F0F">
      <w:pPr>
        <w:pStyle w:val="Heading2"/>
        <w:spacing w:before="61"/>
      </w:pPr>
      <w:r>
        <w:lastRenderedPageBreak/>
        <w:t>CHAPTER -2</w:t>
      </w:r>
    </w:p>
    <w:p w14:paraId="07452FD6" w14:textId="77777777" w:rsidR="00825823" w:rsidRPr="00E76389" w:rsidRDefault="31D477B1" w:rsidP="0A6D220F">
      <w:pPr>
        <w:spacing w:before="21"/>
        <w:ind w:left="1378" w:right="1374"/>
        <w:jc w:val="center"/>
        <w:rPr>
          <w:b/>
          <w:bCs/>
          <w:sz w:val="32"/>
          <w:szCs w:val="32"/>
        </w:rPr>
      </w:pPr>
      <w:r w:rsidRPr="00E76389">
        <w:rPr>
          <w:b/>
          <w:bCs/>
          <w:color w:val="211F1F"/>
          <w:sz w:val="32"/>
          <w:szCs w:val="32"/>
        </w:rPr>
        <w:t xml:space="preserve">Literature Survey </w:t>
      </w:r>
    </w:p>
    <w:p w14:paraId="0448E7E2" w14:textId="77777777" w:rsidR="0A6D220F" w:rsidRPr="00E76389" w:rsidRDefault="0A6D220F" w:rsidP="0A6D220F">
      <w:pPr>
        <w:spacing w:before="5"/>
        <w:rPr>
          <w:color w:val="000000" w:themeColor="text1"/>
          <w:sz w:val="24"/>
          <w:szCs w:val="24"/>
        </w:rPr>
      </w:pPr>
    </w:p>
    <w:p w14:paraId="7BF472FC" w14:textId="77777777" w:rsidR="00C46CBE" w:rsidRPr="00E76389" w:rsidRDefault="00C46CBE" w:rsidP="008250CB">
      <w:pPr>
        <w:spacing w:before="5"/>
        <w:ind w:left="527" w:right="505"/>
        <w:jc w:val="both"/>
        <w:rPr>
          <w:color w:val="000000" w:themeColor="text1"/>
          <w:sz w:val="24"/>
          <w:szCs w:val="24"/>
        </w:rPr>
      </w:pPr>
      <w:r w:rsidRPr="00E76389">
        <w:rPr>
          <w:color w:val="000000" w:themeColor="text1"/>
          <w:sz w:val="24"/>
          <w:szCs w:val="24"/>
        </w:rPr>
        <w:t>Emotion is a varying research field studied across the multiple disciplines such as healthcare, marketing, psychology and robotics. Emotion has a great impact on decision making, physical well-being, reasoning and how we navigate the different aspects of life. Computer Science, Automated Human Emotion Recognition (AHER) are one of the main areas of research [</w:t>
      </w:r>
      <w:hyperlink w:anchor="emam" w:history="1">
        <w:r w:rsidRPr="00E76389">
          <w:rPr>
            <w:rStyle w:val="Hyperlink"/>
            <w:sz w:val="24"/>
            <w:szCs w:val="24"/>
            <w:u w:val="none"/>
          </w:rPr>
          <w:t>9</w:t>
        </w:r>
      </w:hyperlink>
      <w:r w:rsidRPr="00E76389">
        <w:rPr>
          <w:color w:val="000000" w:themeColor="text1"/>
          <w:sz w:val="24"/>
          <w:szCs w:val="24"/>
        </w:rPr>
        <w:t>]. The ability to recognize the emotions plays a crucial role in human interactions and relationship building [</w:t>
      </w:r>
      <w:hyperlink w:anchor="barbra" w:history="1">
        <w:r w:rsidRPr="00E76389">
          <w:rPr>
            <w:rStyle w:val="Hyperlink"/>
            <w:sz w:val="24"/>
            <w:szCs w:val="24"/>
            <w:u w:val="none"/>
          </w:rPr>
          <w:t>7</w:t>
        </w:r>
      </w:hyperlink>
      <w:r w:rsidRPr="00E76389">
        <w:rPr>
          <w:color w:val="000000" w:themeColor="text1"/>
          <w:sz w:val="24"/>
          <w:szCs w:val="24"/>
        </w:rPr>
        <w:t>].</w:t>
      </w:r>
    </w:p>
    <w:p w14:paraId="6BEC1BFD" w14:textId="77777777" w:rsidR="0A6D220F" w:rsidRPr="00E76389" w:rsidRDefault="0A6D220F" w:rsidP="0A6D220F">
      <w:pPr>
        <w:spacing w:before="5"/>
        <w:jc w:val="both"/>
        <w:rPr>
          <w:color w:val="000000" w:themeColor="text1"/>
          <w:sz w:val="24"/>
          <w:szCs w:val="24"/>
        </w:rPr>
      </w:pPr>
    </w:p>
    <w:p w14:paraId="5BFAAF38" w14:textId="77777777" w:rsidR="0A6D220F" w:rsidRPr="00E76389" w:rsidRDefault="0A6D220F" w:rsidP="0A6D220F">
      <w:pPr>
        <w:spacing w:before="5"/>
        <w:jc w:val="both"/>
        <w:rPr>
          <w:color w:val="000000" w:themeColor="text1"/>
          <w:sz w:val="24"/>
          <w:szCs w:val="24"/>
        </w:rPr>
      </w:pPr>
    </w:p>
    <w:p w14:paraId="3B20F05B" w14:textId="77777777" w:rsidR="736E9159" w:rsidRPr="00E76389" w:rsidRDefault="736E9159" w:rsidP="0A6D220F">
      <w:pPr>
        <w:jc w:val="center"/>
        <w:rPr>
          <w:color w:val="000000" w:themeColor="text1"/>
          <w:sz w:val="24"/>
          <w:szCs w:val="24"/>
        </w:rPr>
      </w:pPr>
      <w:r w:rsidRPr="00E76389">
        <w:rPr>
          <w:noProof/>
        </w:rPr>
        <w:drawing>
          <wp:inline distT="0" distB="0" distL="0" distR="0" wp14:anchorId="715F9250" wp14:editId="7A7D022B">
            <wp:extent cx="3125236" cy="1514685"/>
            <wp:effectExtent l="0" t="0" r="0" b="0"/>
            <wp:docPr id="1294455195" name="Picture 1294455195" descr="Chart 1, Char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25236" cy="1514685"/>
                    </a:xfrm>
                    <a:prstGeom prst="rect">
                      <a:avLst/>
                    </a:prstGeom>
                  </pic:spPr>
                </pic:pic>
              </a:graphicData>
            </a:graphic>
          </wp:inline>
        </w:drawing>
      </w:r>
    </w:p>
    <w:p w14:paraId="79B193F1" w14:textId="77777777" w:rsidR="736E9159" w:rsidRPr="00E76389" w:rsidRDefault="736E9159" w:rsidP="00ED76B3">
      <w:pPr>
        <w:pStyle w:val="BodyText"/>
        <w:jc w:val="center"/>
      </w:pPr>
      <w:r w:rsidRPr="00E76389">
        <w:rPr>
          <w:b/>
          <w:bCs/>
        </w:rPr>
        <w:t>F</w:t>
      </w:r>
      <w:r w:rsidR="00C25CEB">
        <w:rPr>
          <w:b/>
          <w:bCs/>
        </w:rPr>
        <w:t>ig</w:t>
      </w:r>
      <w:r w:rsidRPr="00E76389">
        <w:rPr>
          <w:b/>
          <w:bCs/>
        </w:rPr>
        <w:t xml:space="preserve"> </w:t>
      </w:r>
      <w:proofErr w:type="gramStart"/>
      <w:r w:rsidR="00ED76B3" w:rsidRPr="00E76389">
        <w:rPr>
          <w:b/>
          <w:bCs/>
        </w:rPr>
        <w:t xml:space="preserve">2.1 </w:t>
      </w:r>
      <w:r w:rsidR="00ED76B3" w:rsidRPr="00E76389">
        <w:t>:</w:t>
      </w:r>
      <w:proofErr w:type="gramEnd"/>
      <w:r w:rsidR="00ED76B3" w:rsidRPr="00E76389">
        <w:t xml:space="preserve"> </w:t>
      </w:r>
      <w:r w:rsidRPr="00E76389">
        <w:t xml:space="preserve">Distribution </w:t>
      </w:r>
      <w:r w:rsidR="00ED76B3">
        <w:t>o</w:t>
      </w:r>
      <w:r w:rsidR="00ED76B3" w:rsidRPr="00E76389">
        <w:t>f Classifiers Used In Recent Emotion Recognition Studies</w:t>
      </w:r>
    </w:p>
    <w:p w14:paraId="2C85904B" w14:textId="77777777" w:rsidR="0A6D220F" w:rsidRPr="00E76389" w:rsidRDefault="0A6D220F" w:rsidP="0A6D220F">
      <w:pPr>
        <w:pStyle w:val="BodyText"/>
        <w:tabs>
          <w:tab w:val="left" w:pos="288"/>
        </w:tabs>
        <w:spacing w:after="120" w:line="228" w:lineRule="auto"/>
        <w:jc w:val="both"/>
        <w:rPr>
          <w:color w:val="000000" w:themeColor="text1"/>
        </w:rPr>
      </w:pPr>
    </w:p>
    <w:p w14:paraId="1AFD5DF2"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 xml:space="preserve">To understand the concept of machine learning techniques used in emotion recognition systems, we analyzed a set of recent studies published </w:t>
      </w:r>
      <w:r w:rsidRPr="00E76389">
        <w:t xml:space="preserve">between </w:t>
      </w:r>
      <w:r w:rsidRPr="00E76389">
        <w:rPr>
          <w:rStyle w:val="Hyperlink"/>
          <w:color w:val="auto"/>
          <w:u w:val="none"/>
        </w:rPr>
        <w:t>2023</w:t>
      </w:r>
      <w:r w:rsidRPr="00E76389">
        <w:t xml:space="preserve"> and </w:t>
      </w:r>
      <w:r w:rsidRPr="00E76389">
        <w:rPr>
          <w:rStyle w:val="Hyperlink"/>
          <w:color w:val="auto"/>
          <w:u w:val="none"/>
        </w:rPr>
        <w:t>2024</w:t>
      </w:r>
      <w:r w:rsidRPr="00E76389">
        <w:rPr>
          <w:color w:val="000000" w:themeColor="text1"/>
        </w:rPr>
        <w:t>. The pie chart below illustrates the distribution of classifier types across these works.</w:t>
      </w:r>
    </w:p>
    <w:p w14:paraId="0509D872"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As Shown, K-Nearest Neighbors (KNN) is used in some lightweight or hybrid approaches due to its simplicity and effectiveness with small datasets.</w:t>
      </w:r>
    </w:p>
    <w:p w14:paraId="65C1447C"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Decision Trees are still useful for rule-based or interpretable systems, especially when computational simplicity is needed.</w:t>
      </w:r>
    </w:p>
    <w:p w14:paraId="426D364B"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Recurrent Neural Networks (RNNs) and LSTM architectures follow closely, mainly used in temporal data scenarios such as EEG signals or speech emotion recognition, where tracking changes over time is essential.</w:t>
      </w:r>
    </w:p>
    <w:p w14:paraId="72C8AEA3"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Transformer-based models have emerged as the most widely adopted classifiers, making up 26% of the reviewed approaches. Their dominance is due to their strong performance on sequential and multimodal data, particularly in recognizing emotions from combinations of texts, audios, and visual inputs. Some of the examples of Models such as BERT.</w:t>
      </w:r>
    </w:p>
    <w:p w14:paraId="17E0A9CA"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Convolutional Neural Networks (CNN) is also popular especially in facial expression recognition. Their ability to extract spatial features makes them ideal for processing images. Support Vector Machines (SVMs) remain relevant, often paired with deep feature extractors like CNNs for robust classification with limited data.</w:t>
      </w:r>
    </w:p>
    <w:p w14:paraId="20DE668D" w14:textId="77777777" w:rsidR="736E9159" w:rsidRPr="00E76389" w:rsidRDefault="736E9159" w:rsidP="008250CB">
      <w:pPr>
        <w:pStyle w:val="BodyText"/>
        <w:tabs>
          <w:tab w:val="left" w:pos="288"/>
        </w:tabs>
        <w:spacing w:after="120" w:line="228" w:lineRule="auto"/>
        <w:ind w:left="527" w:right="505"/>
        <w:jc w:val="both"/>
        <w:rPr>
          <w:color w:val="000000" w:themeColor="text1"/>
        </w:rPr>
      </w:pPr>
      <w:r w:rsidRPr="00E76389">
        <w:rPr>
          <w:color w:val="000000" w:themeColor="text1"/>
        </w:rPr>
        <w:t>The Other category include hybrid classifiers like:</w:t>
      </w:r>
    </w:p>
    <w:p w14:paraId="0F110398" w14:textId="77777777" w:rsidR="002743EA" w:rsidRPr="00E76389" w:rsidRDefault="736E9159" w:rsidP="008250CB">
      <w:pPr>
        <w:pStyle w:val="BodyText"/>
        <w:tabs>
          <w:tab w:val="left" w:pos="288"/>
        </w:tabs>
        <w:spacing w:after="120" w:line="228" w:lineRule="auto"/>
        <w:ind w:left="527" w:right="505" w:firstLine="288"/>
        <w:rPr>
          <w:color w:val="000000" w:themeColor="text1"/>
        </w:rPr>
      </w:pPr>
      <w:r w:rsidRPr="00E76389">
        <w:rPr>
          <w:color w:val="000000" w:themeColor="text1"/>
        </w:rPr>
        <w:t>- RVFLN (Random Vector Functional Link Networks) optimized with metaheuristic algorithms</w:t>
      </w:r>
      <w:r w:rsidR="002743EA" w:rsidRPr="00E76389">
        <w:rPr>
          <w:color w:val="000000" w:themeColor="text1"/>
        </w:rPr>
        <w:t>.</w:t>
      </w:r>
    </w:p>
    <w:p w14:paraId="1AC3A5ED" w14:textId="77777777" w:rsidR="002743EA" w:rsidRPr="00E76389" w:rsidRDefault="002743EA" w:rsidP="008250CB">
      <w:pPr>
        <w:pStyle w:val="BodyText"/>
        <w:tabs>
          <w:tab w:val="left" w:pos="288"/>
        </w:tabs>
        <w:spacing w:after="120" w:line="228" w:lineRule="auto"/>
        <w:ind w:left="527" w:right="505" w:firstLine="288"/>
        <w:rPr>
          <w:color w:val="000000" w:themeColor="text1"/>
        </w:rPr>
      </w:pPr>
      <w:r w:rsidRPr="00E76389">
        <w:rPr>
          <w:color w:val="000000" w:themeColor="text1"/>
        </w:rPr>
        <w:t xml:space="preserve">- </w:t>
      </w:r>
      <w:r w:rsidR="736E9159" w:rsidRPr="00E76389">
        <w:rPr>
          <w:color w:val="000000" w:themeColor="text1"/>
        </w:rPr>
        <w:t>Multi-task learning models (e.g., Efficient Net variants</w:t>
      </w:r>
    </w:p>
    <w:p w14:paraId="5EC1486B" w14:textId="77777777" w:rsidR="7DC60ECC" w:rsidRPr="00E76389" w:rsidRDefault="7DC60ECC" w:rsidP="002743EA">
      <w:pPr>
        <w:pStyle w:val="BodyText"/>
        <w:tabs>
          <w:tab w:val="left" w:pos="288"/>
        </w:tabs>
        <w:spacing w:after="120" w:line="228" w:lineRule="auto"/>
        <w:ind w:firstLine="288"/>
        <w:jc w:val="center"/>
        <w:rPr>
          <w:color w:val="000000" w:themeColor="text1"/>
        </w:rPr>
      </w:pPr>
      <w:r w:rsidRPr="00E76389">
        <w:rPr>
          <w:noProof/>
        </w:rPr>
        <w:lastRenderedPageBreak/>
        <w:drawing>
          <wp:inline distT="0" distB="0" distL="0" distR="0" wp14:anchorId="28C9163F" wp14:editId="456734A5">
            <wp:extent cx="3200400" cy="2952750"/>
            <wp:effectExtent l="0" t="0" r="0" b="0"/>
            <wp:docPr id="1706827093" name="Picture 1706827093" descr="Chart 2, Char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2952750"/>
                    </a:xfrm>
                    <a:prstGeom prst="rect">
                      <a:avLst/>
                    </a:prstGeom>
                  </pic:spPr>
                </pic:pic>
              </a:graphicData>
            </a:graphic>
          </wp:inline>
        </w:drawing>
      </w:r>
    </w:p>
    <w:p w14:paraId="38040A1D" w14:textId="77777777" w:rsidR="7DC60ECC" w:rsidRPr="00E76389" w:rsidRDefault="00ED76B3" w:rsidP="00ED76B3">
      <w:pPr>
        <w:pStyle w:val="BodyText"/>
        <w:jc w:val="center"/>
      </w:pPr>
      <w:r w:rsidRPr="00E76389">
        <w:rPr>
          <w:b/>
          <w:bCs/>
        </w:rPr>
        <w:t xml:space="preserve">Fig </w:t>
      </w:r>
      <w:proofErr w:type="gramStart"/>
      <w:r w:rsidRPr="00E76389">
        <w:rPr>
          <w:b/>
          <w:bCs/>
        </w:rPr>
        <w:t xml:space="preserve">2.2 </w:t>
      </w:r>
      <w:r w:rsidRPr="00E76389">
        <w:t>:</w:t>
      </w:r>
      <w:proofErr w:type="gramEnd"/>
      <w:r w:rsidRPr="00E76389">
        <w:t xml:space="preserve"> Emotions Recognition Accuracy By Study And Dataset</w:t>
      </w:r>
    </w:p>
    <w:p w14:paraId="0E04BAD4" w14:textId="77777777" w:rsidR="0A6D220F" w:rsidRPr="00E76389" w:rsidRDefault="0A6D220F" w:rsidP="0A6D220F">
      <w:pPr>
        <w:spacing w:before="240" w:after="120" w:line="216" w:lineRule="auto"/>
        <w:jc w:val="center"/>
        <w:rPr>
          <w:smallCaps/>
          <w:color w:val="000000" w:themeColor="text1"/>
          <w:sz w:val="16"/>
          <w:szCs w:val="16"/>
        </w:rPr>
      </w:pPr>
    </w:p>
    <w:p w14:paraId="668004A5"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 xml:space="preserve">Figure 2. illustrates a comparative analysis of recent emotion recognition systems based on machine learning techniques, highlighting their accuracy across various benchmark datasets. The results demonstrate that </w:t>
      </w:r>
      <w:proofErr w:type="spellStart"/>
      <w:r w:rsidRPr="00E76389">
        <w:rPr>
          <w:color w:val="000000" w:themeColor="text1"/>
          <w:sz w:val="24"/>
          <w:szCs w:val="24"/>
        </w:rPr>
        <w:t>Dangi</w:t>
      </w:r>
      <w:proofErr w:type="spellEnd"/>
      <w:r w:rsidRPr="00E76389">
        <w:rPr>
          <w:color w:val="000000" w:themeColor="text1"/>
          <w:sz w:val="24"/>
          <w:szCs w:val="24"/>
        </w:rPr>
        <w:t xml:space="preserve"> et al., (</w:t>
      </w:r>
      <w:hyperlink w:anchor="dangi" w:history="1">
        <w:r w:rsidRPr="00E76389">
          <w:rPr>
            <w:rStyle w:val="Hyperlink"/>
            <w:sz w:val="24"/>
            <w:szCs w:val="24"/>
            <w:u w:val="none"/>
          </w:rPr>
          <w:t>2023</w:t>
        </w:r>
      </w:hyperlink>
      <w:r w:rsidRPr="00E76389">
        <w:rPr>
          <w:color w:val="000000" w:themeColor="text1"/>
          <w:sz w:val="24"/>
          <w:szCs w:val="24"/>
        </w:rPr>
        <w:t>) achieved the highest reported accuracy of 96% using a Random Vector Functional Link Network on Twitter data for sentiment classification. Similarly, Saleem et al., (</w:t>
      </w:r>
      <w:hyperlink w:anchor="saleeem" w:history="1">
        <w:r w:rsidRPr="00E76389">
          <w:rPr>
            <w:rStyle w:val="Hyperlink"/>
            <w:sz w:val="24"/>
            <w:szCs w:val="24"/>
            <w:u w:val="none"/>
          </w:rPr>
          <w:t>2023</w:t>
        </w:r>
      </w:hyperlink>
      <w:r w:rsidRPr="00E76389">
        <w:rPr>
          <w:color w:val="000000" w:themeColor="text1"/>
          <w:sz w:val="24"/>
          <w:szCs w:val="24"/>
        </w:rPr>
        <w:t xml:space="preserve">) reported notable results with 93.86% accuracy on the Berlin EMO-DB and 81.14% on the IEMOCAP dataset using a deep CNN architecture with </w:t>
      </w:r>
      <w:proofErr w:type="spellStart"/>
      <w:r w:rsidRPr="00E76389">
        <w:rPr>
          <w:color w:val="000000" w:themeColor="text1"/>
          <w:sz w:val="24"/>
          <w:szCs w:val="24"/>
        </w:rPr>
        <w:t>spectro</w:t>
      </w:r>
      <w:proofErr w:type="spellEnd"/>
      <w:r w:rsidRPr="00E76389">
        <w:rPr>
          <w:color w:val="000000" w:themeColor="text1"/>
          <w:sz w:val="24"/>
          <w:szCs w:val="24"/>
        </w:rPr>
        <w:t>-temporal features.</w:t>
      </w:r>
    </w:p>
    <w:p w14:paraId="583F1F88" w14:textId="77777777" w:rsidR="0A6D220F" w:rsidRPr="00E76389" w:rsidRDefault="0A6D220F" w:rsidP="008250CB">
      <w:pPr>
        <w:ind w:left="527" w:right="505"/>
        <w:jc w:val="both"/>
        <w:rPr>
          <w:color w:val="000000" w:themeColor="text1"/>
          <w:sz w:val="24"/>
          <w:szCs w:val="24"/>
        </w:rPr>
      </w:pPr>
    </w:p>
    <w:p w14:paraId="08A98C56"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Irfan et al., (</w:t>
      </w:r>
      <w:hyperlink w:anchor="irfan" w:history="1">
        <w:r w:rsidRPr="00E76389">
          <w:rPr>
            <w:rStyle w:val="Hyperlink"/>
            <w:sz w:val="24"/>
            <w:szCs w:val="24"/>
            <w:u w:val="none"/>
          </w:rPr>
          <w:t>2023</w:t>
        </w:r>
      </w:hyperlink>
      <w:r w:rsidRPr="00E76389">
        <w:rPr>
          <w:color w:val="000000" w:themeColor="text1"/>
          <w:sz w:val="24"/>
          <w:szCs w:val="24"/>
        </w:rPr>
        <w:t>) also showed strong performance, attaining 94.09% accuracy on the CK+ dataset using a Triplet-Loss-Based Deep CNN combined with SVM. On the other hand, Savchenko et al., (</w:t>
      </w:r>
      <w:hyperlink w:anchor="savchenko" w:history="1">
        <w:r w:rsidRPr="00E76389">
          <w:rPr>
            <w:rStyle w:val="Hyperlink"/>
            <w:sz w:val="24"/>
            <w:szCs w:val="24"/>
            <w:u w:val="none"/>
          </w:rPr>
          <w:t>2023</w:t>
        </w:r>
      </w:hyperlink>
      <w:r w:rsidRPr="00E76389">
        <w:rPr>
          <w:color w:val="000000" w:themeColor="text1"/>
          <w:sz w:val="24"/>
          <w:szCs w:val="24"/>
        </w:rPr>
        <w:t>) presented a more modest outcome of 63.03% on the AFEW dataset, which is likely due to the complexity and variability of in-the-wild facial expressions in video sequences. Lastly, Zhang (</w:t>
      </w:r>
      <w:hyperlink w:anchor="zhang" w:history="1">
        <w:r w:rsidRPr="00E76389">
          <w:rPr>
            <w:rStyle w:val="Hyperlink"/>
            <w:sz w:val="24"/>
            <w:szCs w:val="24"/>
            <w:u w:val="none"/>
          </w:rPr>
          <w:t>2023</w:t>
        </w:r>
      </w:hyperlink>
      <w:r w:rsidRPr="00E76389">
        <w:rPr>
          <w:color w:val="000000" w:themeColor="text1"/>
          <w:sz w:val="24"/>
          <w:szCs w:val="24"/>
        </w:rPr>
        <w:t>) employed a hybrid CNN + Transformer model, yielding 83.54% on FER-2013 and 88.97% on CK+, demonstrating the potential of transformer-based architectures in improving generalization across datasets.</w:t>
      </w:r>
    </w:p>
    <w:p w14:paraId="6B79703E" w14:textId="77777777" w:rsidR="0A6D220F" w:rsidRPr="00E76389" w:rsidRDefault="0A6D220F" w:rsidP="008250CB">
      <w:pPr>
        <w:ind w:left="527" w:right="505"/>
        <w:jc w:val="both"/>
        <w:rPr>
          <w:color w:val="000000" w:themeColor="text1"/>
          <w:sz w:val="24"/>
          <w:szCs w:val="24"/>
        </w:rPr>
      </w:pPr>
    </w:p>
    <w:p w14:paraId="2CD3F2C9"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These findings emphasize that model performance can vary significantly depending on the dataset characteristics, feature extraction methods, and classification techniques used. The comparison also underlines the importance of dataset selection and hybrid approaches for achieving robust and accurate emotion recognition.</w:t>
      </w:r>
    </w:p>
    <w:p w14:paraId="5A15D106" w14:textId="77777777" w:rsidR="0A6D220F" w:rsidRPr="00E76389" w:rsidRDefault="0A6D220F" w:rsidP="008250CB">
      <w:pPr>
        <w:ind w:left="527" w:right="505"/>
        <w:jc w:val="both"/>
        <w:rPr>
          <w:color w:val="000000" w:themeColor="text1"/>
          <w:sz w:val="24"/>
          <w:szCs w:val="24"/>
        </w:rPr>
      </w:pPr>
    </w:p>
    <w:p w14:paraId="1200C260"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The Emotion Recognition System rely on the facial gestures to perform the real-time analysis, labelling and interpretation of cognitive and affective states from facial video recordings [</w:t>
      </w:r>
      <w:hyperlink w:anchor="neha" w:history="1">
        <w:r w:rsidRPr="00E76389">
          <w:rPr>
            <w:rStyle w:val="Hyperlink"/>
            <w:sz w:val="24"/>
            <w:szCs w:val="24"/>
            <w:u w:val="none"/>
          </w:rPr>
          <w:t>1</w:t>
        </w:r>
      </w:hyperlink>
      <w:r w:rsidRPr="00E76389">
        <w:rPr>
          <w:color w:val="000000" w:themeColor="text1"/>
          <w:sz w:val="24"/>
          <w:szCs w:val="24"/>
        </w:rPr>
        <w:t>]. Evaluation of states of emotion using facial landmarks and machine learning. It uses a dataset to capture facial landmark trajectory signals, tracking the movement of key facial regions such as the eyes, nose and face corners over time [</w:t>
      </w:r>
      <w:hyperlink w:anchor="rk" w:history="1">
        <w:r w:rsidRPr="00E76389">
          <w:rPr>
            <w:rStyle w:val="Hyperlink"/>
            <w:sz w:val="24"/>
            <w:szCs w:val="24"/>
            <w:u w:val="none"/>
          </w:rPr>
          <w:t>10</w:t>
        </w:r>
      </w:hyperlink>
      <w:r w:rsidRPr="00E76389">
        <w:rPr>
          <w:color w:val="000000" w:themeColor="text1"/>
          <w:sz w:val="24"/>
          <w:szCs w:val="24"/>
        </w:rPr>
        <w:t>]. The standard pattern of emotion recognition guides our analysis which includes various EEG feature extraction techniques, feature selection and reduction strategies [</w:t>
      </w:r>
      <w:hyperlink w:anchor="essam" w:history="1">
        <w:r w:rsidRPr="00E76389">
          <w:rPr>
            <w:rStyle w:val="Hyperlink"/>
            <w:sz w:val="24"/>
            <w:szCs w:val="24"/>
            <w:u w:val="none"/>
          </w:rPr>
          <w:t>8</w:t>
        </w:r>
      </w:hyperlink>
      <w:r w:rsidRPr="00E76389">
        <w:rPr>
          <w:color w:val="000000" w:themeColor="text1"/>
          <w:sz w:val="24"/>
          <w:szCs w:val="24"/>
        </w:rPr>
        <w:t>].</w:t>
      </w:r>
    </w:p>
    <w:p w14:paraId="422DA5A1" w14:textId="77777777" w:rsidR="0A6D220F" w:rsidRPr="00E76389" w:rsidRDefault="0A6D220F" w:rsidP="008250CB">
      <w:pPr>
        <w:ind w:left="527" w:right="505"/>
        <w:jc w:val="both"/>
        <w:rPr>
          <w:color w:val="000000" w:themeColor="text1"/>
          <w:sz w:val="24"/>
          <w:szCs w:val="24"/>
        </w:rPr>
      </w:pPr>
    </w:p>
    <w:p w14:paraId="6C37F9A3"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 xml:space="preserve">Research shows that combination of emotion recognition with intelligence devices has enabled </w:t>
      </w:r>
      <w:r w:rsidRPr="00E76389">
        <w:rPr>
          <w:color w:val="000000" w:themeColor="text1"/>
          <w:sz w:val="24"/>
          <w:szCs w:val="24"/>
        </w:rPr>
        <w:lastRenderedPageBreak/>
        <w:t>the development of software systems and models that aid in both identifying and label emotions. Researchers will focus on tracking the emotional changes in active and multiplex environments, in the future [</w:t>
      </w:r>
      <w:hyperlink w:anchor="runfang" w:history="1">
        <w:r w:rsidRPr="00E76389">
          <w:rPr>
            <w:rStyle w:val="Hyperlink"/>
            <w:sz w:val="24"/>
            <w:szCs w:val="24"/>
            <w:u w:val="none"/>
          </w:rPr>
          <w:t>4</w:t>
        </w:r>
      </w:hyperlink>
      <w:r w:rsidRPr="00E76389">
        <w:rPr>
          <w:color w:val="000000" w:themeColor="text1"/>
          <w:sz w:val="24"/>
          <w:szCs w:val="24"/>
        </w:rPr>
        <w:t>]. It is believed that facial expressions appear for a certain duration when an emotion is experienced, allowing emotion detection by identifying the corresponding expression. Convolutional Neural Networks (CNN) are utilized to analyze artificial neural networks, random forest and Naive Bayes algorithm, along with the deep learning models. We examine EEG rhythms closely related to the emotions and connections between different brain regions and emotions states [</w:t>
      </w:r>
      <w:hyperlink w:anchor="essam" w:history="1">
        <w:r w:rsidRPr="00E76389">
          <w:rPr>
            <w:rStyle w:val="Hyperlink"/>
            <w:sz w:val="24"/>
            <w:szCs w:val="24"/>
            <w:u w:val="none"/>
          </w:rPr>
          <w:t>8</w:t>
        </w:r>
      </w:hyperlink>
      <w:r w:rsidRPr="00E76389">
        <w:rPr>
          <w:color w:val="000000" w:themeColor="text1"/>
          <w:sz w:val="24"/>
          <w:szCs w:val="24"/>
        </w:rPr>
        <w:t>]. Emotion recognition is becoming a big demanding task in the modern years due to complexity of the huge datasets [</w:t>
      </w:r>
      <w:hyperlink w:anchor="sawmya" w:history="1">
        <w:r w:rsidRPr="00E76389">
          <w:rPr>
            <w:rStyle w:val="Hyperlink"/>
            <w:sz w:val="24"/>
            <w:szCs w:val="24"/>
            <w:u w:val="none"/>
          </w:rPr>
          <w:t>11</w:t>
        </w:r>
      </w:hyperlink>
      <w:r w:rsidRPr="00E76389">
        <w:rPr>
          <w:color w:val="000000" w:themeColor="text1"/>
          <w:sz w:val="24"/>
          <w:szCs w:val="24"/>
        </w:rPr>
        <w:t xml:space="preserve">]. The studies exploring how people identify facial and vocal emotional expressions have been varying the conclusions over time. </w:t>
      </w:r>
    </w:p>
    <w:p w14:paraId="3A70CE7D" w14:textId="77777777" w:rsidR="0A6D220F" w:rsidRPr="00E76389" w:rsidRDefault="0A6D220F" w:rsidP="008250CB">
      <w:pPr>
        <w:ind w:left="527" w:right="505"/>
        <w:jc w:val="both"/>
        <w:rPr>
          <w:color w:val="000000" w:themeColor="text1"/>
          <w:sz w:val="24"/>
          <w:szCs w:val="24"/>
        </w:rPr>
      </w:pPr>
    </w:p>
    <w:p w14:paraId="14AE5706"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Researchers have aimed to better understand, how performance in emotion recognition is influenced by different tasks and characteristics of emotional expressions [</w:t>
      </w:r>
      <w:hyperlink w:anchor="barbra" w:history="1">
        <w:r w:rsidRPr="00E76389">
          <w:rPr>
            <w:rStyle w:val="Hyperlink"/>
            <w:sz w:val="24"/>
            <w:szCs w:val="24"/>
            <w:u w:val="none"/>
          </w:rPr>
          <w:t>7</w:t>
        </w:r>
      </w:hyperlink>
      <w:r w:rsidRPr="00E76389">
        <w:rPr>
          <w:color w:val="000000" w:themeColor="text1"/>
          <w:sz w:val="24"/>
          <w:szCs w:val="24"/>
        </w:rPr>
        <w:t>]. Many studies struggle with the datasets containing image modifications and profile variations but perform well on the controlled datasets. The system is designed to handle face recognition and the emotion classification. An innovative study using the FER-2013 dataset showed that the mini-</w:t>
      </w:r>
      <w:proofErr w:type="spellStart"/>
      <w:r w:rsidRPr="00E76389">
        <w:rPr>
          <w:color w:val="000000" w:themeColor="text1"/>
          <w:sz w:val="24"/>
          <w:szCs w:val="24"/>
        </w:rPr>
        <w:t>Xception</w:t>
      </w:r>
      <w:proofErr w:type="spellEnd"/>
      <w:r w:rsidRPr="00E76389">
        <w:rPr>
          <w:color w:val="000000" w:themeColor="text1"/>
          <w:sz w:val="24"/>
          <w:szCs w:val="24"/>
        </w:rPr>
        <w:t xml:space="preserve"> algorithm effectively completed given tasks. </w:t>
      </w:r>
    </w:p>
    <w:p w14:paraId="7F4D2AD6" w14:textId="77777777" w:rsidR="0A6D220F" w:rsidRPr="00E76389" w:rsidRDefault="0A6D220F" w:rsidP="008250CB">
      <w:pPr>
        <w:ind w:left="527" w:right="505"/>
        <w:jc w:val="both"/>
        <w:rPr>
          <w:color w:val="000000" w:themeColor="text1"/>
          <w:sz w:val="24"/>
          <w:szCs w:val="24"/>
        </w:rPr>
      </w:pPr>
    </w:p>
    <w:p w14:paraId="4E7153A5"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We are introducing a novel approach called as Facial Emotion Recognition using Convolutional Neural Networks (FERC). The technique involves the one stage eliminates the background from the image, while the other focuses on extracting facial highlights vectors. This model, an expression vector which is used to identify various facial expressions like sadness, happiness, anger, etc.</w:t>
      </w:r>
    </w:p>
    <w:p w14:paraId="6CA2BD2D" w14:textId="77777777" w:rsidR="0A6D220F" w:rsidRPr="00E76389" w:rsidRDefault="0A6D220F" w:rsidP="008250CB">
      <w:pPr>
        <w:ind w:left="527" w:right="505"/>
        <w:jc w:val="both"/>
        <w:rPr>
          <w:color w:val="000000" w:themeColor="text1"/>
          <w:sz w:val="24"/>
          <w:szCs w:val="24"/>
        </w:rPr>
      </w:pPr>
    </w:p>
    <w:p w14:paraId="3A405831"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The training data was sourced by a stored database containing 10000 images from 154 individuals</w:t>
      </w:r>
    </w:p>
    <w:p w14:paraId="5184188E"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It is different from the other conventional methods that rely on a single-layer CNN, FERC enhances accuracy through its multi-level structure [</w:t>
      </w:r>
      <w:hyperlink w:anchor="ninad" w:history="1">
        <w:r w:rsidRPr="00E76389">
          <w:rPr>
            <w:rStyle w:val="Hyperlink"/>
            <w:sz w:val="24"/>
            <w:szCs w:val="24"/>
            <w:u w:val="none"/>
          </w:rPr>
          <w:t>3</w:t>
        </w:r>
      </w:hyperlink>
      <w:r w:rsidRPr="00E76389">
        <w:rPr>
          <w:color w:val="000000" w:themeColor="text1"/>
          <w:sz w:val="24"/>
          <w:szCs w:val="24"/>
        </w:rPr>
        <w:t xml:space="preserve">]. </w:t>
      </w:r>
    </w:p>
    <w:p w14:paraId="53AEE7BC" w14:textId="77777777" w:rsidR="0A6D220F" w:rsidRPr="00E76389" w:rsidRDefault="0A6D220F" w:rsidP="008250CB">
      <w:pPr>
        <w:ind w:left="527" w:right="505"/>
        <w:jc w:val="both"/>
        <w:rPr>
          <w:color w:val="000000" w:themeColor="text1"/>
          <w:sz w:val="24"/>
          <w:szCs w:val="24"/>
        </w:rPr>
      </w:pPr>
    </w:p>
    <w:p w14:paraId="77FD0391"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While analyzing the trajectories, the researchers aim to develop a powerful emotion evaluation system. Some machine learning algorithms were tested in which Logistic Regression gave the best outcome by achieving an accuracy of 98.95% and an F1-score of 0.99. The system effective Accuracy, and ROC-AUC. The results show that the LR model surpassed latest and advanced techniques, highlighting its potential as a reliable tool for emotion recognition and decision making based on emotional state variations [</w:t>
      </w:r>
      <w:hyperlink w:anchor="akhilesh" w:history="1">
        <w:r w:rsidRPr="00E76389">
          <w:rPr>
            <w:rStyle w:val="Hyperlink"/>
            <w:sz w:val="24"/>
            <w:szCs w:val="24"/>
            <w:u w:val="none"/>
          </w:rPr>
          <w:t>6</w:t>
        </w:r>
      </w:hyperlink>
      <w:r w:rsidRPr="00E76389">
        <w:rPr>
          <w:color w:val="000000" w:themeColor="text1"/>
          <w:sz w:val="24"/>
          <w:szCs w:val="24"/>
        </w:rPr>
        <w:t xml:space="preserve">]. </w:t>
      </w:r>
    </w:p>
    <w:p w14:paraId="407EBD93" w14:textId="77777777" w:rsidR="0A6D220F" w:rsidRPr="00E76389" w:rsidRDefault="0A6D220F" w:rsidP="008250CB">
      <w:pPr>
        <w:ind w:left="527" w:right="505"/>
        <w:jc w:val="both"/>
        <w:rPr>
          <w:color w:val="000000" w:themeColor="text1"/>
          <w:sz w:val="24"/>
          <w:szCs w:val="24"/>
        </w:rPr>
      </w:pPr>
    </w:p>
    <w:p w14:paraId="593B7975" w14:textId="77777777" w:rsidR="7DC60ECC" w:rsidRPr="00E76389" w:rsidRDefault="7DC60ECC" w:rsidP="008250CB">
      <w:pPr>
        <w:ind w:left="527" w:right="505"/>
        <w:jc w:val="both"/>
        <w:rPr>
          <w:color w:val="000000" w:themeColor="text1"/>
          <w:sz w:val="24"/>
          <w:szCs w:val="24"/>
        </w:rPr>
      </w:pPr>
      <w:r w:rsidRPr="00E76389">
        <w:rPr>
          <w:color w:val="000000" w:themeColor="text1"/>
          <w:sz w:val="24"/>
          <w:szCs w:val="24"/>
        </w:rPr>
        <w:t>The model processes data only once, requiring an immediate response for real time emotion classification. To improve recognition accuracy, the CNN weights are adjusted using DC-SSA algorithm. The learners' performance is then assessed based on the recognition outcomes [</w:t>
      </w:r>
      <w:hyperlink w:anchor="rk" w:history="1">
        <w:r w:rsidRPr="00E76389">
          <w:rPr>
            <w:rStyle w:val="Hyperlink"/>
            <w:sz w:val="24"/>
            <w:szCs w:val="24"/>
            <w:u w:val="none"/>
          </w:rPr>
          <w:t>10</w:t>
        </w:r>
      </w:hyperlink>
      <w:r w:rsidRPr="00E76389">
        <w:rPr>
          <w:color w:val="000000" w:themeColor="text1"/>
          <w:sz w:val="24"/>
          <w:szCs w:val="24"/>
        </w:rPr>
        <w:t xml:space="preserve">]. </w:t>
      </w:r>
    </w:p>
    <w:p w14:paraId="59AF5B2A" w14:textId="77777777" w:rsidR="0A6D220F" w:rsidRPr="00E76389" w:rsidRDefault="0A6D220F" w:rsidP="008250CB">
      <w:pPr>
        <w:ind w:left="527" w:right="505"/>
        <w:jc w:val="both"/>
        <w:rPr>
          <w:color w:val="000000" w:themeColor="text1"/>
          <w:sz w:val="24"/>
          <w:szCs w:val="24"/>
        </w:rPr>
      </w:pPr>
    </w:p>
    <w:p w14:paraId="3749360C" w14:textId="77777777" w:rsidR="7DC60ECC" w:rsidRDefault="2FAD4C2C" w:rsidP="008250CB">
      <w:pPr>
        <w:ind w:left="527" w:right="505"/>
        <w:jc w:val="both"/>
        <w:rPr>
          <w:color w:val="000000" w:themeColor="text1"/>
          <w:sz w:val="24"/>
          <w:szCs w:val="24"/>
        </w:rPr>
      </w:pPr>
      <w:r w:rsidRPr="58AE8ED2">
        <w:rPr>
          <w:color w:val="000000" w:themeColor="text1"/>
          <w:sz w:val="24"/>
          <w:szCs w:val="24"/>
        </w:rPr>
        <w:t>The proposed system is highly relevant for combination with web applications to monitor learner’s real-time emotion. Tests are conducted using the CK+ and JAFFE facial datasets achieved accuracy rates of 96.46% and 98.43%, respectively. To deliver precise results, the system offers high quality, strong and real-time feedback on basis of facial expressions, enhancing the understanding of students' emotional engagement during online learning [</w:t>
      </w:r>
      <w:hyperlink w:anchor="alisha">
        <w:r w:rsidRPr="58AE8ED2">
          <w:rPr>
            <w:rStyle w:val="Hyperlink"/>
            <w:sz w:val="24"/>
            <w:szCs w:val="24"/>
            <w:u w:val="none"/>
          </w:rPr>
          <w:t>5</w:t>
        </w:r>
      </w:hyperlink>
      <w:r w:rsidRPr="58AE8ED2">
        <w:rPr>
          <w:color w:val="000000" w:themeColor="text1"/>
          <w:sz w:val="24"/>
          <w:szCs w:val="24"/>
        </w:rPr>
        <w:t>].</w:t>
      </w:r>
    </w:p>
    <w:p w14:paraId="0EAB3165" w14:textId="77777777" w:rsidR="00344039" w:rsidRDefault="00344039" w:rsidP="008250CB">
      <w:pPr>
        <w:ind w:left="527" w:right="505"/>
        <w:jc w:val="both"/>
        <w:rPr>
          <w:color w:val="000000" w:themeColor="text1"/>
          <w:sz w:val="24"/>
          <w:szCs w:val="24"/>
        </w:rPr>
      </w:pPr>
    </w:p>
    <w:p w14:paraId="5892AAA9" w14:textId="77777777" w:rsidR="00344039" w:rsidRDefault="00344039" w:rsidP="008250CB">
      <w:pPr>
        <w:ind w:left="527" w:right="505"/>
        <w:jc w:val="both"/>
        <w:rPr>
          <w:color w:val="000000" w:themeColor="text1"/>
          <w:sz w:val="24"/>
          <w:szCs w:val="24"/>
        </w:rPr>
      </w:pPr>
    </w:p>
    <w:p w14:paraId="0DA9ED5D" w14:textId="77777777" w:rsidR="00344039" w:rsidRDefault="00344039" w:rsidP="008250CB">
      <w:pPr>
        <w:ind w:left="527" w:right="505"/>
        <w:jc w:val="both"/>
        <w:rPr>
          <w:color w:val="000000" w:themeColor="text1"/>
          <w:sz w:val="24"/>
          <w:szCs w:val="24"/>
        </w:rPr>
      </w:pPr>
    </w:p>
    <w:p w14:paraId="4B03C5B4" w14:textId="77777777" w:rsidR="00344039" w:rsidRPr="00E76389" w:rsidRDefault="00344039" w:rsidP="008250CB">
      <w:pPr>
        <w:ind w:left="527" w:right="505"/>
        <w:jc w:val="both"/>
        <w:rPr>
          <w:color w:val="000000" w:themeColor="text1"/>
          <w:sz w:val="24"/>
          <w:szCs w:val="24"/>
        </w:rPr>
      </w:pPr>
    </w:p>
    <w:p w14:paraId="6AC457B7" w14:textId="77777777" w:rsidR="58AE8ED2" w:rsidRDefault="58AE8ED2" w:rsidP="008250CB">
      <w:pPr>
        <w:ind w:left="527" w:right="505"/>
        <w:jc w:val="both"/>
        <w:rPr>
          <w:color w:val="000000" w:themeColor="text1"/>
          <w:sz w:val="24"/>
          <w:szCs w:val="24"/>
        </w:rPr>
      </w:pPr>
    </w:p>
    <w:p w14:paraId="0965F2B5" w14:textId="77777777" w:rsidR="3FEAFC1B" w:rsidRDefault="00344039" w:rsidP="008250CB">
      <w:pPr>
        <w:shd w:val="clear" w:color="auto" w:fill="FFFFFF" w:themeFill="background1"/>
        <w:ind w:left="527" w:right="505"/>
        <w:jc w:val="both"/>
        <w:rPr>
          <w:b/>
          <w:bCs/>
          <w:color w:val="000000" w:themeColor="text1"/>
          <w:sz w:val="24"/>
          <w:szCs w:val="24"/>
        </w:rPr>
      </w:pPr>
      <w:r>
        <w:rPr>
          <w:b/>
          <w:bCs/>
          <w:color w:val="000000" w:themeColor="text1"/>
          <w:sz w:val="24"/>
          <w:szCs w:val="24"/>
        </w:rPr>
        <w:lastRenderedPageBreak/>
        <w:t xml:space="preserve">2.1 </w:t>
      </w:r>
      <w:r w:rsidR="3FEAFC1B" w:rsidRPr="58AE8ED2">
        <w:rPr>
          <w:b/>
          <w:bCs/>
          <w:color w:val="000000" w:themeColor="text1"/>
          <w:sz w:val="24"/>
          <w:szCs w:val="24"/>
        </w:rPr>
        <w:t>Applications of Facial Emotion Extraction Techniques</w:t>
      </w:r>
      <w:r w:rsidR="03F0BF83" w:rsidRPr="58AE8ED2">
        <w:rPr>
          <w:b/>
          <w:bCs/>
          <w:color w:val="000000" w:themeColor="text1"/>
          <w:sz w:val="24"/>
          <w:szCs w:val="24"/>
        </w:rPr>
        <w:t>:</w:t>
      </w:r>
    </w:p>
    <w:p w14:paraId="271CBA89" w14:textId="77777777" w:rsidR="58AE8ED2" w:rsidRDefault="58AE8ED2" w:rsidP="008250CB">
      <w:pPr>
        <w:shd w:val="clear" w:color="auto" w:fill="FFFFFF" w:themeFill="background1"/>
        <w:ind w:left="527" w:right="505"/>
        <w:jc w:val="both"/>
        <w:rPr>
          <w:color w:val="000000" w:themeColor="text1"/>
          <w:sz w:val="24"/>
          <w:szCs w:val="24"/>
        </w:rPr>
      </w:pPr>
    </w:p>
    <w:p w14:paraId="142CD6C4" w14:textId="77777777" w:rsidR="3FEAFC1B" w:rsidRDefault="00344039" w:rsidP="008250CB">
      <w:pPr>
        <w:shd w:val="clear" w:color="auto" w:fill="FFFFFF" w:themeFill="background1"/>
        <w:ind w:left="527" w:right="505"/>
        <w:jc w:val="both"/>
        <w:rPr>
          <w:b/>
          <w:bCs/>
          <w:color w:val="000000" w:themeColor="text1"/>
          <w:sz w:val="24"/>
          <w:szCs w:val="24"/>
        </w:rPr>
      </w:pPr>
      <w:r>
        <w:rPr>
          <w:b/>
          <w:bCs/>
          <w:color w:val="000000" w:themeColor="text1"/>
          <w:sz w:val="24"/>
          <w:szCs w:val="24"/>
        </w:rPr>
        <w:t xml:space="preserve">1. </w:t>
      </w:r>
      <w:r w:rsidR="3FEAFC1B" w:rsidRPr="58AE8ED2">
        <w:rPr>
          <w:b/>
          <w:bCs/>
          <w:color w:val="000000" w:themeColor="text1"/>
          <w:sz w:val="24"/>
          <w:szCs w:val="24"/>
        </w:rPr>
        <w:t xml:space="preserve">Healthcare and Therapy </w:t>
      </w:r>
    </w:p>
    <w:p w14:paraId="1737CB23" w14:textId="77777777" w:rsidR="58AE8ED2" w:rsidRDefault="58AE8ED2" w:rsidP="008250CB">
      <w:pPr>
        <w:shd w:val="clear" w:color="auto" w:fill="FFFFFF" w:themeFill="background1"/>
        <w:ind w:left="527" w:right="505"/>
        <w:jc w:val="both"/>
        <w:rPr>
          <w:b/>
          <w:bCs/>
          <w:color w:val="000000" w:themeColor="text1"/>
          <w:sz w:val="24"/>
          <w:szCs w:val="24"/>
        </w:rPr>
      </w:pPr>
    </w:p>
    <w:p w14:paraId="5278BE74"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Mental Health Monitoring: Detect emotional states such as anxiety, depression, or stress for early intervention. </w:t>
      </w:r>
    </w:p>
    <w:p w14:paraId="7D2F3F94"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Pain Detection: Assist in identifying patients’ discomfort levels, especially for non-verbal patients. </w:t>
      </w:r>
    </w:p>
    <w:p w14:paraId="18A70FFF" w14:textId="77777777" w:rsidR="58AE8ED2" w:rsidRDefault="58AE8ED2" w:rsidP="008250CB">
      <w:pPr>
        <w:shd w:val="clear" w:color="auto" w:fill="FFFFFF" w:themeFill="background1"/>
        <w:ind w:left="527" w:right="505"/>
        <w:jc w:val="both"/>
        <w:rPr>
          <w:color w:val="000000" w:themeColor="text1"/>
          <w:sz w:val="24"/>
          <w:szCs w:val="24"/>
        </w:rPr>
      </w:pPr>
    </w:p>
    <w:p w14:paraId="5C1D6D98" w14:textId="77777777" w:rsidR="3FEAFC1B" w:rsidRDefault="00344039" w:rsidP="008250CB">
      <w:pPr>
        <w:shd w:val="clear" w:color="auto" w:fill="FFFFFF" w:themeFill="background1"/>
        <w:ind w:left="527" w:right="505"/>
        <w:jc w:val="both"/>
        <w:rPr>
          <w:b/>
          <w:bCs/>
          <w:color w:val="000000" w:themeColor="text1"/>
          <w:sz w:val="24"/>
          <w:szCs w:val="24"/>
        </w:rPr>
      </w:pPr>
      <w:r>
        <w:rPr>
          <w:b/>
          <w:bCs/>
          <w:color w:val="000000" w:themeColor="text1"/>
          <w:sz w:val="24"/>
          <w:szCs w:val="24"/>
        </w:rPr>
        <w:t xml:space="preserve">2. </w:t>
      </w:r>
      <w:r w:rsidR="3FEAFC1B" w:rsidRPr="58AE8ED2">
        <w:rPr>
          <w:b/>
          <w:bCs/>
          <w:color w:val="000000" w:themeColor="text1"/>
          <w:sz w:val="24"/>
          <w:szCs w:val="24"/>
        </w:rPr>
        <w:t xml:space="preserve">Human-Computer Interaction </w:t>
      </w:r>
    </w:p>
    <w:p w14:paraId="700256C1" w14:textId="77777777" w:rsidR="58AE8ED2" w:rsidRDefault="58AE8ED2" w:rsidP="008250CB">
      <w:pPr>
        <w:shd w:val="clear" w:color="auto" w:fill="FFFFFF" w:themeFill="background1"/>
        <w:ind w:left="527" w:right="505"/>
        <w:jc w:val="both"/>
        <w:rPr>
          <w:b/>
          <w:bCs/>
          <w:color w:val="000000" w:themeColor="text1"/>
          <w:sz w:val="24"/>
          <w:szCs w:val="24"/>
        </w:rPr>
      </w:pPr>
    </w:p>
    <w:p w14:paraId="24C71197"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Emotion-Aware Systems: Enhance user experiences by enabling devices to respond empathetically (e.g., </w:t>
      </w:r>
    </w:p>
    <w:p w14:paraId="03FAA1DB"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adapting content or tone based on detected mood). </w:t>
      </w:r>
    </w:p>
    <w:p w14:paraId="411FF36C"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Virtual Assistants and Chatbots: Improve interactions by tailoring responses to the user’s emotional state. </w:t>
      </w:r>
    </w:p>
    <w:p w14:paraId="01CA5E2A" w14:textId="77777777" w:rsidR="58AE8ED2" w:rsidRDefault="58AE8ED2" w:rsidP="008250CB">
      <w:pPr>
        <w:shd w:val="clear" w:color="auto" w:fill="FFFFFF" w:themeFill="background1"/>
        <w:ind w:left="527" w:right="505"/>
        <w:jc w:val="both"/>
        <w:rPr>
          <w:color w:val="000000" w:themeColor="text1"/>
          <w:sz w:val="24"/>
          <w:szCs w:val="24"/>
        </w:rPr>
      </w:pPr>
    </w:p>
    <w:p w14:paraId="4B8B2243" w14:textId="77777777" w:rsidR="3FEAFC1B" w:rsidRDefault="00344039" w:rsidP="008250CB">
      <w:pPr>
        <w:shd w:val="clear" w:color="auto" w:fill="FFFFFF" w:themeFill="background1"/>
        <w:ind w:left="527" w:right="505"/>
        <w:jc w:val="both"/>
        <w:rPr>
          <w:color w:val="000000" w:themeColor="text1"/>
          <w:sz w:val="24"/>
          <w:szCs w:val="24"/>
        </w:rPr>
      </w:pPr>
      <w:r>
        <w:rPr>
          <w:b/>
          <w:bCs/>
          <w:color w:val="000000" w:themeColor="text1"/>
          <w:sz w:val="24"/>
          <w:szCs w:val="24"/>
        </w:rPr>
        <w:t xml:space="preserve">3. </w:t>
      </w:r>
      <w:r w:rsidR="3FEAFC1B" w:rsidRPr="58AE8ED2">
        <w:rPr>
          <w:b/>
          <w:bCs/>
          <w:color w:val="000000" w:themeColor="text1"/>
          <w:sz w:val="24"/>
          <w:szCs w:val="24"/>
        </w:rPr>
        <w:t>Security and Surveillance</w:t>
      </w:r>
      <w:r w:rsidR="3FEAFC1B" w:rsidRPr="58AE8ED2">
        <w:rPr>
          <w:color w:val="000000" w:themeColor="text1"/>
          <w:sz w:val="24"/>
          <w:szCs w:val="24"/>
        </w:rPr>
        <w:t xml:space="preserve"> </w:t>
      </w:r>
    </w:p>
    <w:p w14:paraId="33AE363D" w14:textId="77777777" w:rsidR="58AE8ED2" w:rsidRDefault="58AE8ED2" w:rsidP="008250CB">
      <w:pPr>
        <w:shd w:val="clear" w:color="auto" w:fill="FFFFFF" w:themeFill="background1"/>
        <w:ind w:left="527" w:right="505"/>
        <w:jc w:val="both"/>
        <w:rPr>
          <w:color w:val="000000" w:themeColor="text1"/>
          <w:sz w:val="24"/>
          <w:szCs w:val="24"/>
        </w:rPr>
      </w:pPr>
    </w:p>
    <w:p w14:paraId="3D63A118"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Lie Detection: Analyze micro expressions to detect potential deception during interrogations or interviews. </w:t>
      </w:r>
    </w:p>
    <w:p w14:paraId="3227F4E1"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Behavioral Analysis: Monitor public spaces for suspicious or abnormal behavior. </w:t>
      </w:r>
    </w:p>
    <w:p w14:paraId="41EA2970"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Driver Monitoring Systems: Identify fatigue or distraction in drivers to prevent accidents. </w:t>
      </w:r>
    </w:p>
    <w:p w14:paraId="4F449563" w14:textId="77777777" w:rsidR="58AE8ED2" w:rsidRDefault="58AE8ED2" w:rsidP="008250CB">
      <w:pPr>
        <w:shd w:val="clear" w:color="auto" w:fill="FFFFFF" w:themeFill="background1"/>
        <w:ind w:left="527" w:right="505"/>
        <w:jc w:val="both"/>
        <w:rPr>
          <w:color w:val="000000" w:themeColor="text1"/>
          <w:sz w:val="24"/>
          <w:szCs w:val="24"/>
        </w:rPr>
      </w:pPr>
    </w:p>
    <w:p w14:paraId="1523DFCB" w14:textId="77777777" w:rsidR="3FEAFC1B" w:rsidRDefault="00344039" w:rsidP="008250CB">
      <w:pPr>
        <w:shd w:val="clear" w:color="auto" w:fill="FFFFFF" w:themeFill="background1"/>
        <w:ind w:left="527" w:right="505"/>
        <w:jc w:val="both"/>
        <w:rPr>
          <w:b/>
          <w:bCs/>
          <w:color w:val="000000" w:themeColor="text1"/>
          <w:sz w:val="24"/>
          <w:szCs w:val="24"/>
        </w:rPr>
      </w:pPr>
      <w:r>
        <w:rPr>
          <w:b/>
          <w:bCs/>
          <w:color w:val="000000" w:themeColor="text1"/>
          <w:sz w:val="24"/>
          <w:szCs w:val="24"/>
        </w:rPr>
        <w:t xml:space="preserve">4. </w:t>
      </w:r>
      <w:r w:rsidR="3FEAFC1B" w:rsidRPr="58AE8ED2">
        <w:rPr>
          <w:b/>
          <w:bCs/>
          <w:color w:val="000000" w:themeColor="text1"/>
          <w:sz w:val="24"/>
          <w:szCs w:val="24"/>
        </w:rPr>
        <w:t xml:space="preserve">Marketing and Consumer Behavior </w:t>
      </w:r>
    </w:p>
    <w:p w14:paraId="1C4D26A5" w14:textId="77777777" w:rsidR="58AE8ED2" w:rsidRDefault="58AE8ED2" w:rsidP="008250CB">
      <w:pPr>
        <w:shd w:val="clear" w:color="auto" w:fill="FFFFFF" w:themeFill="background1"/>
        <w:ind w:left="527" w:right="505"/>
        <w:jc w:val="both"/>
        <w:rPr>
          <w:b/>
          <w:bCs/>
          <w:color w:val="000000" w:themeColor="text1"/>
          <w:sz w:val="24"/>
          <w:szCs w:val="24"/>
        </w:rPr>
      </w:pPr>
    </w:p>
    <w:p w14:paraId="56D04EBF"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Customer Feedback Analysis: Evaluate real-time emotional reactions to advertisements, products, or services. </w:t>
      </w:r>
    </w:p>
    <w:p w14:paraId="1069E82E"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Personalized Marketing: Adjust advertisements or product recommendations based on the user’s emotional </w:t>
      </w:r>
    </w:p>
    <w:p w14:paraId="49FCEAAD"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state. </w:t>
      </w:r>
    </w:p>
    <w:p w14:paraId="06C3D102" w14:textId="77777777" w:rsidR="58AE8ED2" w:rsidRDefault="58AE8ED2" w:rsidP="008250CB">
      <w:pPr>
        <w:shd w:val="clear" w:color="auto" w:fill="FFFFFF" w:themeFill="background1"/>
        <w:ind w:left="527" w:right="505"/>
        <w:jc w:val="both"/>
        <w:rPr>
          <w:color w:val="000000" w:themeColor="text1"/>
          <w:sz w:val="24"/>
          <w:szCs w:val="24"/>
        </w:rPr>
      </w:pPr>
    </w:p>
    <w:p w14:paraId="2135EB42" w14:textId="77777777" w:rsidR="3FEAFC1B" w:rsidRDefault="00344039" w:rsidP="008250CB">
      <w:pPr>
        <w:shd w:val="clear" w:color="auto" w:fill="FFFFFF" w:themeFill="background1"/>
        <w:ind w:left="527" w:right="505"/>
        <w:jc w:val="both"/>
        <w:rPr>
          <w:b/>
          <w:bCs/>
          <w:color w:val="000000" w:themeColor="text1"/>
          <w:sz w:val="24"/>
          <w:szCs w:val="24"/>
        </w:rPr>
      </w:pPr>
      <w:r>
        <w:rPr>
          <w:b/>
          <w:bCs/>
          <w:color w:val="000000" w:themeColor="text1"/>
          <w:sz w:val="24"/>
          <w:szCs w:val="24"/>
        </w:rPr>
        <w:t xml:space="preserve">4. </w:t>
      </w:r>
      <w:r w:rsidR="3FEAFC1B" w:rsidRPr="58AE8ED2">
        <w:rPr>
          <w:b/>
          <w:bCs/>
          <w:color w:val="000000" w:themeColor="text1"/>
          <w:sz w:val="24"/>
          <w:szCs w:val="24"/>
        </w:rPr>
        <w:t xml:space="preserve">Education </w:t>
      </w:r>
    </w:p>
    <w:p w14:paraId="2C8EF8ED"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 Adaptive Learning Platforms: Monitor students’ emotional engagement and tailor learning materials </w:t>
      </w:r>
    </w:p>
    <w:p w14:paraId="03F06D8C"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xml:space="preserve">accordingly. </w:t>
      </w:r>
    </w:p>
    <w:p w14:paraId="39A75858" w14:textId="77777777" w:rsidR="3FEAFC1B" w:rsidRDefault="3FEAFC1B" w:rsidP="008250CB">
      <w:pPr>
        <w:shd w:val="clear" w:color="auto" w:fill="FFFFFF" w:themeFill="background1"/>
        <w:ind w:left="527" w:right="505"/>
        <w:jc w:val="both"/>
        <w:rPr>
          <w:color w:val="000000" w:themeColor="text1"/>
          <w:sz w:val="24"/>
          <w:szCs w:val="24"/>
        </w:rPr>
      </w:pPr>
      <w:r w:rsidRPr="58AE8ED2">
        <w:rPr>
          <w:color w:val="000000" w:themeColor="text1"/>
          <w:sz w:val="24"/>
          <w:szCs w:val="24"/>
        </w:rPr>
        <w:t>• Virtual Classroom Enhancements: Identify students’ frustration or confusion for timely intervention.</w:t>
      </w:r>
    </w:p>
    <w:p w14:paraId="63F5028E" w14:textId="77777777" w:rsidR="58AE8ED2" w:rsidRDefault="58AE8ED2" w:rsidP="58AE8ED2">
      <w:pPr>
        <w:shd w:val="clear" w:color="auto" w:fill="FFFFFF" w:themeFill="background1"/>
        <w:jc w:val="both"/>
        <w:rPr>
          <w:color w:val="000000" w:themeColor="text1"/>
          <w:sz w:val="24"/>
          <w:szCs w:val="24"/>
        </w:rPr>
      </w:pPr>
    </w:p>
    <w:p w14:paraId="496FF294" w14:textId="77777777" w:rsidR="00ED76B3" w:rsidRPr="00ED76B3" w:rsidRDefault="00ED76B3" w:rsidP="58AE8ED2">
      <w:pPr>
        <w:shd w:val="clear" w:color="auto" w:fill="FFFFFF" w:themeFill="background1"/>
        <w:jc w:val="both"/>
        <w:rPr>
          <w:color w:val="000000" w:themeColor="text1"/>
          <w:sz w:val="24"/>
          <w:szCs w:val="24"/>
        </w:rPr>
      </w:pPr>
      <w:r w:rsidRPr="00ED76B3">
        <w:rPr>
          <w:color w:val="000000" w:themeColor="text1"/>
          <w:sz w:val="24"/>
          <w:szCs w:val="24"/>
        </w:rPr>
        <w:t xml:space="preserve">                   </w:t>
      </w:r>
      <w:r w:rsidRPr="00ED76B3">
        <w:rPr>
          <w:b/>
          <w:bCs/>
          <w:sz w:val="24"/>
          <w:szCs w:val="24"/>
        </w:rPr>
        <w:t xml:space="preserve">Table 2.1: </w:t>
      </w:r>
      <w:r w:rsidRPr="00ED76B3">
        <w:rPr>
          <w:sz w:val="24"/>
          <w:szCs w:val="24"/>
        </w:rPr>
        <w:t xml:space="preserve"> Accuracy Percentage </w:t>
      </w:r>
      <w:proofErr w:type="gramStart"/>
      <w:r w:rsidRPr="00ED76B3">
        <w:rPr>
          <w:sz w:val="24"/>
          <w:szCs w:val="24"/>
        </w:rPr>
        <w:t>Of</w:t>
      </w:r>
      <w:proofErr w:type="gramEnd"/>
      <w:r w:rsidRPr="00ED76B3">
        <w:rPr>
          <w:sz w:val="24"/>
          <w:szCs w:val="24"/>
        </w:rPr>
        <w:t xml:space="preserve"> Facial Emotions Recognition System At Different</w:t>
      </w:r>
      <w:r w:rsidRPr="00ED76B3">
        <w:rPr>
          <w:sz w:val="24"/>
          <w:szCs w:val="24"/>
        </w:rPr>
        <w:br/>
        <w:t xml:space="preserve">                                                     </w:t>
      </w:r>
      <w:r>
        <w:rPr>
          <w:sz w:val="24"/>
          <w:szCs w:val="24"/>
        </w:rPr>
        <w:t xml:space="preserve">              </w:t>
      </w:r>
      <w:r w:rsidRPr="00ED76B3">
        <w:rPr>
          <w:sz w:val="24"/>
          <w:szCs w:val="24"/>
        </w:rPr>
        <w:t>Classifier And Techniques</w:t>
      </w:r>
    </w:p>
    <w:p w14:paraId="66B9EE4E" w14:textId="77777777" w:rsidR="58AE8ED2" w:rsidRDefault="58AE8ED2" w:rsidP="58AE8ED2">
      <w:pPr>
        <w:shd w:val="clear" w:color="auto" w:fill="FFFFFF" w:themeFill="background1"/>
        <w:jc w:val="both"/>
        <w:rPr>
          <w:color w:val="000000" w:themeColor="text1"/>
          <w:sz w:val="24"/>
          <w:szCs w:val="24"/>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80"/>
        <w:gridCol w:w="1950"/>
        <w:gridCol w:w="1815"/>
      </w:tblGrid>
      <w:tr w:rsidR="0A6D220F" w:rsidRPr="00E76389" w14:paraId="2A426975" w14:textId="77777777" w:rsidTr="00FC0139">
        <w:trPr>
          <w:trHeight w:val="842"/>
          <w:jc w:val="center"/>
        </w:trPr>
        <w:tc>
          <w:tcPr>
            <w:tcW w:w="1980" w:type="dxa"/>
            <w:tcBorders>
              <w:tl2br w:val="single" w:sz="4" w:space="0" w:color="auto"/>
            </w:tcBorders>
            <w:tcMar>
              <w:left w:w="60" w:type="dxa"/>
              <w:right w:w="60" w:type="dxa"/>
            </w:tcMar>
          </w:tcPr>
          <w:p w14:paraId="05F81EAD" w14:textId="77777777" w:rsidR="0053730F" w:rsidRPr="00E76389" w:rsidRDefault="0053730F" w:rsidP="0A6D220F">
            <w:r w:rsidRPr="00E76389">
              <w:t xml:space="preserve">                Classifiers</w:t>
            </w:r>
            <w:r w:rsidR="0A6D220F" w:rsidRPr="00E76389">
              <w:t xml:space="preserve"> </w:t>
            </w:r>
          </w:p>
          <w:p w14:paraId="1ABD7B63" w14:textId="77777777" w:rsidR="0053730F" w:rsidRPr="00E76389" w:rsidRDefault="0053730F" w:rsidP="0A6D220F"/>
          <w:p w14:paraId="723342B4" w14:textId="77777777" w:rsidR="0A6D220F" w:rsidRPr="00E76389" w:rsidRDefault="0053730F" w:rsidP="0A6D220F">
            <w:r w:rsidRPr="00E76389">
              <w:t>Techniques</w:t>
            </w:r>
            <w:r w:rsidR="0A6D220F" w:rsidRPr="00E76389">
              <w:t xml:space="preserve">                 </w:t>
            </w:r>
          </w:p>
        </w:tc>
        <w:tc>
          <w:tcPr>
            <w:tcW w:w="1950" w:type="dxa"/>
            <w:tcMar>
              <w:left w:w="60" w:type="dxa"/>
              <w:right w:w="60" w:type="dxa"/>
            </w:tcMar>
          </w:tcPr>
          <w:p w14:paraId="3392E702" w14:textId="77777777" w:rsidR="0A6D220F" w:rsidRPr="00E76389" w:rsidRDefault="0A6D220F" w:rsidP="0A6D220F">
            <w:r w:rsidRPr="00E76389">
              <w:t>10-fold cross validation</w:t>
            </w:r>
          </w:p>
        </w:tc>
        <w:tc>
          <w:tcPr>
            <w:tcW w:w="1815" w:type="dxa"/>
            <w:tcMar>
              <w:left w:w="60" w:type="dxa"/>
              <w:right w:w="60" w:type="dxa"/>
            </w:tcMar>
          </w:tcPr>
          <w:p w14:paraId="25B4F5B2" w14:textId="77777777" w:rsidR="0A6D220F" w:rsidRPr="00E76389" w:rsidRDefault="0A6D220F" w:rsidP="0A6D220F">
            <w:r w:rsidRPr="00E76389">
              <w:t>80% training 20% testing</w:t>
            </w:r>
          </w:p>
        </w:tc>
      </w:tr>
      <w:tr w:rsidR="0A6D220F" w:rsidRPr="00E76389" w14:paraId="4BD87B0C" w14:textId="77777777" w:rsidTr="0A6D220F">
        <w:trPr>
          <w:trHeight w:val="300"/>
          <w:jc w:val="center"/>
        </w:trPr>
        <w:tc>
          <w:tcPr>
            <w:tcW w:w="1980" w:type="dxa"/>
            <w:tcMar>
              <w:left w:w="60" w:type="dxa"/>
              <w:right w:w="60" w:type="dxa"/>
            </w:tcMar>
          </w:tcPr>
          <w:p w14:paraId="50D48565" w14:textId="77777777" w:rsidR="0A6D220F" w:rsidRPr="00E76389" w:rsidRDefault="0A6D220F" w:rsidP="0A6D220F">
            <w:r w:rsidRPr="00E76389">
              <w:t>SVM (RBF)</w:t>
            </w:r>
          </w:p>
        </w:tc>
        <w:tc>
          <w:tcPr>
            <w:tcW w:w="1950" w:type="dxa"/>
            <w:tcMar>
              <w:left w:w="60" w:type="dxa"/>
              <w:right w:w="60" w:type="dxa"/>
            </w:tcMar>
          </w:tcPr>
          <w:p w14:paraId="040E5002" w14:textId="77777777" w:rsidR="0A6D220F" w:rsidRPr="00E76389" w:rsidRDefault="0A6D220F" w:rsidP="0A6D220F">
            <w:r w:rsidRPr="00E76389">
              <w:t>90.30%</w:t>
            </w:r>
          </w:p>
        </w:tc>
        <w:tc>
          <w:tcPr>
            <w:tcW w:w="1815" w:type="dxa"/>
            <w:tcMar>
              <w:left w:w="60" w:type="dxa"/>
              <w:right w:w="60" w:type="dxa"/>
            </w:tcMar>
          </w:tcPr>
          <w:p w14:paraId="342007D0" w14:textId="77777777" w:rsidR="0A6D220F" w:rsidRPr="00E76389" w:rsidRDefault="0A6D220F" w:rsidP="0A6D220F">
            <w:r w:rsidRPr="00E76389">
              <w:t>86.70%</w:t>
            </w:r>
          </w:p>
        </w:tc>
      </w:tr>
      <w:tr w:rsidR="0A6D220F" w:rsidRPr="00E76389" w14:paraId="358BDFA0" w14:textId="77777777" w:rsidTr="0A6D220F">
        <w:trPr>
          <w:trHeight w:val="300"/>
          <w:jc w:val="center"/>
        </w:trPr>
        <w:tc>
          <w:tcPr>
            <w:tcW w:w="1980" w:type="dxa"/>
            <w:tcMar>
              <w:left w:w="60" w:type="dxa"/>
              <w:right w:w="60" w:type="dxa"/>
            </w:tcMar>
          </w:tcPr>
          <w:p w14:paraId="4AF555F3" w14:textId="77777777" w:rsidR="0A6D220F" w:rsidRPr="00E76389" w:rsidRDefault="0A6D220F" w:rsidP="0A6D220F">
            <w:r w:rsidRPr="00E76389">
              <w:t>SVM (POLY)</w:t>
            </w:r>
          </w:p>
        </w:tc>
        <w:tc>
          <w:tcPr>
            <w:tcW w:w="1950" w:type="dxa"/>
            <w:tcMar>
              <w:left w:w="60" w:type="dxa"/>
              <w:right w:w="60" w:type="dxa"/>
            </w:tcMar>
          </w:tcPr>
          <w:p w14:paraId="40EF15E8" w14:textId="77777777" w:rsidR="0A6D220F" w:rsidRPr="00E76389" w:rsidRDefault="0A6D220F" w:rsidP="0A6D220F">
            <w:r w:rsidRPr="00E76389">
              <w:t>88.80%</w:t>
            </w:r>
          </w:p>
        </w:tc>
        <w:tc>
          <w:tcPr>
            <w:tcW w:w="1815" w:type="dxa"/>
            <w:tcMar>
              <w:left w:w="60" w:type="dxa"/>
              <w:right w:w="60" w:type="dxa"/>
            </w:tcMar>
          </w:tcPr>
          <w:p w14:paraId="2F283BD3" w14:textId="77777777" w:rsidR="0A6D220F" w:rsidRPr="00E76389" w:rsidRDefault="0A6D220F" w:rsidP="0A6D220F">
            <w:r w:rsidRPr="00E76389">
              <w:t>85.20%</w:t>
            </w:r>
          </w:p>
        </w:tc>
      </w:tr>
      <w:tr w:rsidR="0A6D220F" w:rsidRPr="00E76389" w14:paraId="6877A8D1" w14:textId="77777777" w:rsidTr="0A6D220F">
        <w:trPr>
          <w:trHeight w:val="300"/>
          <w:jc w:val="center"/>
        </w:trPr>
        <w:tc>
          <w:tcPr>
            <w:tcW w:w="1980" w:type="dxa"/>
            <w:tcMar>
              <w:left w:w="60" w:type="dxa"/>
              <w:right w:w="60" w:type="dxa"/>
            </w:tcMar>
          </w:tcPr>
          <w:p w14:paraId="520ECC06" w14:textId="77777777" w:rsidR="0A6D220F" w:rsidRPr="00E76389" w:rsidRDefault="0A6D220F" w:rsidP="0A6D220F">
            <w:r w:rsidRPr="00E76389">
              <w:t>Naive Bayes</w:t>
            </w:r>
          </w:p>
        </w:tc>
        <w:tc>
          <w:tcPr>
            <w:tcW w:w="1950" w:type="dxa"/>
            <w:tcMar>
              <w:left w:w="60" w:type="dxa"/>
              <w:right w:w="60" w:type="dxa"/>
            </w:tcMar>
          </w:tcPr>
          <w:p w14:paraId="1CB5E649" w14:textId="77777777" w:rsidR="0A6D220F" w:rsidRPr="00E76389" w:rsidRDefault="0A6D220F" w:rsidP="0A6D220F">
            <w:r w:rsidRPr="00E76389">
              <w:t>68.14%</w:t>
            </w:r>
          </w:p>
        </w:tc>
        <w:tc>
          <w:tcPr>
            <w:tcW w:w="1815" w:type="dxa"/>
            <w:tcMar>
              <w:left w:w="60" w:type="dxa"/>
              <w:right w:w="60" w:type="dxa"/>
            </w:tcMar>
          </w:tcPr>
          <w:p w14:paraId="09504BC6" w14:textId="77777777" w:rsidR="0A6D220F" w:rsidRPr="00E76389" w:rsidRDefault="0A6D220F" w:rsidP="0A6D220F">
            <w:r w:rsidRPr="00E76389">
              <w:t>70.30%</w:t>
            </w:r>
          </w:p>
        </w:tc>
      </w:tr>
      <w:tr w:rsidR="0A6D220F" w:rsidRPr="00E76389" w14:paraId="650D69E4" w14:textId="77777777" w:rsidTr="0A6D220F">
        <w:trPr>
          <w:trHeight w:val="300"/>
          <w:jc w:val="center"/>
        </w:trPr>
        <w:tc>
          <w:tcPr>
            <w:tcW w:w="1980" w:type="dxa"/>
            <w:tcMar>
              <w:left w:w="60" w:type="dxa"/>
              <w:right w:w="60" w:type="dxa"/>
            </w:tcMar>
          </w:tcPr>
          <w:p w14:paraId="51945B7A" w14:textId="77777777" w:rsidR="0A6D220F" w:rsidRPr="00E76389" w:rsidRDefault="0A6D220F" w:rsidP="0A6D220F">
            <w:r w:rsidRPr="00E76389">
              <w:t>K-NN (k=3)</w:t>
            </w:r>
          </w:p>
        </w:tc>
        <w:tc>
          <w:tcPr>
            <w:tcW w:w="1950" w:type="dxa"/>
            <w:tcMar>
              <w:left w:w="60" w:type="dxa"/>
              <w:right w:w="60" w:type="dxa"/>
            </w:tcMar>
          </w:tcPr>
          <w:p w14:paraId="43863355" w14:textId="77777777" w:rsidR="0A6D220F" w:rsidRPr="00E76389" w:rsidRDefault="0A6D220F" w:rsidP="0A6D220F">
            <w:r w:rsidRPr="00E76389">
              <w:t>84.40%</w:t>
            </w:r>
          </w:p>
        </w:tc>
        <w:tc>
          <w:tcPr>
            <w:tcW w:w="1815" w:type="dxa"/>
            <w:tcMar>
              <w:left w:w="60" w:type="dxa"/>
              <w:right w:w="60" w:type="dxa"/>
            </w:tcMar>
          </w:tcPr>
          <w:p w14:paraId="0E6C1FD2" w14:textId="77777777" w:rsidR="0A6D220F" w:rsidRPr="00E76389" w:rsidRDefault="0A6D220F" w:rsidP="0A6D220F">
            <w:r w:rsidRPr="00E76389">
              <w:t>83.30%</w:t>
            </w:r>
          </w:p>
        </w:tc>
      </w:tr>
    </w:tbl>
    <w:p w14:paraId="4EA44F48" w14:textId="77777777" w:rsidR="0A6D220F" w:rsidRPr="00ED76B3" w:rsidRDefault="00ED76B3" w:rsidP="00ED76B3">
      <w:pPr>
        <w:pStyle w:val="BodyText"/>
        <w:jc w:val="center"/>
      </w:pPr>
      <w:r>
        <w:rPr>
          <w:b/>
          <w:bCs/>
        </w:rPr>
        <w:t xml:space="preserve">    </w:t>
      </w:r>
    </w:p>
    <w:p w14:paraId="108255E0" w14:textId="77777777" w:rsidR="0BB907C9" w:rsidRPr="00E76389" w:rsidRDefault="0BB907C9" w:rsidP="008250CB">
      <w:pPr>
        <w:ind w:left="527" w:right="505"/>
        <w:jc w:val="both"/>
        <w:rPr>
          <w:color w:val="000000" w:themeColor="text1"/>
          <w:sz w:val="24"/>
          <w:szCs w:val="24"/>
        </w:rPr>
      </w:pPr>
      <w:r w:rsidRPr="00E76389">
        <w:rPr>
          <w:color w:val="000000" w:themeColor="text1"/>
          <w:sz w:val="24"/>
          <w:szCs w:val="24"/>
        </w:rPr>
        <w:lastRenderedPageBreak/>
        <w:t>For evaluating the effectiveness of various machine learning algorithms in facial emotion recognition, multiple classifiers were tested under two different evaluation strategies: 10-fold cross-validation and an 80/20 train-test split. As observed in Table 1, the SVM with Radial Basis Function (RBF) kernel got the maximum accuracy, reaching 90.3% with cross-validation and 86.7% in the train-test scenario. This reflects the RBF kernel's strength in capturing non-linear patterns commonly present in facial features.</w:t>
      </w:r>
    </w:p>
    <w:p w14:paraId="7325283F" w14:textId="77777777" w:rsidR="0A6D220F" w:rsidRPr="00E76389" w:rsidRDefault="0A6D220F" w:rsidP="008250CB">
      <w:pPr>
        <w:ind w:left="527" w:right="505"/>
        <w:jc w:val="both"/>
        <w:rPr>
          <w:color w:val="000000" w:themeColor="text1"/>
          <w:sz w:val="24"/>
          <w:szCs w:val="24"/>
        </w:rPr>
      </w:pPr>
    </w:p>
    <w:p w14:paraId="7385E9BA" w14:textId="77777777" w:rsidR="0BB907C9" w:rsidRPr="00E76389" w:rsidRDefault="0BB907C9" w:rsidP="008250CB">
      <w:pPr>
        <w:ind w:left="527" w:right="505"/>
        <w:jc w:val="both"/>
        <w:rPr>
          <w:color w:val="000000" w:themeColor="text1"/>
          <w:sz w:val="24"/>
          <w:szCs w:val="24"/>
        </w:rPr>
      </w:pPr>
      <w:r w:rsidRPr="00E76389">
        <w:rPr>
          <w:color w:val="000000" w:themeColor="text1"/>
          <w:sz w:val="24"/>
          <w:szCs w:val="24"/>
        </w:rPr>
        <w:t>The Polynomial kernel SVM also performed competitively, yielding 88.8% and 85.2% accuracies, respectively. In contrast, Naïve Bayes, while computationally lightweight, demonstrated relatively lower performance—68.14% for cross-validation and 70.3% for train-test—indicating its limitations in handling complex feature interdependencies.</w:t>
      </w:r>
    </w:p>
    <w:p w14:paraId="736473B0" w14:textId="77777777" w:rsidR="0A6D220F" w:rsidRPr="00E76389" w:rsidRDefault="0A6D220F" w:rsidP="008250CB">
      <w:pPr>
        <w:ind w:left="527" w:right="505"/>
        <w:jc w:val="both"/>
        <w:rPr>
          <w:color w:val="000000" w:themeColor="text1"/>
          <w:sz w:val="24"/>
          <w:szCs w:val="24"/>
        </w:rPr>
      </w:pPr>
    </w:p>
    <w:p w14:paraId="6FB70F29" w14:textId="77777777" w:rsidR="0BB907C9" w:rsidRDefault="0BB907C9" w:rsidP="008250CB">
      <w:pPr>
        <w:ind w:left="527" w:right="505"/>
        <w:jc w:val="both"/>
        <w:rPr>
          <w:color w:val="000000" w:themeColor="text1"/>
          <w:sz w:val="24"/>
          <w:szCs w:val="24"/>
        </w:rPr>
      </w:pPr>
      <w:r w:rsidRPr="00E76389">
        <w:rPr>
          <w:color w:val="000000" w:themeColor="text1"/>
          <w:sz w:val="24"/>
          <w:szCs w:val="24"/>
        </w:rPr>
        <w:t>Meanwhile, the K-Nearest Neighbors (KNN) algorithm (with k=3) provided a balance between simplicity and performance, achieving 84.4% and 83.3% in the two setups. These findings highlight that while deep learning methods are increasingly popular, classical ML classifiers like SVM still remain highly effective for emotion recognition, especially when paired with optimized kernel functions and appropriate feature sets.</w:t>
      </w:r>
    </w:p>
    <w:p w14:paraId="5CCD8B35" w14:textId="77777777" w:rsidR="00ED76B3" w:rsidRDefault="00ED76B3" w:rsidP="008250CB">
      <w:pPr>
        <w:ind w:left="527" w:right="505"/>
        <w:jc w:val="both"/>
        <w:rPr>
          <w:color w:val="000000" w:themeColor="text1"/>
          <w:sz w:val="24"/>
          <w:szCs w:val="24"/>
        </w:rPr>
      </w:pPr>
    </w:p>
    <w:p w14:paraId="54625F12" w14:textId="4DF13A59" w:rsidR="0A6D220F" w:rsidRDefault="00ED76B3" w:rsidP="00ED76B3">
      <w:pPr>
        <w:pStyle w:val="BodyText"/>
        <w:jc w:val="center"/>
      </w:pPr>
      <w:proofErr w:type="gramStart"/>
      <w:r w:rsidRPr="00E76389">
        <w:rPr>
          <w:b/>
          <w:bCs/>
        </w:rPr>
        <w:t>T</w:t>
      </w:r>
      <w:r w:rsidR="001240E0">
        <w:rPr>
          <w:b/>
          <w:bCs/>
        </w:rPr>
        <w:t>able</w:t>
      </w:r>
      <w:r w:rsidRPr="00E76389">
        <w:rPr>
          <w:b/>
          <w:bCs/>
        </w:rPr>
        <w:t xml:space="preserve">  2.2</w:t>
      </w:r>
      <w:proofErr w:type="gramEnd"/>
      <w:r w:rsidRPr="00E76389">
        <w:t xml:space="preserve">: Comparison </w:t>
      </w:r>
      <w:r>
        <w:t>o</w:t>
      </w:r>
      <w:r w:rsidRPr="00E76389">
        <w:t>f The Different Neural Network Techniques</w:t>
      </w:r>
    </w:p>
    <w:p w14:paraId="5CE6282E" w14:textId="77777777" w:rsidR="00ED76B3" w:rsidRPr="00ED76B3" w:rsidRDefault="00ED76B3" w:rsidP="00ED76B3">
      <w:pPr>
        <w:pStyle w:val="BodyText"/>
        <w:jc w:val="cente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1140"/>
        <w:gridCol w:w="1290"/>
        <w:gridCol w:w="1425"/>
        <w:gridCol w:w="1005"/>
      </w:tblGrid>
      <w:tr w:rsidR="0A6D220F" w:rsidRPr="00E76389" w14:paraId="4F2448B2"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04A0431B"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Neural networks</w:t>
            </w:r>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133B26D9"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Layers</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5F4E039C"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Accuracy</w:t>
            </w:r>
          </w:p>
          <w:p w14:paraId="4EED5B07"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 xml:space="preserve">    (%) </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02C9EFD7"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 xml:space="preserve">Precision </w:t>
            </w:r>
          </w:p>
          <w:p w14:paraId="1802CBD9"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 xml:space="preserve">    (%) </w:t>
            </w:r>
          </w:p>
        </w:tc>
        <w:tc>
          <w:tcPr>
            <w:tcW w:w="1005" w:type="dxa"/>
            <w:tcBorders>
              <w:top w:val="single" w:sz="6" w:space="0" w:color="auto"/>
              <w:left w:val="single" w:sz="4" w:space="0" w:color="auto"/>
              <w:bottom w:val="single" w:sz="6" w:space="0" w:color="auto"/>
            </w:tcBorders>
            <w:tcMar>
              <w:left w:w="60" w:type="dxa"/>
              <w:right w:w="60" w:type="dxa"/>
            </w:tcMar>
          </w:tcPr>
          <w:p w14:paraId="3E52F4EA"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Recall</w:t>
            </w:r>
          </w:p>
          <w:p w14:paraId="0F8A7E84" w14:textId="77777777" w:rsidR="0A6D220F" w:rsidRPr="00E76389" w:rsidRDefault="0A6D220F" w:rsidP="0A6D220F">
            <w:pPr>
              <w:jc w:val="both"/>
              <w:rPr>
                <w:color w:val="000000" w:themeColor="text1"/>
                <w:sz w:val="24"/>
                <w:szCs w:val="24"/>
              </w:rPr>
            </w:pPr>
            <w:r w:rsidRPr="00E76389">
              <w:rPr>
                <w:b/>
                <w:bCs/>
                <w:color w:val="000000" w:themeColor="text1"/>
                <w:sz w:val="24"/>
                <w:szCs w:val="24"/>
                <w:lang w:val="en-IN"/>
              </w:rPr>
              <w:t xml:space="preserve">  (%) </w:t>
            </w:r>
          </w:p>
        </w:tc>
      </w:tr>
      <w:tr w:rsidR="0A6D220F" w:rsidRPr="00E76389" w14:paraId="12D004DD"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3E05BE17" w14:textId="77777777" w:rsidR="0A6D220F" w:rsidRPr="00E76389" w:rsidRDefault="0A6D220F" w:rsidP="0A6D220F">
            <w:pPr>
              <w:jc w:val="both"/>
              <w:rPr>
                <w:color w:val="000000" w:themeColor="text1"/>
                <w:sz w:val="24"/>
                <w:szCs w:val="24"/>
              </w:rPr>
            </w:pPr>
            <w:proofErr w:type="spellStart"/>
            <w:r w:rsidRPr="00E76389">
              <w:rPr>
                <w:color w:val="000000" w:themeColor="text1"/>
                <w:sz w:val="24"/>
                <w:szCs w:val="24"/>
                <w:lang w:val="en-IN"/>
              </w:rPr>
              <w:t>GoogLeNet</w:t>
            </w:r>
            <w:proofErr w:type="spellEnd"/>
            <w:r w:rsidRPr="00E76389">
              <w:rPr>
                <w:color w:val="000000" w:themeColor="text1"/>
                <w:sz w:val="24"/>
                <w:szCs w:val="24"/>
                <w:lang w:val="en-IN"/>
              </w:rPr>
              <w:t xml:space="preserve"> </w:t>
            </w:r>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7D5A41A2"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22</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0A94D66C"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63.21 </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0AF29660"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62 </w:t>
            </w:r>
          </w:p>
        </w:tc>
        <w:tc>
          <w:tcPr>
            <w:tcW w:w="1005" w:type="dxa"/>
            <w:tcBorders>
              <w:top w:val="single" w:sz="6" w:space="0" w:color="auto"/>
              <w:left w:val="single" w:sz="4" w:space="0" w:color="auto"/>
              <w:bottom w:val="single" w:sz="6" w:space="0" w:color="auto"/>
            </w:tcBorders>
            <w:tcMar>
              <w:left w:w="60" w:type="dxa"/>
              <w:right w:w="60" w:type="dxa"/>
            </w:tcMar>
          </w:tcPr>
          <w:p w14:paraId="177F89A4"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62 </w:t>
            </w:r>
          </w:p>
        </w:tc>
      </w:tr>
      <w:tr w:rsidR="0A6D220F" w:rsidRPr="00E76389" w14:paraId="4F6D86C9"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5157532C" w14:textId="77777777" w:rsidR="0A6D220F" w:rsidRPr="00E76389" w:rsidRDefault="0A6D220F" w:rsidP="0A6D220F">
            <w:pPr>
              <w:jc w:val="both"/>
              <w:rPr>
                <w:color w:val="000000" w:themeColor="text1"/>
                <w:sz w:val="24"/>
                <w:szCs w:val="24"/>
              </w:rPr>
            </w:pPr>
            <w:proofErr w:type="spellStart"/>
            <w:r w:rsidRPr="00E76389">
              <w:rPr>
                <w:color w:val="000000" w:themeColor="text1"/>
                <w:sz w:val="24"/>
                <w:szCs w:val="24"/>
                <w:lang w:val="en-IN"/>
              </w:rPr>
              <w:t>CaffeNet</w:t>
            </w:r>
            <w:proofErr w:type="spellEnd"/>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1E1EA45D"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8</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18945469"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68 </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0D7704B5"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67 </w:t>
            </w:r>
          </w:p>
        </w:tc>
        <w:tc>
          <w:tcPr>
            <w:tcW w:w="1005" w:type="dxa"/>
            <w:tcBorders>
              <w:top w:val="single" w:sz="6" w:space="0" w:color="auto"/>
              <w:left w:val="single" w:sz="4" w:space="0" w:color="auto"/>
              <w:bottom w:val="single" w:sz="6" w:space="0" w:color="auto"/>
            </w:tcBorders>
            <w:tcMar>
              <w:left w:w="60" w:type="dxa"/>
              <w:right w:w="60" w:type="dxa"/>
            </w:tcMar>
          </w:tcPr>
          <w:p w14:paraId="29FC4EF3"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66.20</w:t>
            </w:r>
          </w:p>
        </w:tc>
      </w:tr>
      <w:tr w:rsidR="0A6D220F" w:rsidRPr="00E76389" w14:paraId="696BCD53"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37D8A3F0"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VGG16</w:t>
            </w:r>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0D15FCA4"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16</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1F89D9E0"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71.40</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067825FE"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81.90</w:t>
            </w:r>
          </w:p>
        </w:tc>
        <w:tc>
          <w:tcPr>
            <w:tcW w:w="1005" w:type="dxa"/>
            <w:tcBorders>
              <w:top w:val="single" w:sz="6" w:space="0" w:color="auto"/>
              <w:left w:val="single" w:sz="4" w:space="0" w:color="auto"/>
              <w:bottom w:val="single" w:sz="6" w:space="0" w:color="auto"/>
            </w:tcBorders>
            <w:tcMar>
              <w:left w:w="60" w:type="dxa"/>
              <w:right w:w="60" w:type="dxa"/>
            </w:tcMar>
          </w:tcPr>
          <w:p w14:paraId="4A563CEB"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79.40</w:t>
            </w:r>
          </w:p>
        </w:tc>
      </w:tr>
      <w:tr w:rsidR="0A6D220F" w:rsidRPr="00E76389" w14:paraId="22F661ED"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67B0CDB4"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ResNet50</w:t>
            </w:r>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04D06975"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152</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4A6A52AB"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73.80</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6BF2478E"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83.30</w:t>
            </w:r>
          </w:p>
        </w:tc>
        <w:tc>
          <w:tcPr>
            <w:tcW w:w="1005" w:type="dxa"/>
            <w:tcBorders>
              <w:top w:val="single" w:sz="6" w:space="0" w:color="auto"/>
              <w:left w:val="single" w:sz="4" w:space="0" w:color="auto"/>
              <w:bottom w:val="single" w:sz="6" w:space="0" w:color="auto"/>
            </w:tcBorders>
            <w:tcMar>
              <w:left w:w="60" w:type="dxa"/>
              <w:right w:w="60" w:type="dxa"/>
            </w:tcMar>
          </w:tcPr>
          <w:p w14:paraId="48AFFFD5"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80.70</w:t>
            </w:r>
          </w:p>
        </w:tc>
      </w:tr>
      <w:tr w:rsidR="0A6D220F" w:rsidRPr="00E76389" w14:paraId="2CDC889D" w14:textId="77777777" w:rsidTr="0053730F">
        <w:trPr>
          <w:trHeight w:val="300"/>
          <w:jc w:val="center"/>
        </w:trPr>
        <w:tc>
          <w:tcPr>
            <w:tcW w:w="1575" w:type="dxa"/>
            <w:tcBorders>
              <w:top w:val="single" w:sz="6" w:space="0" w:color="auto"/>
              <w:bottom w:val="single" w:sz="6" w:space="0" w:color="auto"/>
              <w:right w:val="single" w:sz="4" w:space="0" w:color="auto"/>
            </w:tcBorders>
            <w:tcMar>
              <w:left w:w="60" w:type="dxa"/>
              <w:right w:w="60" w:type="dxa"/>
            </w:tcMar>
          </w:tcPr>
          <w:p w14:paraId="611788E1"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CNN</w:t>
            </w:r>
          </w:p>
        </w:tc>
        <w:tc>
          <w:tcPr>
            <w:tcW w:w="1140" w:type="dxa"/>
            <w:tcBorders>
              <w:top w:val="single" w:sz="6" w:space="0" w:color="auto"/>
              <w:left w:val="single" w:sz="4" w:space="0" w:color="auto"/>
              <w:bottom w:val="single" w:sz="6" w:space="0" w:color="auto"/>
              <w:right w:val="single" w:sz="4" w:space="0" w:color="auto"/>
            </w:tcBorders>
            <w:tcMar>
              <w:left w:w="60" w:type="dxa"/>
              <w:right w:w="60" w:type="dxa"/>
            </w:tcMar>
          </w:tcPr>
          <w:p w14:paraId="5EEAFA06"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36</w:t>
            </w:r>
          </w:p>
        </w:tc>
        <w:tc>
          <w:tcPr>
            <w:tcW w:w="1290" w:type="dxa"/>
            <w:tcBorders>
              <w:top w:val="single" w:sz="6" w:space="0" w:color="auto"/>
              <w:left w:val="single" w:sz="4" w:space="0" w:color="auto"/>
              <w:bottom w:val="single" w:sz="6" w:space="0" w:color="auto"/>
              <w:right w:val="single" w:sz="4" w:space="0" w:color="auto"/>
            </w:tcBorders>
            <w:tcMar>
              <w:left w:w="60" w:type="dxa"/>
              <w:right w:w="60" w:type="dxa"/>
            </w:tcMar>
          </w:tcPr>
          <w:p w14:paraId="7786B3A9"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95.60 </w:t>
            </w:r>
          </w:p>
        </w:tc>
        <w:tc>
          <w:tcPr>
            <w:tcW w:w="1425" w:type="dxa"/>
            <w:tcBorders>
              <w:top w:val="single" w:sz="6" w:space="0" w:color="auto"/>
              <w:left w:val="single" w:sz="4" w:space="0" w:color="auto"/>
              <w:bottom w:val="single" w:sz="6" w:space="0" w:color="auto"/>
              <w:right w:val="single" w:sz="4" w:space="0" w:color="auto"/>
            </w:tcBorders>
            <w:tcMar>
              <w:left w:w="60" w:type="dxa"/>
              <w:right w:w="60" w:type="dxa"/>
            </w:tcMar>
          </w:tcPr>
          <w:p w14:paraId="05A7416D"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90 </w:t>
            </w:r>
          </w:p>
        </w:tc>
        <w:tc>
          <w:tcPr>
            <w:tcW w:w="1005" w:type="dxa"/>
            <w:tcBorders>
              <w:top w:val="single" w:sz="6" w:space="0" w:color="auto"/>
              <w:left w:val="single" w:sz="4" w:space="0" w:color="auto"/>
              <w:bottom w:val="single" w:sz="6" w:space="0" w:color="auto"/>
            </w:tcBorders>
            <w:tcMar>
              <w:left w:w="60" w:type="dxa"/>
              <w:right w:w="60" w:type="dxa"/>
            </w:tcMar>
          </w:tcPr>
          <w:p w14:paraId="7C859CC7" w14:textId="77777777" w:rsidR="0A6D220F" w:rsidRPr="00E76389" w:rsidRDefault="0A6D220F" w:rsidP="0A6D220F">
            <w:pPr>
              <w:jc w:val="both"/>
              <w:rPr>
                <w:color w:val="000000" w:themeColor="text1"/>
                <w:sz w:val="24"/>
                <w:szCs w:val="24"/>
              </w:rPr>
            </w:pPr>
            <w:r w:rsidRPr="00E76389">
              <w:rPr>
                <w:color w:val="000000" w:themeColor="text1"/>
                <w:sz w:val="24"/>
                <w:szCs w:val="24"/>
                <w:lang w:val="en-IN"/>
              </w:rPr>
              <w:t xml:space="preserve">93 </w:t>
            </w:r>
          </w:p>
        </w:tc>
      </w:tr>
    </w:tbl>
    <w:p w14:paraId="2371AE80" w14:textId="77777777" w:rsidR="0A6D220F" w:rsidRPr="00E76389" w:rsidRDefault="0A6D220F" w:rsidP="008250CB">
      <w:pPr>
        <w:pStyle w:val="tablehead"/>
        <w:numPr>
          <w:ilvl w:val="0"/>
          <w:numId w:val="0"/>
        </w:numPr>
        <w:ind w:left="527" w:right="505"/>
        <w:rPr>
          <w:rFonts w:eastAsia="Times New Roman"/>
          <w:noProof w:val="0"/>
          <w:color w:val="000000" w:themeColor="text1"/>
          <w:sz w:val="24"/>
          <w:szCs w:val="24"/>
        </w:rPr>
      </w:pPr>
    </w:p>
    <w:p w14:paraId="5B403891" w14:textId="77777777" w:rsidR="00BC47E6" w:rsidRDefault="0B3BDFB4" w:rsidP="008250CB">
      <w:pPr>
        <w:ind w:left="527" w:right="505"/>
        <w:jc w:val="both"/>
        <w:rPr>
          <w:color w:val="000000" w:themeColor="text1"/>
          <w:sz w:val="24"/>
          <w:szCs w:val="24"/>
        </w:rPr>
      </w:pPr>
      <w:r w:rsidRPr="00E76389">
        <w:rPr>
          <w:color w:val="000000" w:themeColor="text1"/>
          <w:sz w:val="24"/>
          <w:szCs w:val="24"/>
        </w:rPr>
        <w:t xml:space="preserve">Table 2 shows the performance comparison between various neural network. The </w:t>
      </w:r>
      <w:proofErr w:type="spellStart"/>
      <w:r w:rsidRPr="00E76389">
        <w:rPr>
          <w:color w:val="000000" w:themeColor="text1"/>
          <w:sz w:val="24"/>
          <w:szCs w:val="24"/>
        </w:rPr>
        <w:t>GoogLeNet</w:t>
      </w:r>
      <w:proofErr w:type="spellEnd"/>
      <w:r w:rsidRPr="00E76389">
        <w:rPr>
          <w:color w:val="000000" w:themeColor="text1"/>
          <w:sz w:val="24"/>
          <w:szCs w:val="24"/>
        </w:rPr>
        <w:t xml:space="preserve">, </w:t>
      </w:r>
      <w:proofErr w:type="spellStart"/>
      <w:r w:rsidRPr="00E76389">
        <w:rPr>
          <w:color w:val="000000" w:themeColor="text1"/>
          <w:sz w:val="24"/>
          <w:szCs w:val="24"/>
        </w:rPr>
        <w:t>CaffeNet</w:t>
      </w:r>
      <w:proofErr w:type="spellEnd"/>
      <w:r w:rsidRPr="00E76389">
        <w:rPr>
          <w:color w:val="000000" w:themeColor="text1"/>
          <w:sz w:val="24"/>
          <w:szCs w:val="24"/>
        </w:rPr>
        <w:t xml:space="preserve"> including CNN various other values are listed. Second column defines the depth or hidden layers present in each technique, </w:t>
      </w:r>
      <w:proofErr w:type="spellStart"/>
      <w:r w:rsidRPr="00E76389">
        <w:rPr>
          <w:color w:val="000000" w:themeColor="text1"/>
          <w:sz w:val="24"/>
          <w:szCs w:val="24"/>
        </w:rPr>
        <w:t>CaffeNet</w:t>
      </w:r>
      <w:proofErr w:type="spellEnd"/>
      <w:r w:rsidRPr="00E76389">
        <w:rPr>
          <w:color w:val="000000" w:themeColor="text1"/>
          <w:sz w:val="24"/>
          <w:szCs w:val="24"/>
        </w:rPr>
        <w:t xml:space="preserve"> used 8 hidden layers while ResNet50 used 152 hidden layers but in case of the outcomes there no such big difference. </w:t>
      </w:r>
    </w:p>
    <w:p w14:paraId="49C70B3C" w14:textId="77777777" w:rsidR="00BC47E6" w:rsidRDefault="00BC47E6" w:rsidP="008250CB">
      <w:pPr>
        <w:ind w:left="527" w:right="505"/>
        <w:jc w:val="both"/>
        <w:rPr>
          <w:color w:val="000000" w:themeColor="text1"/>
          <w:sz w:val="24"/>
          <w:szCs w:val="24"/>
        </w:rPr>
      </w:pPr>
    </w:p>
    <w:p w14:paraId="7406E099" w14:textId="77777777" w:rsidR="00BC47E6" w:rsidRDefault="00BC47E6" w:rsidP="008250CB">
      <w:pPr>
        <w:ind w:left="527" w:right="505"/>
        <w:jc w:val="both"/>
        <w:rPr>
          <w:color w:val="000000" w:themeColor="text1"/>
          <w:sz w:val="24"/>
          <w:szCs w:val="24"/>
        </w:rPr>
      </w:pPr>
      <w:r w:rsidRPr="00BC47E6">
        <w:rPr>
          <w:color w:val="000000" w:themeColor="text1"/>
          <w:sz w:val="24"/>
          <w:szCs w:val="24"/>
        </w:rPr>
        <w:t xml:space="preserve">Three models were </w:t>
      </w:r>
      <w:r w:rsidR="003A1855" w:rsidRPr="00BC47E6">
        <w:rPr>
          <w:color w:val="000000" w:themeColor="text1"/>
          <w:sz w:val="24"/>
          <w:szCs w:val="24"/>
        </w:rPr>
        <w:t>used</w:t>
      </w:r>
      <w:r w:rsidR="003A1855">
        <w:rPr>
          <w:color w:val="000000" w:themeColor="text1"/>
          <w:sz w:val="24"/>
          <w:szCs w:val="24"/>
        </w:rPr>
        <w:t xml:space="preserve">, they were </w:t>
      </w:r>
      <w:proofErr w:type="spellStart"/>
      <w:r w:rsidRPr="00BC47E6">
        <w:rPr>
          <w:color w:val="000000" w:themeColor="text1"/>
          <w:sz w:val="24"/>
          <w:szCs w:val="24"/>
        </w:rPr>
        <w:t>ResNet</w:t>
      </w:r>
      <w:proofErr w:type="spellEnd"/>
      <w:r w:rsidRPr="00BC47E6">
        <w:rPr>
          <w:color w:val="000000" w:themeColor="text1"/>
          <w:sz w:val="24"/>
          <w:szCs w:val="24"/>
        </w:rPr>
        <w:t xml:space="preserve">, </w:t>
      </w:r>
      <w:proofErr w:type="spellStart"/>
      <w:r w:rsidRPr="00BC47E6">
        <w:rPr>
          <w:color w:val="000000" w:themeColor="text1"/>
          <w:sz w:val="24"/>
          <w:szCs w:val="24"/>
        </w:rPr>
        <w:t>Xception</w:t>
      </w:r>
      <w:proofErr w:type="spellEnd"/>
      <w:r w:rsidRPr="00BC47E6">
        <w:rPr>
          <w:color w:val="000000" w:themeColor="text1"/>
          <w:sz w:val="24"/>
          <w:szCs w:val="24"/>
        </w:rPr>
        <w:t xml:space="preserve">, and VGG16. </w:t>
      </w:r>
      <w:r w:rsidR="00E1473A">
        <w:rPr>
          <w:color w:val="000000" w:themeColor="text1"/>
          <w:sz w:val="24"/>
          <w:szCs w:val="24"/>
        </w:rPr>
        <w:t xml:space="preserve">A dataset named as </w:t>
      </w:r>
      <w:r w:rsidRPr="00BC47E6">
        <w:rPr>
          <w:color w:val="000000" w:themeColor="text1"/>
          <w:sz w:val="24"/>
          <w:szCs w:val="24"/>
        </w:rPr>
        <w:t xml:space="preserve">distracted driver was used to train these models separately. To measure the effectiveness of these models, a variety of evaluation metrics were </w:t>
      </w:r>
      <w:r w:rsidR="007B7833">
        <w:rPr>
          <w:color w:val="000000" w:themeColor="text1"/>
          <w:sz w:val="24"/>
          <w:szCs w:val="24"/>
        </w:rPr>
        <w:t>also used in the model</w:t>
      </w:r>
      <w:r w:rsidRPr="00BC47E6">
        <w:rPr>
          <w:color w:val="000000" w:themeColor="text1"/>
          <w:sz w:val="24"/>
          <w:szCs w:val="24"/>
        </w:rPr>
        <w:t xml:space="preserve">. To choose the optimal model, evaluation metrics were utilized. For this purpose, the </w:t>
      </w:r>
      <w:proofErr w:type="spellStart"/>
      <w:r w:rsidRPr="00BC47E6">
        <w:rPr>
          <w:color w:val="000000" w:themeColor="text1"/>
          <w:sz w:val="24"/>
          <w:szCs w:val="24"/>
        </w:rPr>
        <w:t>ResNet</w:t>
      </w:r>
      <w:proofErr w:type="spellEnd"/>
      <w:r w:rsidRPr="00BC47E6">
        <w:rPr>
          <w:color w:val="000000" w:themeColor="text1"/>
          <w:sz w:val="24"/>
          <w:szCs w:val="24"/>
        </w:rPr>
        <w:t xml:space="preserve"> model was shown to be the most </w:t>
      </w:r>
      <w:r w:rsidR="00096C3C">
        <w:rPr>
          <w:color w:val="000000" w:themeColor="text1"/>
          <w:sz w:val="24"/>
          <w:szCs w:val="24"/>
        </w:rPr>
        <w:t xml:space="preserve">powerful </w:t>
      </w:r>
      <w:r w:rsidRPr="00BC47E6">
        <w:rPr>
          <w:color w:val="000000" w:themeColor="text1"/>
          <w:sz w:val="24"/>
          <w:szCs w:val="24"/>
        </w:rPr>
        <w:t xml:space="preserve">one for the successful classification of driver's distraction. </w:t>
      </w:r>
      <w:r w:rsidR="00096C3C">
        <w:rPr>
          <w:color w:val="000000" w:themeColor="text1"/>
          <w:sz w:val="24"/>
          <w:szCs w:val="24"/>
        </w:rPr>
        <w:t>Many d</w:t>
      </w:r>
      <w:r w:rsidRPr="00BC47E6">
        <w:rPr>
          <w:color w:val="000000" w:themeColor="text1"/>
          <w:sz w:val="24"/>
          <w:szCs w:val="24"/>
        </w:rPr>
        <w:t>ifferent assessment</w:t>
      </w:r>
      <w:r w:rsidR="00675934">
        <w:rPr>
          <w:color w:val="000000" w:themeColor="text1"/>
          <w:sz w:val="24"/>
          <w:szCs w:val="24"/>
        </w:rPr>
        <w:t>s</w:t>
      </w:r>
      <w:r w:rsidR="00096C3C">
        <w:rPr>
          <w:color w:val="000000" w:themeColor="text1"/>
          <w:sz w:val="24"/>
          <w:szCs w:val="24"/>
        </w:rPr>
        <w:t xml:space="preserve"> were </w:t>
      </w:r>
      <w:r w:rsidRPr="00BC47E6">
        <w:rPr>
          <w:color w:val="000000" w:themeColor="text1"/>
          <w:sz w:val="24"/>
          <w:szCs w:val="24"/>
        </w:rPr>
        <w:t>measure</w:t>
      </w:r>
      <w:r w:rsidR="00096C3C">
        <w:rPr>
          <w:color w:val="000000" w:themeColor="text1"/>
          <w:sz w:val="24"/>
          <w:szCs w:val="24"/>
        </w:rPr>
        <w:t>d</w:t>
      </w:r>
      <w:r w:rsidRPr="00BC47E6">
        <w:rPr>
          <w:color w:val="000000" w:themeColor="text1"/>
          <w:sz w:val="24"/>
          <w:szCs w:val="24"/>
        </w:rPr>
        <w:t xml:space="preserve"> including precision, recall, and F1-score are used to assess the performance of system models.</w:t>
      </w:r>
    </w:p>
    <w:p w14:paraId="46E34BB0" w14:textId="77777777" w:rsidR="00BC47E6" w:rsidRDefault="00BC47E6" w:rsidP="008250CB">
      <w:pPr>
        <w:ind w:left="527" w:right="505"/>
        <w:jc w:val="both"/>
        <w:rPr>
          <w:color w:val="000000" w:themeColor="text1"/>
          <w:sz w:val="24"/>
          <w:szCs w:val="24"/>
        </w:rPr>
      </w:pPr>
    </w:p>
    <w:p w14:paraId="18DB6D64" w14:textId="77777777" w:rsidR="00BC47E6" w:rsidRDefault="00BC47E6" w:rsidP="008250CB">
      <w:pPr>
        <w:ind w:left="527" w:right="505"/>
        <w:jc w:val="both"/>
        <w:rPr>
          <w:color w:val="000000" w:themeColor="text1"/>
          <w:sz w:val="24"/>
          <w:szCs w:val="24"/>
        </w:rPr>
      </w:pPr>
    </w:p>
    <w:p w14:paraId="35004FA0" w14:textId="77777777" w:rsidR="0B3BDFB4" w:rsidRDefault="0B3BDFB4" w:rsidP="008250CB">
      <w:pPr>
        <w:ind w:left="527" w:right="505"/>
        <w:jc w:val="both"/>
        <w:rPr>
          <w:color w:val="000000" w:themeColor="text1"/>
          <w:sz w:val="24"/>
          <w:szCs w:val="24"/>
        </w:rPr>
      </w:pPr>
      <w:r w:rsidRPr="00E76389">
        <w:rPr>
          <w:color w:val="000000" w:themeColor="text1"/>
          <w:sz w:val="24"/>
          <w:szCs w:val="24"/>
        </w:rPr>
        <w:t>Hence, we can conclude that the layers of a neural network and the result are independent of each other. Also shows the overall comparison of the advanced techniques with the CNN, which primarily used in Emotion Recognition.</w:t>
      </w:r>
    </w:p>
    <w:p w14:paraId="67FB6CBD" w14:textId="77777777" w:rsidR="00DD3BB6" w:rsidRDefault="00DD3BB6" w:rsidP="008250CB">
      <w:pPr>
        <w:ind w:left="527" w:right="505"/>
        <w:jc w:val="both"/>
        <w:rPr>
          <w:color w:val="000000" w:themeColor="text1"/>
          <w:sz w:val="24"/>
          <w:szCs w:val="24"/>
        </w:rPr>
      </w:pPr>
    </w:p>
    <w:p w14:paraId="338770AB" w14:textId="77777777" w:rsidR="00D244FF" w:rsidRDefault="006F3CD0" w:rsidP="008250CB">
      <w:pPr>
        <w:ind w:left="527" w:right="505"/>
        <w:jc w:val="both"/>
        <w:rPr>
          <w:b/>
          <w:color w:val="000000" w:themeColor="text1"/>
          <w:sz w:val="24"/>
          <w:szCs w:val="24"/>
        </w:rPr>
      </w:pPr>
      <w:r w:rsidRPr="006F3CD0">
        <w:rPr>
          <w:b/>
          <w:color w:val="000000" w:themeColor="text1"/>
          <w:sz w:val="24"/>
          <w:szCs w:val="24"/>
        </w:rPr>
        <w:t>2.2 Comparison of Different Common used Models</w:t>
      </w:r>
    </w:p>
    <w:p w14:paraId="6DFA1A13" w14:textId="77777777" w:rsidR="00893CD7" w:rsidRDefault="00893CD7" w:rsidP="008250CB">
      <w:pPr>
        <w:ind w:left="527" w:right="505"/>
        <w:jc w:val="both"/>
        <w:rPr>
          <w:b/>
          <w:color w:val="000000" w:themeColor="text1"/>
          <w:sz w:val="24"/>
          <w:szCs w:val="24"/>
        </w:rPr>
      </w:pPr>
    </w:p>
    <w:p w14:paraId="2EC72F75" w14:textId="77777777" w:rsidR="00893CD7" w:rsidRPr="006F3CD0" w:rsidRDefault="00893CD7" w:rsidP="00893CD7">
      <w:pPr>
        <w:pStyle w:val="BodyText"/>
        <w:jc w:val="center"/>
      </w:pPr>
      <w:r w:rsidRPr="00893CD7">
        <w:rPr>
          <w:b/>
        </w:rPr>
        <w:lastRenderedPageBreak/>
        <w:t>Table 2.3:</w:t>
      </w:r>
      <w:r w:rsidRPr="00893CD7">
        <w:t xml:space="preserve"> Compar</w:t>
      </w:r>
      <w:r>
        <w:t>i</w:t>
      </w:r>
      <w:r w:rsidRPr="00893CD7">
        <w:t xml:space="preserve">son </w:t>
      </w:r>
      <w:r w:rsidR="00ED76B3">
        <w:t>o</w:t>
      </w:r>
      <w:r w:rsidRPr="00893CD7">
        <w:t>f Earlier Proposed Facial Emotion Recognition Methods</w:t>
      </w:r>
    </w:p>
    <w:p w14:paraId="2A746C5A" w14:textId="77777777" w:rsidR="00675934" w:rsidRDefault="00675934" w:rsidP="0A6D220F">
      <w:pPr>
        <w:jc w:val="both"/>
        <w:rPr>
          <w:color w:val="000000" w:themeColor="text1"/>
          <w:sz w:val="24"/>
          <w:szCs w:val="24"/>
        </w:rPr>
      </w:pPr>
    </w:p>
    <w:tbl>
      <w:tblPr>
        <w:tblW w:w="9072" w:type="dxa"/>
        <w:tblInd w:w="559"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1E0" w:firstRow="1" w:lastRow="1" w:firstColumn="1" w:lastColumn="1" w:noHBand="0" w:noVBand="0"/>
      </w:tblPr>
      <w:tblGrid>
        <w:gridCol w:w="1418"/>
        <w:gridCol w:w="1605"/>
        <w:gridCol w:w="2931"/>
        <w:gridCol w:w="3118"/>
      </w:tblGrid>
      <w:tr w:rsidR="005E2FB1" w14:paraId="5B39DAC6" w14:textId="77777777" w:rsidTr="00513B41">
        <w:trPr>
          <w:trHeight w:val="460"/>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6D9229" w14:textId="77777777" w:rsidR="005E2FB1" w:rsidRPr="00AF646E" w:rsidRDefault="005E2FB1" w:rsidP="00C1128A">
            <w:pPr>
              <w:pStyle w:val="TableParagraph"/>
              <w:rPr>
                <w:b/>
                <w:sz w:val="20"/>
              </w:rPr>
            </w:pPr>
            <w:r w:rsidRPr="00AF646E">
              <w:rPr>
                <w:b/>
                <w:spacing w:val="-2"/>
                <w:sz w:val="20"/>
              </w:rPr>
              <w:t>Method</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8D0417" w14:textId="77777777" w:rsidR="005E2FB1" w:rsidRDefault="005E2FB1">
            <w:pPr>
              <w:pStyle w:val="TableParagraph"/>
              <w:spacing w:line="230" w:lineRule="exact"/>
              <w:ind w:right="371"/>
              <w:rPr>
                <w:b/>
                <w:sz w:val="20"/>
              </w:rPr>
            </w:pPr>
            <w:r>
              <w:rPr>
                <w:b/>
                <w:spacing w:val="-2"/>
                <w:sz w:val="20"/>
              </w:rPr>
              <w:t xml:space="preserve">Model </w:t>
            </w:r>
            <w:r>
              <w:rPr>
                <w:b/>
                <w:spacing w:val="-4"/>
                <w:sz w:val="20"/>
              </w:rPr>
              <w:t>Name</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E2ADFC" w14:textId="77777777" w:rsidR="005E2FB1" w:rsidRDefault="005E2FB1">
            <w:pPr>
              <w:pStyle w:val="TableParagraph"/>
              <w:rPr>
                <w:b/>
                <w:sz w:val="20"/>
              </w:rPr>
            </w:pPr>
            <w:r>
              <w:rPr>
                <w:b/>
                <w:spacing w:val="-2"/>
                <w:sz w:val="20"/>
              </w:rPr>
              <w:t>Advantages</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398F44" w14:textId="77777777" w:rsidR="005E2FB1" w:rsidRDefault="005E2FB1">
            <w:pPr>
              <w:pStyle w:val="TableParagraph"/>
              <w:rPr>
                <w:b/>
                <w:sz w:val="20"/>
              </w:rPr>
            </w:pPr>
            <w:r>
              <w:rPr>
                <w:b/>
                <w:spacing w:val="-2"/>
                <w:sz w:val="20"/>
              </w:rPr>
              <w:t>Disadvantages</w:t>
            </w:r>
          </w:p>
        </w:tc>
      </w:tr>
      <w:tr w:rsidR="005E2FB1" w14:paraId="254FBC40" w14:textId="77777777" w:rsidTr="00513B41">
        <w:trPr>
          <w:trHeight w:val="919"/>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8ACB2D" w14:textId="77777777" w:rsidR="005E2FB1" w:rsidRPr="00AF646E" w:rsidRDefault="005E2FB1">
            <w:pPr>
              <w:pStyle w:val="TableParagraph"/>
              <w:ind w:left="6"/>
              <w:rPr>
                <w:sz w:val="24"/>
                <w:szCs w:val="24"/>
              </w:rPr>
            </w:pPr>
            <w:r w:rsidRPr="00AF646E">
              <w:rPr>
                <w:sz w:val="24"/>
                <w:szCs w:val="24"/>
              </w:rPr>
              <w:t>Zheng</w:t>
            </w:r>
            <w:r w:rsidRPr="00AF646E">
              <w:rPr>
                <w:spacing w:val="-12"/>
                <w:sz w:val="24"/>
                <w:szCs w:val="24"/>
              </w:rPr>
              <w:t xml:space="preserve"> </w:t>
            </w:r>
            <w:r w:rsidRPr="00AF646E">
              <w:rPr>
                <w:sz w:val="24"/>
                <w:szCs w:val="24"/>
              </w:rPr>
              <w:t>et</w:t>
            </w:r>
            <w:r w:rsidRPr="00AF646E">
              <w:rPr>
                <w:spacing w:val="-10"/>
                <w:sz w:val="24"/>
                <w:szCs w:val="24"/>
              </w:rPr>
              <w:t xml:space="preserve"> </w:t>
            </w:r>
            <w:r w:rsidRPr="00AF646E">
              <w:rPr>
                <w:sz w:val="24"/>
                <w:szCs w:val="24"/>
              </w:rPr>
              <w:t>al.</w:t>
            </w:r>
            <w:r w:rsidRPr="00AF646E">
              <w:rPr>
                <w:spacing w:val="-10"/>
                <w:sz w:val="24"/>
                <w:szCs w:val="24"/>
              </w:rPr>
              <w:t xml:space="preserve"> </w:t>
            </w:r>
            <w:r w:rsidR="00AF646E" w:rsidRPr="00AF646E">
              <w:rPr>
                <w:spacing w:val="-5"/>
                <w:sz w:val="24"/>
                <w:szCs w:val="24"/>
              </w:rPr>
              <w:t>[</w:t>
            </w:r>
            <w:hyperlink w:anchor="zheng" w:history="1">
              <w:r w:rsidR="00202B4A" w:rsidRPr="00AF646E">
                <w:rPr>
                  <w:rStyle w:val="Hyperlink"/>
                  <w:spacing w:val="-5"/>
                  <w:sz w:val="24"/>
                  <w:szCs w:val="24"/>
                  <w:u w:val="none"/>
                </w:rPr>
                <w:t>36</w:t>
              </w:r>
            </w:hyperlink>
            <w:r w:rsidR="00AF646E" w:rsidRPr="00AF646E">
              <w:rPr>
                <w:spacing w:val="-5"/>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A150BE" w14:textId="77777777" w:rsidR="005E2FB1" w:rsidRPr="00FA66DE" w:rsidRDefault="005E2FB1">
            <w:pPr>
              <w:pStyle w:val="TableParagraph"/>
              <w:rPr>
                <w:sz w:val="24"/>
                <w:szCs w:val="24"/>
              </w:rPr>
            </w:pPr>
            <w:r w:rsidRPr="00FA66DE">
              <w:rPr>
                <w:spacing w:val="-2"/>
                <w:sz w:val="24"/>
                <w:szCs w:val="24"/>
              </w:rPr>
              <w:t xml:space="preserve">Multi-Task </w:t>
            </w:r>
            <w:r w:rsidRPr="00FA66DE">
              <w:rPr>
                <w:spacing w:val="-4"/>
                <w:sz w:val="24"/>
                <w:szCs w:val="24"/>
              </w:rPr>
              <w:t>CNN</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A3693B" w14:textId="77777777" w:rsidR="005E2FB1" w:rsidRPr="00FA66DE" w:rsidRDefault="005E2FB1">
            <w:pPr>
              <w:pStyle w:val="TableParagraph"/>
              <w:rPr>
                <w:sz w:val="24"/>
                <w:szCs w:val="24"/>
              </w:rPr>
            </w:pPr>
            <w:r w:rsidRPr="00FA66DE">
              <w:rPr>
                <w:spacing w:val="-2"/>
                <w:sz w:val="24"/>
                <w:szCs w:val="24"/>
              </w:rPr>
              <w:t>Real-time recognition,</w:t>
            </w:r>
          </w:p>
          <w:p w14:paraId="6B08DEF6" w14:textId="77777777" w:rsidR="005E2FB1" w:rsidRPr="00FA66DE" w:rsidRDefault="005E2FB1">
            <w:pPr>
              <w:pStyle w:val="TableParagraph"/>
              <w:spacing w:line="228" w:lineRule="exact"/>
              <w:ind w:right="-15"/>
              <w:rPr>
                <w:sz w:val="24"/>
                <w:szCs w:val="24"/>
              </w:rPr>
            </w:pPr>
            <w:r w:rsidRPr="00FA66DE">
              <w:rPr>
                <w:sz w:val="24"/>
                <w:szCs w:val="24"/>
              </w:rPr>
              <w:t>integrates</w:t>
            </w:r>
            <w:r w:rsidRPr="00FA66DE">
              <w:rPr>
                <w:spacing w:val="-13"/>
                <w:sz w:val="24"/>
                <w:szCs w:val="24"/>
              </w:rPr>
              <w:t xml:space="preserve"> </w:t>
            </w:r>
            <w:r w:rsidRPr="00FA66DE">
              <w:rPr>
                <w:sz w:val="24"/>
                <w:szCs w:val="24"/>
              </w:rPr>
              <w:t>with face detection</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5E7E2D" w14:textId="77777777" w:rsidR="005E2FB1" w:rsidRPr="00FA66DE" w:rsidRDefault="005E2FB1">
            <w:pPr>
              <w:pStyle w:val="TableParagraph"/>
              <w:ind w:right="-15"/>
              <w:rPr>
                <w:sz w:val="24"/>
                <w:szCs w:val="24"/>
              </w:rPr>
            </w:pPr>
            <w:r w:rsidRPr="00FA66DE">
              <w:rPr>
                <w:sz w:val="24"/>
                <w:szCs w:val="24"/>
              </w:rPr>
              <w:t xml:space="preserve">Limited focus on </w:t>
            </w:r>
            <w:r w:rsidRPr="00FA66DE">
              <w:rPr>
                <w:spacing w:val="-2"/>
                <w:sz w:val="24"/>
                <w:szCs w:val="24"/>
              </w:rPr>
              <w:t>large-scale</w:t>
            </w:r>
          </w:p>
          <w:p w14:paraId="1A1B531A" w14:textId="77777777" w:rsidR="005E2FB1" w:rsidRPr="00FA66DE" w:rsidRDefault="005E2FB1">
            <w:pPr>
              <w:pStyle w:val="TableParagraph"/>
              <w:spacing w:line="228" w:lineRule="exact"/>
              <w:ind w:right="266"/>
              <w:rPr>
                <w:sz w:val="24"/>
                <w:szCs w:val="24"/>
              </w:rPr>
            </w:pPr>
            <w:r w:rsidRPr="00FA66DE">
              <w:rPr>
                <w:spacing w:val="-2"/>
                <w:sz w:val="24"/>
                <w:szCs w:val="24"/>
              </w:rPr>
              <w:t xml:space="preserve">applications, </w:t>
            </w:r>
            <w:r w:rsidRPr="00FA66DE">
              <w:rPr>
                <w:sz w:val="24"/>
                <w:szCs w:val="24"/>
              </w:rPr>
              <w:t>small</w:t>
            </w:r>
            <w:r w:rsidRPr="00FA66DE">
              <w:rPr>
                <w:spacing w:val="-13"/>
                <w:sz w:val="24"/>
                <w:szCs w:val="24"/>
              </w:rPr>
              <w:t xml:space="preserve"> </w:t>
            </w:r>
            <w:r w:rsidRPr="00FA66DE">
              <w:rPr>
                <w:sz w:val="24"/>
                <w:szCs w:val="24"/>
              </w:rPr>
              <w:t>samples</w:t>
            </w:r>
          </w:p>
        </w:tc>
      </w:tr>
      <w:tr w:rsidR="005E2FB1" w14:paraId="46445A43" w14:textId="77777777" w:rsidTr="00513B41">
        <w:trPr>
          <w:trHeight w:val="690"/>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F5B8BD" w14:textId="77777777" w:rsidR="005E2FB1" w:rsidRPr="00AF646E" w:rsidRDefault="005E2FB1">
            <w:pPr>
              <w:pStyle w:val="TableParagraph"/>
              <w:spacing w:before="2"/>
              <w:ind w:left="6" w:right="-17"/>
              <w:rPr>
                <w:sz w:val="24"/>
                <w:szCs w:val="24"/>
              </w:rPr>
            </w:pPr>
            <w:r w:rsidRPr="00AF646E">
              <w:rPr>
                <w:sz w:val="24"/>
                <w:szCs w:val="24"/>
              </w:rPr>
              <w:t xml:space="preserve">Singh &amp; </w:t>
            </w:r>
            <w:proofErr w:type="spellStart"/>
            <w:proofErr w:type="gramStart"/>
            <w:r w:rsidRPr="00AF646E">
              <w:rPr>
                <w:sz w:val="24"/>
                <w:szCs w:val="24"/>
              </w:rPr>
              <w:t>Nasoz</w:t>
            </w:r>
            <w:proofErr w:type="spellEnd"/>
            <w:r w:rsidR="00AF646E" w:rsidRPr="00AF646E">
              <w:rPr>
                <w:sz w:val="24"/>
                <w:szCs w:val="24"/>
              </w:rPr>
              <w:t>[</w:t>
            </w:r>
            <w:proofErr w:type="gramEnd"/>
            <w:r w:rsidR="00893CD7">
              <w:fldChar w:fldCharType="begin"/>
            </w:r>
            <w:r w:rsidR="00893CD7">
              <w:instrText xml:space="preserve"> HYPERLINK \l "singh" </w:instrText>
            </w:r>
            <w:r w:rsidR="00893CD7">
              <w:fldChar w:fldCharType="separate"/>
            </w:r>
            <w:r w:rsidR="00AF646E" w:rsidRPr="00AF646E">
              <w:rPr>
                <w:rStyle w:val="Hyperlink"/>
                <w:sz w:val="24"/>
                <w:szCs w:val="24"/>
                <w:u w:val="none"/>
              </w:rPr>
              <w:t>38</w:t>
            </w:r>
            <w:r w:rsidR="00893CD7">
              <w:rPr>
                <w:rStyle w:val="Hyperlink"/>
                <w:sz w:val="24"/>
                <w:szCs w:val="24"/>
                <w:u w:val="none"/>
              </w:rPr>
              <w:fldChar w:fldCharType="end"/>
            </w:r>
            <w:r w:rsidR="00AF646E" w:rsidRPr="00AF646E">
              <w:rPr>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BD3487" w14:textId="77777777" w:rsidR="005E2FB1" w:rsidRPr="00FA66DE" w:rsidRDefault="005E2FB1">
            <w:pPr>
              <w:pStyle w:val="TableParagraph"/>
              <w:spacing w:before="2"/>
              <w:rPr>
                <w:sz w:val="24"/>
                <w:szCs w:val="24"/>
              </w:rPr>
            </w:pPr>
            <w:r w:rsidRPr="00FA66DE">
              <w:rPr>
                <w:spacing w:val="-5"/>
                <w:sz w:val="24"/>
                <w:szCs w:val="24"/>
              </w:rPr>
              <w:t>CNN</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950145" w14:textId="77777777" w:rsidR="005E2FB1" w:rsidRPr="00FA66DE" w:rsidRDefault="005E2FB1">
            <w:pPr>
              <w:pStyle w:val="TableParagraph"/>
              <w:spacing w:before="2"/>
              <w:ind w:right="-15"/>
              <w:rPr>
                <w:sz w:val="24"/>
                <w:szCs w:val="24"/>
              </w:rPr>
            </w:pPr>
            <w:r w:rsidRPr="00FA66DE">
              <w:rPr>
                <w:sz w:val="24"/>
                <w:szCs w:val="24"/>
              </w:rPr>
              <w:t>Improved</w:t>
            </w:r>
            <w:r w:rsidRPr="00FA66DE">
              <w:rPr>
                <w:spacing w:val="8"/>
                <w:sz w:val="24"/>
                <w:szCs w:val="24"/>
              </w:rPr>
              <w:t xml:space="preserve"> </w:t>
            </w:r>
            <w:r w:rsidRPr="00FA66DE">
              <w:rPr>
                <w:sz w:val="24"/>
                <w:szCs w:val="24"/>
              </w:rPr>
              <w:t xml:space="preserve">pre- </w:t>
            </w:r>
            <w:r w:rsidRPr="00FA66DE">
              <w:rPr>
                <w:spacing w:val="-2"/>
                <w:sz w:val="24"/>
                <w:szCs w:val="24"/>
              </w:rPr>
              <w:t>processing</w:t>
            </w:r>
          </w:p>
          <w:p w14:paraId="7B5EB949" w14:textId="77777777" w:rsidR="005E2FB1" w:rsidRPr="00FA66DE" w:rsidRDefault="00AF646E">
            <w:pPr>
              <w:pStyle w:val="TableParagraph"/>
              <w:spacing w:line="208" w:lineRule="exact"/>
              <w:rPr>
                <w:sz w:val="24"/>
                <w:szCs w:val="24"/>
              </w:rPr>
            </w:pPr>
            <w:r w:rsidRPr="00FA66DE">
              <w:rPr>
                <w:spacing w:val="-2"/>
                <w:sz w:val="24"/>
                <w:szCs w:val="24"/>
              </w:rPr>
              <w:t>A</w:t>
            </w:r>
            <w:r w:rsidR="005E2FB1" w:rsidRPr="00FA66DE">
              <w:rPr>
                <w:spacing w:val="-2"/>
                <w:sz w:val="24"/>
                <w:szCs w:val="24"/>
              </w:rPr>
              <w:t>ccuracy</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F72438" w14:textId="77777777" w:rsidR="005E2FB1" w:rsidRPr="00FA66DE" w:rsidRDefault="005E2FB1">
            <w:pPr>
              <w:pStyle w:val="TableParagraph"/>
              <w:tabs>
                <w:tab w:val="left" w:pos="1124"/>
              </w:tabs>
              <w:spacing w:before="2"/>
              <w:ind w:right="-15"/>
              <w:rPr>
                <w:sz w:val="24"/>
                <w:szCs w:val="24"/>
              </w:rPr>
            </w:pPr>
            <w:r w:rsidRPr="00FA66DE">
              <w:rPr>
                <w:sz w:val="24"/>
                <w:szCs w:val="24"/>
              </w:rPr>
              <w:t>Issues</w:t>
            </w:r>
            <w:r w:rsidRPr="00FA66DE">
              <w:rPr>
                <w:spacing w:val="10"/>
                <w:sz w:val="24"/>
                <w:szCs w:val="24"/>
              </w:rPr>
              <w:t xml:space="preserve"> </w:t>
            </w:r>
            <w:r w:rsidRPr="00FA66DE">
              <w:rPr>
                <w:sz w:val="24"/>
                <w:szCs w:val="24"/>
              </w:rPr>
              <w:t>with</w:t>
            </w:r>
            <w:r w:rsidRPr="00FA66DE">
              <w:rPr>
                <w:spacing w:val="9"/>
                <w:sz w:val="24"/>
                <w:szCs w:val="24"/>
              </w:rPr>
              <w:t xml:space="preserve"> </w:t>
            </w:r>
            <w:r w:rsidRPr="00FA66DE">
              <w:rPr>
                <w:sz w:val="24"/>
                <w:szCs w:val="24"/>
              </w:rPr>
              <w:t xml:space="preserve">max- </w:t>
            </w:r>
            <w:r w:rsidRPr="00FA66DE">
              <w:rPr>
                <w:spacing w:val="-2"/>
                <w:sz w:val="24"/>
                <w:szCs w:val="24"/>
              </w:rPr>
              <w:t>pooling</w:t>
            </w:r>
            <w:r w:rsidR="008F53AC">
              <w:rPr>
                <w:sz w:val="24"/>
                <w:szCs w:val="24"/>
              </w:rPr>
              <w:t xml:space="preserve"> </w:t>
            </w:r>
            <w:r w:rsidRPr="00FA66DE">
              <w:rPr>
                <w:spacing w:val="-5"/>
                <w:sz w:val="24"/>
                <w:szCs w:val="24"/>
              </w:rPr>
              <w:t>and</w:t>
            </w:r>
          </w:p>
          <w:p w14:paraId="53357E8A" w14:textId="77777777" w:rsidR="005E2FB1" w:rsidRPr="00FA66DE" w:rsidRDefault="005E2FB1">
            <w:pPr>
              <w:pStyle w:val="TableParagraph"/>
              <w:spacing w:line="208" w:lineRule="exact"/>
              <w:rPr>
                <w:sz w:val="24"/>
                <w:szCs w:val="24"/>
              </w:rPr>
            </w:pPr>
            <w:r w:rsidRPr="00FA66DE">
              <w:rPr>
                <w:sz w:val="24"/>
                <w:szCs w:val="24"/>
              </w:rPr>
              <w:t>dropout</w:t>
            </w:r>
            <w:r w:rsidRPr="00FA66DE">
              <w:rPr>
                <w:spacing w:val="-9"/>
                <w:sz w:val="24"/>
                <w:szCs w:val="24"/>
              </w:rPr>
              <w:t xml:space="preserve"> </w:t>
            </w:r>
            <w:r w:rsidRPr="00FA66DE">
              <w:rPr>
                <w:spacing w:val="-2"/>
                <w:sz w:val="24"/>
                <w:szCs w:val="24"/>
              </w:rPr>
              <w:t>layers</w:t>
            </w:r>
          </w:p>
        </w:tc>
      </w:tr>
      <w:tr w:rsidR="005E2FB1" w14:paraId="2D9BDD2F" w14:textId="77777777" w:rsidTr="00513B41">
        <w:trPr>
          <w:trHeight w:val="1151"/>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4785EB" w14:textId="77777777" w:rsidR="005E2FB1" w:rsidRPr="00AF646E" w:rsidRDefault="005E2FB1">
            <w:pPr>
              <w:pStyle w:val="TableParagraph"/>
              <w:ind w:left="6" w:right="-17"/>
              <w:rPr>
                <w:sz w:val="24"/>
                <w:szCs w:val="24"/>
              </w:rPr>
            </w:pPr>
            <w:proofErr w:type="spellStart"/>
            <w:r w:rsidRPr="00AF646E">
              <w:rPr>
                <w:sz w:val="24"/>
                <w:szCs w:val="24"/>
              </w:rPr>
              <w:t>Yag</w:t>
            </w:r>
            <w:proofErr w:type="spellEnd"/>
            <w:r w:rsidR="00AF646E">
              <w:rPr>
                <w:sz w:val="24"/>
                <w:szCs w:val="24"/>
              </w:rPr>
              <w:t xml:space="preserve"> </w:t>
            </w:r>
            <w:r w:rsidR="00AF646E" w:rsidRPr="00AF646E">
              <w:rPr>
                <w:spacing w:val="-4"/>
                <w:sz w:val="24"/>
                <w:szCs w:val="24"/>
              </w:rPr>
              <w:t>[</w:t>
            </w:r>
            <w:hyperlink w:anchor="yag" w:history="1">
              <w:r w:rsidR="00AF646E" w:rsidRPr="00AF646E">
                <w:rPr>
                  <w:rStyle w:val="Hyperlink"/>
                  <w:spacing w:val="-4"/>
                  <w:sz w:val="24"/>
                  <w:szCs w:val="24"/>
                  <w:u w:val="none"/>
                </w:rPr>
                <w:t>37</w:t>
              </w:r>
            </w:hyperlink>
            <w:r w:rsidR="00AF646E" w:rsidRPr="00AF646E">
              <w:rPr>
                <w:spacing w:val="-4"/>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E97073" w14:textId="77777777" w:rsidR="005E2FB1" w:rsidRPr="00FA66DE" w:rsidRDefault="005E2FB1">
            <w:pPr>
              <w:pStyle w:val="TableParagraph"/>
              <w:ind w:right="155"/>
              <w:rPr>
                <w:sz w:val="24"/>
                <w:szCs w:val="24"/>
              </w:rPr>
            </w:pPr>
            <w:r w:rsidRPr="00FA66DE">
              <w:rPr>
                <w:spacing w:val="-2"/>
                <w:sz w:val="24"/>
                <w:szCs w:val="24"/>
              </w:rPr>
              <w:t xml:space="preserve">Reduced- feature </w:t>
            </w:r>
            <w:r w:rsidRPr="00FA66DE">
              <w:rPr>
                <w:spacing w:val="-4"/>
                <w:sz w:val="24"/>
                <w:szCs w:val="24"/>
              </w:rPr>
              <w:t>CNN</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8BAAB8" w14:textId="77777777" w:rsidR="005E2FB1" w:rsidRPr="00FA66DE" w:rsidRDefault="005E2FB1">
            <w:pPr>
              <w:pStyle w:val="TableParagraph"/>
              <w:tabs>
                <w:tab w:val="left" w:pos="738"/>
              </w:tabs>
              <w:spacing w:line="230" w:lineRule="exact"/>
              <w:ind w:right="-15"/>
              <w:rPr>
                <w:sz w:val="24"/>
                <w:szCs w:val="24"/>
              </w:rPr>
            </w:pPr>
            <w:r w:rsidRPr="00FA66DE">
              <w:rPr>
                <w:spacing w:val="-2"/>
                <w:sz w:val="24"/>
                <w:szCs w:val="24"/>
              </w:rPr>
              <w:t xml:space="preserve">Maintains classifier performance </w:t>
            </w:r>
            <w:r w:rsidRPr="00FA66DE">
              <w:rPr>
                <w:spacing w:val="-4"/>
                <w:sz w:val="24"/>
                <w:szCs w:val="24"/>
              </w:rPr>
              <w:t>with</w:t>
            </w:r>
            <w:r w:rsidR="0BDC3846" w:rsidRPr="00FA66DE">
              <w:rPr>
                <w:spacing w:val="-4"/>
                <w:sz w:val="24"/>
                <w:szCs w:val="24"/>
              </w:rPr>
              <w:t xml:space="preserve"> </w:t>
            </w:r>
            <w:r w:rsidRPr="00FA66DE">
              <w:rPr>
                <w:spacing w:val="-2"/>
                <w:sz w:val="24"/>
                <w:szCs w:val="24"/>
              </w:rPr>
              <w:t>fewer features</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211E7F" w14:textId="77777777" w:rsidR="005E2FB1" w:rsidRPr="00FA66DE" w:rsidRDefault="005E2FB1">
            <w:pPr>
              <w:pStyle w:val="TableParagraph"/>
              <w:ind w:right="-15"/>
              <w:rPr>
                <w:sz w:val="24"/>
                <w:szCs w:val="24"/>
              </w:rPr>
            </w:pPr>
            <w:r w:rsidRPr="00FA66DE">
              <w:rPr>
                <w:sz w:val="24"/>
                <w:szCs w:val="24"/>
              </w:rPr>
              <w:t>Limited</w:t>
            </w:r>
            <w:r w:rsidRPr="00FA66DE">
              <w:rPr>
                <w:spacing w:val="40"/>
                <w:sz w:val="24"/>
                <w:szCs w:val="24"/>
              </w:rPr>
              <w:t xml:space="preserve"> </w:t>
            </w:r>
            <w:r w:rsidRPr="00FA66DE">
              <w:rPr>
                <w:sz w:val="24"/>
                <w:szCs w:val="24"/>
              </w:rPr>
              <w:t>to</w:t>
            </w:r>
            <w:r w:rsidRPr="00FA66DE">
              <w:rPr>
                <w:spacing w:val="40"/>
                <w:sz w:val="24"/>
                <w:szCs w:val="24"/>
              </w:rPr>
              <w:t xml:space="preserve"> </w:t>
            </w:r>
            <w:r w:rsidRPr="00FA66DE">
              <w:rPr>
                <w:sz w:val="24"/>
                <w:szCs w:val="24"/>
              </w:rPr>
              <w:t xml:space="preserve">plant </w:t>
            </w:r>
            <w:r w:rsidRPr="00FA66DE">
              <w:rPr>
                <w:spacing w:val="-2"/>
                <w:sz w:val="24"/>
                <w:szCs w:val="24"/>
              </w:rPr>
              <w:t>disease classification</w:t>
            </w:r>
          </w:p>
        </w:tc>
      </w:tr>
      <w:tr w:rsidR="005E2FB1" w14:paraId="6C67A5F8" w14:textId="77777777" w:rsidTr="00513B41">
        <w:trPr>
          <w:trHeight w:val="1380"/>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810EE4" w14:textId="77777777" w:rsidR="005E2FB1" w:rsidRPr="00AF646E" w:rsidRDefault="005E2FB1">
            <w:pPr>
              <w:pStyle w:val="TableParagraph"/>
              <w:ind w:left="6" w:right="-17"/>
              <w:rPr>
                <w:sz w:val="24"/>
                <w:szCs w:val="24"/>
              </w:rPr>
            </w:pPr>
            <w:proofErr w:type="spellStart"/>
            <w:r w:rsidRPr="00AF646E">
              <w:rPr>
                <w:sz w:val="24"/>
                <w:szCs w:val="24"/>
              </w:rPr>
              <w:t>Sezer</w:t>
            </w:r>
            <w:proofErr w:type="spellEnd"/>
            <w:r w:rsidRPr="00AF646E">
              <w:rPr>
                <w:spacing w:val="-13"/>
                <w:sz w:val="24"/>
                <w:szCs w:val="24"/>
              </w:rPr>
              <w:t xml:space="preserve"> </w:t>
            </w:r>
            <w:r w:rsidRPr="00AF646E">
              <w:rPr>
                <w:sz w:val="24"/>
                <w:szCs w:val="24"/>
              </w:rPr>
              <w:t>and</w:t>
            </w:r>
            <w:r w:rsidRPr="00AF646E">
              <w:rPr>
                <w:spacing w:val="-12"/>
                <w:sz w:val="24"/>
                <w:szCs w:val="24"/>
              </w:rPr>
              <w:t xml:space="preserve"> </w:t>
            </w:r>
            <w:proofErr w:type="spellStart"/>
            <w:r w:rsidRPr="00AF646E">
              <w:rPr>
                <w:sz w:val="24"/>
                <w:szCs w:val="24"/>
              </w:rPr>
              <w:t>Altan</w:t>
            </w:r>
            <w:proofErr w:type="spellEnd"/>
            <w:r w:rsidR="00AF646E" w:rsidRPr="00AF646E">
              <w:rPr>
                <w:sz w:val="24"/>
                <w:szCs w:val="24"/>
              </w:rPr>
              <w:t xml:space="preserve"> [</w:t>
            </w:r>
            <w:hyperlink w:anchor="sezer" w:history="1">
              <w:r w:rsidR="00AF646E" w:rsidRPr="00AF646E">
                <w:rPr>
                  <w:rStyle w:val="Hyperlink"/>
                  <w:sz w:val="24"/>
                  <w:szCs w:val="24"/>
                  <w:u w:val="none"/>
                </w:rPr>
                <w:t>19</w:t>
              </w:r>
            </w:hyperlink>
            <w:r w:rsidR="00AF646E" w:rsidRPr="00AF646E">
              <w:rPr>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53139" w14:textId="77777777" w:rsidR="005E2FB1" w:rsidRPr="00FA66DE" w:rsidRDefault="005E2FB1">
            <w:pPr>
              <w:pStyle w:val="TableParagraph"/>
              <w:rPr>
                <w:sz w:val="24"/>
                <w:szCs w:val="24"/>
              </w:rPr>
            </w:pPr>
            <w:proofErr w:type="spellStart"/>
            <w:r w:rsidRPr="00FA66DE">
              <w:rPr>
                <w:spacing w:val="-2"/>
                <w:sz w:val="24"/>
                <w:szCs w:val="24"/>
              </w:rPr>
              <w:t>AlexNet</w:t>
            </w:r>
            <w:proofErr w:type="spellEnd"/>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DE1CDE" w14:textId="77777777" w:rsidR="005E2FB1" w:rsidRPr="00FA66DE" w:rsidRDefault="005E2FB1" w:rsidP="28D7F67C">
            <w:pPr>
              <w:pStyle w:val="TableParagraph"/>
              <w:tabs>
                <w:tab w:val="left" w:pos="704"/>
              </w:tabs>
              <w:ind w:right="-15"/>
              <w:rPr>
                <w:sz w:val="24"/>
                <w:szCs w:val="24"/>
              </w:rPr>
            </w:pPr>
            <w:r w:rsidRPr="00FA66DE">
              <w:rPr>
                <w:sz w:val="24"/>
                <w:szCs w:val="24"/>
              </w:rPr>
              <w:t>Simple</w:t>
            </w:r>
            <w:r w:rsidRPr="00FA66DE">
              <w:rPr>
                <w:spacing w:val="-2"/>
                <w:sz w:val="24"/>
                <w:szCs w:val="24"/>
              </w:rPr>
              <w:t xml:space="preserve"> </w:t>
            </w:r>
            <w:r w:rsidRPr="00FA66DE">
              <w:rPr>
                <w:sz w:val="24"/>
                <w:szCs w:val="24"/>
              </w:rPr>
              <w:t xml:space="preserve">model, </w:t>
            </w:r>
            <w:r w:rsidRPr="00FA66DE">
              <w:rPr>
                <w:spacing w:val="-4"/>
                <w:sz w:val="24"/>
                <w:szCs w:val="24"/>
              </w:rPr>
              <w:t xml:space="preserve">good </w:t>
            </w:r>
            <w:r w:rsidRPr="00FA66DE">
              <w:rPr>
                <w:spacing w:val="-2"/>
                <w:sz w:val="24"/>
                <w:szCs w:val="24"/>
              </w:rPr>
              <w:t xml:space="preserve">performance </w:t>
            </w:r>
            <w:r w:rsidRPr="00FA66DE">
              <w:rPr>
                <w:spacing w:val="-4"/>
                <w:sz w:val="24"/>
                <w:szCs w:val="24"/>
              </w:rPr>
              <w:t>for</w:t>
            </w:r>
            <w:r w:rsidR="02D2D440" w:rsidRPr="00FA66DE">
              <w:rPr>
                <w:spacing w:val="-4"/>
                <w:sz w:val="24"/>
                <w:szCs w:val="24"/>
              </w:rPr>
              <w:t xml:space="preserve"> </w:t>
            </w:r>
            <w:r w:rsidRPr="00FA66DE">
              <w:rPr>
                <w:spacing w:val="-2"/>
                <w:sz w:val="24"/>
                <w:szCs w:val="24"/>
              </w:rPr>
              <w:t>solder pastes</w:t>
            </w:r>
            <w:r w:rsidR="7C872F4F" w:rsidRPr="00FA66DE">
              <w:rPr>
                <w:spacing w:val="-2"/>
                <w:sz w:val="24"/>
                <w:szCs w:val="24"/>
              </w:rPr>
              <w:t xml:space="preserve"> </w:t>
            </w:r>
            <w:r w:rsidRPr="00FA66DE">
              <w:rPr>
                <w:spacing w:val="-2"/>
                <w:sz w:val="24"/>
                <w:szCs w:val="24"/>
              </w:rPr>
              <w:t>defect</w:t>
            </w:r>
            <w:r w:rsidR="16CF587A" w:rsidRPr="00FA66DE">
              <w:rPr>
                <w:spacing w:val="-2"/>
                <w:sz w:val="24"/>
                <w:szCs w:val="24"/>
              </w:rPr>
              <w:t xml:space="preserve"> </w:t>
            </w:r>
            <w:r w:rsidRPr="00FA66DE">
              <w:rPr>
                <w:spacing w:val="-2"/>
                <w:sz w:val="24"/>
                <w:szCs w:val="24"/>
              </w:rPr>
              <w:t>detection</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63D3A" w14:textId="77777777" w:rsidR="005E2FB1" w:rsidRPr="00FA66DE" w:rsidRDefault="005E2FB1">
            <w:pPr>
              <w:pStyle w:val="TableParagraph"/>
              <w:ind w:right="-15"/>
              <w:jc w:val="both"/>
              <w:rPr>
                <w:sz w:val="24"/>
                <w:szCs w:val="24"/>
              </w:rPr>
            </w:pPr>
            <w:r w:rsidRPr="00FA66DE">
              <w:rPr>
                <w:sz w:val="24"/>
                <w:szCs w:val="24"/>
              </w:rPr>
              <w:t>Requires large datasets, limited to specific task</w:t>
            </w:r>
          </w:p>
        </w:tc>
      </w:tr>
      <w:tr w:rsidR="005E2FB1" w14:paraId="3B1A4D45" w14:textId="77777777" w:rsidTr="00513B41">
        <w:trPr>
          <w:trHeight w:val="688"/>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571B5F" w14:textId="77777777" w:rsidR="005E2FB1" w:rsidRPr="00AF646E" w:rsidRDefault="005E2FB1">
            <w:pPr>
              <w:pStyle w:val="TableParagraph"/>
              <w:ind w:left="6"/>
              <w:rPr>
                <w:sz w:val="24"/>
                <w:szCs w:val="24"/>
              </w:rPr>
            </w:pPr>
            <w:r w:rsidRPr="00AF646E">
              <w:rPr>
                <w:spacing w:val="-2"/>
                <w:sz w:val="24"/>
                <w:szCs w:val="24"/>
              </w:rPr>
              <w:t>Chen</w:t>
            </w:r>
            <w:r w:rsidRPr="00AF646E">
              <w:rPr>
                <w:spacing w:val="-10"/>
                <w:sz w:val="24"/>
                <w:szCs w:val="24"/>
              </w:rPr>
              <w:t xml:space="preserve"> </w:t>
            </w:r>
            <w:r w:rsidRPr="00AF646E">
              <w:rPr>
                <w:spacing w:val="-2"/>
                <w:sz w:val="24"/>
                <w:szCs w:val="24"/>
              </w:rPr>
              <w:t>et</w:t>
            </w:r>
            <w:r w:rsidRPr="00AF646E">
              <w:rPr>
                <w:spacing w:val="-7"/>
                <w:sz w:val="24"/>
                <w:szCs w:val="24"/>
              </w:rPr>
              <w:t xml:space="preserve"> </w:t>
            </w:r>
            <w:r w:rsidRPr="00AF646E">
              <w:rPr>
                <w:spacing w:val="-2"/>
                <w:sz w:val="24"/>
                <w:szCs w:val="24"/>
              </w:rPr>
              <w:t>al.</w:t>
            </w:r>
            <w:r w:rsidRPr="00AF646E">
              <w:rPr>
                <w:spacing w:val="-8"/>
                <w:sz w:val="24"/>
                <w:szCs w:val="24"/>
              </w:rPr>
              <w:t xml:space="preserve"> </w:t>
            </w:r>
            <w:r w:rsidRPr="00AF646E">
              <w:rPr>
                <w:spacing w:val="-4"/>
                <w:sz w:val="24"/>
                <w:szCs w:val="24"/>
              </w:rPr>
              <w:t>(</w:t>
            </w:r>
            <w:hyperlink w:anchor="chen" w:history="1">
              <w:r w:rsidR="00AF646E" w:rsidRPr="00AF646E">
                <w:rPr>
                  <w:rStyle w:val="Hyperlink"/>
                  <w:spacing w:val="-4"/>
                  <w:sz w:val="24"/>
                  <w:szCs w:val="24"/>
                  <w:u w:val="none"/>
                </w:rPr>
                <w:t>39</w:t>
              </w:r>
            </w:hyperlink>
            <w:r w:rsidRPr="00AF646E">
              <w:rPr>
                <w:spacing w:val="-4"/>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C1E427" w14:textId="77777777" w:rsidR="005E2FB1" w:rsidRPr="00FA66DE" w:rsidRDefault="005E2FB1">
            <w:pPr>
              <w:pStyle w:val="TableParagraph"/>
              <w:rPr>
                <w:sz w:val="24"/>
                <w:szCs w:val="24"/>
              </w:rPr>
            </w:pPr>
            <w:r w:rsidRPr="00FA66DE">
              <w:rPr>
                <w:spacing w:val="-2"/>
                <w:sz w:val="24"/>
                <w:szCs w:val="24"/>
              </w:rPr>
              <w:t>Deep</w:t>
            </w:r>
            <w:r w:rsidRPr="00FA66DE">
              <w:rPr>
                <w:spacing w:val="-8"/>
                <w:sz w:val="24"/>
                <w:szCs w:val="24"/>
              </w:rPr>
              <w:t xml:space="preserve"> </w:t>
            </w:r>
            <w:r w:rsidRPr="00FA66DE">
              <w:rPr>
                <w:spacing w:val="-5"/>
                <w:sz w:val="24"/>
                <w:szCs w:val="24"/>
              </w:rPr>
              <w:t>CNN</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5A8170" w14:textId="77777777" w:rsidR="005E2FB1" w:rsidRPr="00FA66DE" w:rsidRDefault="005E2FB1" w:rsidP="00675934">
            <w:pPr>
              <w:pStyle w:val="TableParagraph"/>
              <w:rPr>
                <w:sz w:val="24"/>
                <w:szCs w:val="24"/>
              </w:rPr>
            </w:pPr>
            <w:r w:rsidRPr="00FA66DE">
              <w:rPr>
                <w:spacing w:val="-2"/>
                <w:sz w:val="24"/>
                <w:szCs w:val="24"/>
              </w:rPr>
              <w:t>Captures</w:t>
            </w:r>
            <w:r w:rsidR="00675934" w:rsidRPr="00FA66DE">
              <w:rPr>
                <w:sz w:val="24"/>
                <w:szCs w:val="24"/>
              </w:rPr>
              <w:t xml:space="preserve"> </w:t>
            </w:r>
            <w:r w:rsidRPr="00FA66DE">
              <w:rPr>
                <w:spacing w:val="-2"/>
                <w:sz w:val="24"/>
                <w:szCs w:val="24"/>
              </w:rPr>
              <w:t>dynamic emotions</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247449" w14:textId="77777777" w:rsidR="005E2FB1" w:rsidRPr="00FA66DE" w:rsidRDefault="005E2FB1">
            <w:pPr>
              <w:pStyle w:val="TableParagraph"/>
              <w:ind w:right="-15"/>
              <w:rPr>
                <w:sz w:val="24"/>
                <w:szCs w:val="24"/>
              </w:rPr>
            </w:pPr>
            <w:r w:rsidRPr="00FA66DE">
              <w:rPr>
                <w:spacing w:val="-2"/>
                <w:sz w:val="24"/>
                <w:szCs w:val="24"/>
              </w:rPr>
              <w:t>Requires</w:t>
            </w:r>
          </w:p>
          <w:p w14:paraId="388E031D" w14:textId="77777777" w:rsidR="005E2FB1" w:rsidRPr="00FA66DE" w:rsidRDefault="005E2FB1">
            <w:pPr>
              <w:pStyle w:val="TableParagraph"/>
              <w:spacing w:line="228" w:lineRule="exact"/>
              <w:rPr>
                <w:sz w:val="24"/>
                <w:szCs w:val="24"/>
              </w:rPr>
            </w:pPr>
            <w:r w:rsidRPr="00FA66DE">
              <w:rPr>
                <w:sz w:val="24"/>
                <w:szCs w:val="24"/>
              </w:rPr>
              <w:t>additional</w:t>
            </w:r>
            <w:r w:rsidRPr="00FA66DE">
              <w:rPr>
                <w:spacing w:val="80"/>
                <w:sz w:val="24"/>
                <w:szCs w:val="24"/>
              </w:rPr>
              <w:t xml:space="preserve"> </w:t>
            </w:r>
            <w:r w:rsidRPr="00FA66DE">
              <w:rPr>
                <w:sz w:val="24"/>
                <w:szCs w:val="24"/>
              </w:rPr>
              <w:t>CNN for static images</w:t>
            </w:r>
          </w:p>
        </w:tc>
      </w:tr>
      <w:tr w:rsidR="005E2FB1" w14:paraId="44E063E8" w14:textId="77777777" w:rsidTr="00513B41">
        <w:trPr>
          <w:trHeight w:val="920"/>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1332D2" w14:textId="77777777" w:rsidR="005E2FB1" w:rsidRPr="00AF646E" w:rsidRDefault="005E2FB1">
            <w:pPr>
              <w:pStyle w:val="TableParagraph"/>
              <w:spacing w:before="2"/>
              <w:ind w:left="6" w:right="365"/>
              <w:rPr>
                <w:sz w:val="24"/>
                <w:szCs w:val="24"/>
              </w:rPr>
            </w:pPr>
            <w:proofErr w:type="spellStart"/>
            <w:r w:rsidRPr="00AF646E">
              <w:rPr>
                <w:spacing w:val="-2"/>
                <w:sz w:val="24"/>
                <w:szCs w:val="24"/>
              </w:rPr>
              <w:t>Mehendale</w:t>
            </w:r>
            <w:proofErr w:type="spellEnd"/>
            <w:r w:rsidR="00AF646E" w:rsidRPr="00AF646E">
              <w:rPr>
                <w:spacing w:val="-2"/>
                <w:sz w:val="24"/>
                <w:szCs w:val="24"/>
              </w:rPr>
              <w:t xml:space="preserve"> [</w:t>
            </w:r>
            <w:hyperlink w:anchor="ninad" w:history="1">
              <w:r w:rsidR="00AF646E" w:rsidRPr="00AF646E">
                <w:rPr>
                  <w:rStyle w:val="Hyperlink"/>
                  <w:spacing w:val="-2"/>
                  <w:sz w:val="24"/>
                  <w:szCs w:val="24"/>
                  <w:u w:val="none"/>
                </w:rPr>
                <w:t>3</w:t>
              </w:r>
            </w:hyperlink>
            <w:r w:rsidR="00AF646E" w:rsidRPr="00AF646E">
              <w:rPr>
                <w:spacing w:val="-2"/>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918B91" w14:textId="77777777" w:rsidR="005E2FB1" w:rsidRPr="00FA66DE" w:rsidRDefault="005E2FB1">
            <w:pPr>
              <w:pStyle w:val="TableParagraph"/>
              <w:spacing w:before="2"/>
              <w:rPr>
                <w:sz w:val="24"/>
                <w:szCs w:val="24"/>
              </w:rPr>
            </w:pPr>
            <w:r w:rsidRPr="00FA66DE">
              <w:rPr>
                <w:spacing w:val="-5"/>
                <w:sz w:val="24"/>
                <w:szCs w:val="24"/>
              </w:rPr>
              <w:t>CNN</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3F518" w14:textId="77777777" w:rsidR="005E2FB1" w:rsidRPr="00FA66DE" w:rsidRDefault="005E2FB1" w:rsidP="008F53AC">
            <w:pPr>
              <w:pStyle w:val="TableParagraph"/>
              <w:tabs>
                <w:tab w:val="left" w:pos="958"/>
              </w:tabs>
              <w:spacing w:before="2"/>
              <w:ind w:right="-15"/>
              <w:rPr>
                <w:sz w:val="24"/>
                <w:szCs w:val="24"/>
              </w:rPr>
            </w:pPr>
            <w:r w:rsidRPr="00FA66DE">
              <w:rPr>
                <w:spacing w:val="-4"/>
                <w:sz w:val="24"/>
                <w:szCs w:val="24"/>
              </w:rPr>
              <w:t xml:space="preserve">Uses </w:t>
            </w:r>
            <w:r w:rsidRPr="00FA66DE">
              <w:rPr>
                <w:spacing w:val="-2"/>
                <w:sz w:val="24"/>
                <w:szCs w:val="24"/>
              </w:rPr>
              <w:t>expressive vector</w:t>
            </w:r>
            <w:r w:rsidR="00675934" w:rsidRPr="00FA66DE">
              <w:rPr>
                <w:sz w:val="24"/>
                <w:szCs w:val="24"/>
              </w:rPr>
              <w:t xml:space="preserve"> </w:t>
            </w:r>
            <w:r w:rsidRPr="00FA66DE">
              <w:rPr>
                <w:spacing w:val="-4"/>
                <w:sz w:val="24"/>
                <w:szCs w:val="24"/>
              </w:rPr>
              <w:t>for</w:t>
            </w:r>
            <w:r w:rsidR="008F53AC">
              <w:rPr>
                <w:sz w:val="24"/>
                <w:szCs w:val="24"/>
              </w:rPr>
              <w:t xml:space="preserve"> </w:t>
            </w:r>
            <w:r w:rsidRPr="00FA66DE">
              <w:rPr>
                <w:spacing w:val="-2"/>
                <w:sz w:val="24"/>
                <w:szCs w:val="24"/>
              </w:rPr>
              <w:t>recognition</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FE7522" w14:textId="77777777" w:rsidR="005E2FB1" w:rsidRPr="00FA66DE" w:rsidRDefault="005E2FB1" w:rsidP="008C2F73">
            <w:pPr>
              <w:pStyle w:val="TableParagraph"/>
              <w:tabs>
                <w:tab w:val="left" w:pos="601"/>
              </w:tabs>
              <w:spacing w:before="2"/>
              <w:ind w:right="-15"/>
              <w:rPr>
                <w:sz w:val="24"/>
                <w:szCs w:val="24"/>
              </w:rPr>
            </w:pPr>
            <w:r w:rsidRPr="00FA66DE">
              <w:rPr>
                <w:spacing w:val="-2"/>
                <w:sz w:val="24"/>
                <w:szCs w:val="24"/>
              </w:rPr>
              <w:t xml:space="preserve">Needs experimentation </w:t>
            </w:r>
            <w:r w:rsidRPr="00FA66DE">
              <w:rPr>
                <w:spacing w:val="-4"/>
                <w:sz w:val="24"/>
                <w:szCs w:val="24"/>
              </w:rPr>
              <w:t>with</w:t>
            </w:r>
            <w:r w:rsidR="008C2F73" w:rsidRPr="00FA66DE">
              <w:rPr>
                <w:sz w:val="24"/>
                <w:szCs w:val="24"/>
              </w:rPr>
              <w:t xml:space="preserve"> </w:t>
            </w:r>
            <w:r w:rsidRPr="00FA66DE">
              <w:rPr>
                <w:spacing w:val="-2"/>
                <w:sz w:val="24"/>
                <w:szCs w:val="24"/>
              </w:rPr>
              <w:t>individual</w:t>
            </w:r>
            <w:r w:rsidR="008C2F73" w:rsidRPr="00FA66DE">
              <w:rPr>
                <w:spacing w:val="-2"/>
                <w:sz w:val="24"/>
                <w:szCs w:val="24"/>
              </w:rPr>
              <w:t xml:space="preserve"> </w:t>
            </w:r>
            <w:r w:rsidRPr="00FA66DE">
              <w:rPr>
                <w:sz w:val="24"/>
                <w:szCs w:val="24"/>
              </w:rPr>
              <w:t>CNN</w:t>
            </w:r>
            <w:r w:rsidRPr="00FA66DE">
              <w:rPr>
                <w:spacing w:val="-6"/>
                <w:sz w:val="24"/>
                <w:szCs w:val="24"/>
              </w:rPr>
              <w:t xml:space="preserve"> </w:t>
            </w:r>
            <w:r w:rsidRPr="00FA66DE">
              <w:rPr>
                <w:spacing w:val="-2"/>
                <w:sz w:val="24"/>
                <w:szCs w:val="24"/>
              </w:rPr>
              <w:t>layers</w:t>
            </w:r>
          </w:p>
        </w:tc>
      </w:tr>
      <w:tr w:rsidR="005E2FB1" w14:paraId="6ED5AE58" w14:textId="77777777" w:rsidTr="00513B41">
        <w:trPr>
          <w:trHeight w:val="1379"/>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658ADA" w14:textId="77777777" w:rsidR="005E2FB1" w:rsidRPr="00AF646E" w:rsidRDefault="005E2FB1">
            <w:pPr>
              <w:pStyle w:val="TableParagraph"/>
              <w:ind w:left="6" w:right="24"/>
              <w:rPr>
                <w:sz w:val="24"/>
                <w:szCs w:val="24"/>
              </w:rPr>
            </w:pPr>
            <w:proofErr w:type="spellStart"/>
            <w:r w:rsidRPr="00AF646E">
              <w:rPr>
                <w:spacing w:val="-2"/>
                <w:sz w:val="24"/>
                <w:szCs w:val="24"/>
              </w:rPr>
              <w:t>Mollahosseini</w:t>
            </w:r>
            <w:proofErr w:type="spellEnd"/>
            <w:r w:rsidRPr="00AF646E">
              <w:rPr>
                <w:spacing w:val="-2"/>
                <w:sz w:val="24"/>
                <w:szCs w:val="24"/>
              </w:rPr>
              <w:t xml:space="preserve"> </w:t>
            </w:r>
            <w:r w:rsidRPr="00AF646E">
              <w:rPr>
                <w:sz w:val="24"/>
                <w:szCs w:val="24"/>
              </w:rPr>
              <w:t>et al. (</w:t>
            </w:r>
            <w:hyperlink w:anchor="molla" w:history="1">
              <w:r w:rsidR="00AF646E" w:rsidRPr="00AF646E">
                <w:rPr>
                  <w:rStyle w:val="Hyperlink"/>
                  <w:sz w:val="24"/>
                  <w:szCs w:val="24"/>
                  <w:u w:val="none"/>
                </w:rPr>
                <w:t>40</w:t>
              </w:r>
            </w:hyperlink>
            <w:r w:rsidRPr="00AF646E">
              <w:rPr>
                <w:sz w:val="24"/>
                <w:szCs w:val="24"/>
              </w:rPr>
              <w:t>)</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CC9A7" w14:textId="77777777" w:rsidR="005E2FB1" w:rsidRPr="00FA66DE" w:rsidRDefault="005E2FB1">
            <w:pPr>
              <w:pStyle w:val="TableParagraph"/>
              <w:ind w:right="220"/>
              <w:rPr>
                <w:sz w:val="24"/>
                <w:szCs w:val="24"/>
              </w:rPr>
            </w:pPr>
            <w:r w:rsidRPr="00FA66DE">
              <w:rPr>
                <w:spacing w:val="-4"/>
                <w:sz w:val="24"/>
                <w:szCs w:val="24"/>
              </w:rPr>
              <w:t xml:space="preserve">Deep </w:t>
            </w:r>
            <w:r w:rsidRPr="00FA66DE">
              <w:rPr>
                <w:spacing w:val="-2"/>
                <w:sz w:val="24"/>
                <w:szCs w:val="24"/>
              </w:rPr>
              <w:t>Neural Network</w:t>
            </w:r>
          </w:p>
        </w:tc>
        <w:tc>
          <w:tcPr>
            <w:tcW w:w="293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0DA45" w14:textId="77777777" w:rsidR="005E2FB1" w:rsidRPr="00FA66DE" w:rsidRDefault="005E2FB1" w:rsidP="00675934">
            <w:pPr>
              <w:pStyle w:val="TableParagraph"/>
              <w:tabs>
                <w:tab w:val="left" w:pos="803"/>
              </w:tabs>
              <w:ind w:right="-15"/>
              <w:rPr>
                <w:sz w:val="24"/>
                <w:szCs w:val="24"/>
              </w:rPr>
            </w:pPr>
            <w:r w:rsidRPr="00FA66DE">
              <w:rPr>
                <w:sz w:val="24"/>
                <w:szCs w:val="24"/>
              </w:rPr>
              <w:t>Effective</w:t>
            </w:r>
            <w:r w:rsidRPr="00FA66DE">
              <w:rPr>
                <w:spacing w:val="17"/>
                <w:sz w:val="24"/>
                <w:szCs w:val="24"/>
              </w:rPr>
              <w:t xml:space="preserve"> </w:t>
            </w:r>
            <w:r w:rsidRPr="00FA66DE">
              <w:rPr>
                <w:sz w:val="24"/>
                <w:szCs w:val="24"/>
              </w:rPr>
              <w:t xml:space="preserve">over </w:t>
            </w:r>
            <w:r w:rsidRPr="00FA66DE">
              <w:rPr>
                <w:spacing w:val="-4"/>
                <w:sz w:val="24"/>
                <w:szCs w:val="24"/>
              </w:rPr>
              <w:t>many</w:t>
            </w:r>
            <w:r w:rsidR="00675934" w:rsidRPr="00FA66DE">
              <w:rPr>
                <w:spacing w:val="80"/>
                <w:sz w:val="24"/>
                <w:szCs w:val="24"/>
              </w:rPr>
              <w:t xml:space="preserve"> </w:t>
            </w:r>
            <w:r w:rsidRPr="00FA66DE">
              <w:rPr>
                <w:spacing w:val="-2"/>
                <w:sz w:val="24"/>
                <w:szCs w:val="24"/>
              </w:rPr>
              <w:t>methods, avoids</w:t>
            </w:r>
            <w:r w:rsidR="00675934" w:rsidRPr="00FA66DE">
              <w:rPr>
                <w:sz w:val="24"/>
                <w:szCs w:val="24"/>
              </w:rPr>
              <w:t xml:space="preserve"> </w:t>
            </w:r>
            <w:r w:rsidRPr="00FA66DE">
              <w:rPr>
                <w:spacing w:val="-4"/>
                <w:sz w:val="24"/>
                <w:szCs w:val="24"/>
              </w:rPr>
              <w:t>hand</w:t>
            </w:r>
            <w:r w:rsidR="00675934" w:rsidRPr="00FA66DE">
              <w:rPr>
                <w:sz w:val="24"/>
                <w:szCs w:val="24"/>
              </w:rPr>
              <w:t xml:space="preserve"> </w:t>
            </w:r>
            <w:r w:rsidRPr="00FA66DE">
              <w:rPr>
                <w:spacing w:val="-2"/>
                <w:sz w:val="24"/>
                <w:szCs w:val="24"/>
              </w:rPr>
              <w:t>crafted features</w:t>
            </w:r>
          </w:p>
        </w:tc>
        <w:tc>
          <w:tcPr>
            <w:tcW w:w="311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62514B" w14:textId="77777777" w:rsidR="005E2FB1" w:rsidRPr="00FA66DE" w:rsidRDefault="005E2FB1">
            <w:pPr>
              <w:pStyle w:val="TableParagraph"/>
              <w:rPr>
                <w:sz w:val="24"/>
                <w:szCs w:val="24"/>
              </w:rPr>
            </w:pPr>
            <w:r w:rsidRPr="00FA66DE">
              <w:rPr>
                <w:spacing w:val="-2"/>
                <w:sz w:val="24"/>
                <w:szCs w:val="24"/>
              </w:rPr>
              <w:t xml:space="preserve">Needs </w:t>
            </w:r>
            <w:r w:rsidRPr="00FA66DE">
              <w:rPr>
                <w:sz w:val="24"/>
                <w:szCs w:val="24"/>
              </w:rPr>
              <w:t>improvement</w:t>
            </w:r>
            <w:r w:rsidRPr="00FA66DE">
              <w:rPr>
                <w:spacing w:val="80"/>
                <w:sz w:val="24"/>
                <w:szCs w:val="24"/>
              </w:rPr>
              <w:t xml:space="preserve"> </w:t>
            </w:r>
            <w:r w:rsidRPr="00FA66DE">
              <w:rPr>
                <w:sz w:val="24"/>
                <w:szCs w:val="24"/>
              </w:rPr>
              <w:t xml:space="preserve">in </w:t>
            </w:r>
            <w:r w:rsidRPr="00FA66DE">
              <w:rPr>
                <w:spacing w:val="-2"/>
                <w:sz w:val="24"/>
                <w:szCs w:val="24"/>
              </w:rPr>
              <w:t>classification accuracy</w:t>
            </w:r>
          </w:p>
        </w:tc>
      </w:tr>
    </w:tbl>
    <w:p w14:paraId="2E773504" w14:textId="3A585009" w:rsidR="005E2FB1" w:rsidRPr="001240E0" w:rsidRDefault="21BF0A43" w:rsidP="001240E0">
      <w:pPr>
        <w:pStyle w:val="BodyText"/>
        <w:spacing w:line="252" w:lineRule="auto"/>
        <w:ind w:left="1864" w:hanging="1337"/>
        <w:rPr>
          <w:sz w:val="20"/>
          <w:szCs w:val="20"/>
        </w:rPr>
      </w:pPr>
      <w:r w:rsidRPr="5A1ED1DB">
        <w:rPr>
          <w:sz w:val="13"/>
          <w:szCs w:val="13"/>
        </w:rPr>
        <w:t xml:space="preserve">   </w:t>
      </w:r>
    </w:p>
    <w:p w14:paraId="2E39B3EB" w14:textId="77777777" w:rsidR="2E185CCF" w:rsidRDefault="2E185CCF" w:rsidP="2E185CCF">
      <w:pPr>
        <w:pStyle w:val="BodyText"/>
        <w:rPr>
          <w:sz w:val="13"/>
          <w:szCs w:val="13"/>
        </w:rPr>
      </w:pPr>
    </w:p>
    <w:p w14:paraId="76B81390" w14:textId="77777777" w:rsidR="21BF0A43" w:rsidRDefault="21BF0A43" w:rsidP="00513B41">
      <w:pPr>
        <w:ind w:left="527" w:right="505"/>
        <w:jc w:val="both"/>
      </w:pPr>
      <w:r w:rsidRPr="2E185CCF">
        <w:rPr>
          <w:sz w:val="24"/>
          <w:szCs w:val="24"/>
        </w:rPr>
        <w:t>Facial Emotion Recognition (FER) has seen extensive research, with numerous models proposed to enhance recognition accuracy, processing speed, and adaptability. A comparative summary of these models is presented in Table 2.3, highlighting their key advantages and limitations.</w:t>
      </w:r>
    </w:p>
    <w:p w14:paraId="0ED36950" w14:textId="77777777" w:rsidR="1791D30B" w:rsidRDefault="1791D30B" w:rsidP="00513B41">
      <w:pPr>
        <w:ind w:left="527" w:right="505"/>
        <w:jc w:val="both"/>
        <w:rPr>
          <w:sz w:val="24"/>
          <w:szCs w:val="24"/>
        </w:rPr>
      </w:pPr>
    </w:p>
    <w:p w14:paraId="5F7BC80D" w14:textId="77777777" w:rsidR="21BF0A43" w:rsidRDefault="21BF0A43" w:rsidP="00513B41">
      <w:pPr>
        <w:ind w:left="527" w:right="505"/>
        <w:jc w:val="both"/>
      </w:pPr>
      <w:r w:rsidRPr="2E185CCF">
        <w:rPr>
          <w:sz w:val="24"/>
          <w:szCs w:val="24"/>
        </w:rPr>
        <w:t>Zheng et al. proposed a Multi-Task Convolutional Neural Network (CNN) that integrates real-time emotion recognition with face detection. Its ability to function in real-time is a significant advantage, but it has limited applicability in large-scale environments and struggles with small sample sizes.</w:t>
      </w:r>
    </w:p>
    <w:p w14:paraId="2AB67816" w14:textId="77777777" w:rsidR="7106B079" w:rsidRDefault="7106B079" w:rsidP="00513B41">
      <w:pPr>
        <w:ind w:left="527" w:right="505"/>
        <w:jc w:val="both"/>
        <w:rPr>
          <w:sz w:val="24"/>
          <w:szCs w:val="24"/>
        </w:rPr>
      </w:pPr>
    </w:p>
    <w:p w14:paraId="3529A3E8" w14:textId="77777777" w:rsidR="21BF0A43" w:rsidRDefault="21BF0A43" w:rsidP="00513B41">
      <w:pPr>
        <w:ind w:left="527" w:right="505"/>
        <w:jc w:val="both"/>
      </w:pPr>
      <w:r w:rsidRPr="2E185CCF">
        <w:rPr>
          <w:sz w:val="24"/>
          <w:szCs w:val="24"/>
        </w:rPr>
        <w:t xml:space="preserve">Singh and </w:t>
      </w:r>
      <w:proofErr w:type="spellStart"/>
      <w:r w:rsidRPr="2E185CCF">
        <w:rPr>
          <w:sz w:val="24"/>
          <w:szCs w:val="24"/>
        </w:rPr>
        <w:t>Nasoz</w:t>
      </w:r>
      <w:proofErr w:type="spellEnd"/>
      <w:r w:rsidRPr="2E185CCF">
        <w:rPr>
          <w:sz w:val="24"/>
          <w:szCs w:val="24"/>
        </w:rPr>
        <w:t xml:space="preserve"> developed a CNN model focused on enhancing pre-processing accuracy, resulting in improved emotion detection. However, their method faces technical challenges with max-pooling and dropout layers, which can impact the model's stability and generalization.</w:t>
      </w:r>
    </w:p>
    <w:p w14:paraId="1981D2CD" w14:textId="77777777" w:rsidR="7106B079" w:rsidRDefault="7106B079" w:rsidP="00513B41">
      <w:pPr>
        <w:ind w:left="527" w:right="505"/>
        <w:jc w:val="both"/>
        <w:rPr>
          <w:sz w:val="24"/>
          <w:szCs w:val="24"/>
        </w:rPr>
      </w:pPr>
    </w:p>
    <w:p w14:paraId="2480BBF2" w14:textId="77777777" w:rsidR="21BF0A43" w:rsidRDefault="21BF0A43" w:rsidP="00513B41">
      <w:pPr>
        <w:ind w:left="527" w:right="505"/>
        <w:jc w:val="both"/>
      </w:pPr>
      <w:proofErr w:type="spellStart"/>
      <w:r w:rsidRPr="2E185CCF">
        <w:rPr>
          <w:sz w:val="24"/>
          <w:szCs w:val="24"/>
        </w:rPr>
        <w:t>Yag</w:t>
      </w:r>
      <w:proofErr w:type="spellEnd"/>
      <w:r w:rsidRPr="2E185CCF">
        <w:rPr>
          <w:sz w:val="24"/>
          <w:szCs w:val="24"/>
        </w:rPr>
        <w:t xml:space="preserve"> and </w:t>
      </w:r>
      <w:proofErr w:type="spellStart"/>
      <w:r w:rsidRPr="2E185CCF">
        <w:rPr>
          <w:sz w:val="24"/>
          <w:szCs w:val="24"/>
        </w:rPr>
        <w:t>Altan</w:t>
      </w:r>
      <w:proofErr w:type="spellEnd"/>
      <w:r w:rsidRPr="2E185CCF">
        <w:rPr>
          <w:sz w:val="24"/>
          <w:szCs w:val="24"/>
        </w:rPr>
        <w:t xml:space="preserve"> introduced a reduced-feature CNN model that successfully maintains classifier performance while using fewer features, making it efficient. Nevertheless, their model is narrowly focused, being mainly applicable to plant disease classification, limiting its broader use in facial emotion tasks.</w:t>
      </w:r>
    </w:p>
    <w:p w14:paraId="79B6F29A" w14:textId="77777777" w:rsidR="21BF0A43" w:rsidRDefault="21BF0A43" w:rsidP="00513B41">
      <w:pPr>
        <w:ind w:left="527" w:right="505"/>
        <w:jc w:val="both"/>
      </w:pPr>
      <w:proofErr w:type="spellStart"/>
      <w:r w:rsidRPr="2E185CCF">
        <w:rPr>
          <w:sz w:val="24"/>
          <w:szCs w:val="24"/>
        </w:rPr>
        <w:t>Sezer</w:t>
      </w:r>
      <w:proofErr w:type="spellEnd"/>
      <w:r w:rsidRPr="2E185CCF">
        <w:rPr>
          <w:sz w:val="24"/>
          <w:szCs w:val="24"/>
        </w:rPr>
        <w:t xml:space="preserve"> and </w:t>
      </w:r>
      <w:proofErr w:type="spellStart"/>
      <w:r w:rsidRPr="2E185CCF">
        <w:rPr>
          <w:sz w:val="24"/>
          <w:szCs w:val="24"/>
        </w:rPr>
        <w:t>Altan</w:t>
      </w:r>
      <w:proofErr w:type="spellEnd"/>
      <w:r w:rsidRPr="2E185CCF">
        <w:rPr>
          <w:sz w:val="24"/>
          <w:szCs w:val="24"/>
        </w:rPr>
        <w:t xml:space="preserve"> utilized the </w:t>
      </w:r>
      <w:proofErr w:type="spellStart"/>
      <w:r w:rsidRPr="2E185CCF">
        <w:rPr>
          <w:sz w:val="24"/>
          <w:szCs w:val="24"/>
        </w:rPr>
        <w:t>AlexNet</w:t>
      </w:r>
      <w:proofErr w:type="spellEnd"/>
      <w:r w:rsidRPr="2E185CCF">
        <w:rPr>
          <w:sz w:val="24"/>
          <w:szCs w:val="24"/>
        </w:rPr>
        <w:t xml:space="preserve"> architecture for defect detection in solder pastes. Their </w:t>
      </w:r>
      <w:r w:rsidRPr="2E185CCF">
        <w:rPr>
          <w:sz w:val="24"/>
          <w:szCs w:val="24"/>
        </w:rPr>
        <w:lastRenderedPageBreak/>
        <w:t>model is relatively simple and offers strong performance for its specific application. However, its dependency on large datasets and task-specific design restricts its flexibility for general FER tasks.</w:t>
      </w:r>
    </w:p>
    <w:p w14:paraId="7A85E6EB" w14:textId="77777777" w:rsidR="07172151" w:rsidRDefault="07172151" w:rsidP="00513B41">
      <w:pPr>
        <w:ind w:left="527" w:right="505"/>
        <w:jc w:val="both"/>
        <w:rPr>
          <w:sz w:val="24"/>
          <w:szCs w:val="24"/>
        </w:rPr>
      </w:pPr>
    </w:p>
    <w:p w14:paraId="7DF8B1A4" w14:textId="77777777" w:rsidR="21BF0A43" w:rsidRDefault="21BF0A43" w:rsidP="00513B41">
      <w:pPr>
        <w:ind w:left="527" w:right="505"/>
        <w:jc w:val="both"/>
      </w:pPr>
      <w:r w:rsidRPr="2E185CCF">
        <w:rPr>
          <w:sz w:val="24"/>
          <w:szCs w:val="24"/>
        </w:rPr>
        <w:t>Chen et al. proposed a deep CNN capable of capturing dynamic emotions, offering a more nuanced understanding of emotional states over time. Despite this, their approach requires an additional CNN dedicated to static image analysis, which increases computational complexity.</w:t>
      </w:r>
    </w:p>
    <w:p w14:paraId="48C3CC8D" w14:textId="77777777" w:rsidR="439B4AB0" w:rsidRDefault="439B4AB0" w:rsidP="00513B41">
      <w:pPr>
        <w:ind w:left="527" w:right="505"/>
        <w:jc w:val="both"/>
        <w:rPr>
          <w:sz w:val="24"/>
          <w:szCs w:val="24"/>
        </w:rPr>
      </w:pPr>
    </w:p>
    <w:p w14:paraId="1A8B0D53" w14:textId="77777777" w:rsidR="21BF0A43" w:rsidRDefault="21BF0A43" w:rsidP="00513B41">
      <w:pPr>
        <w:ind w:left="527" w:right="505"/>
        <w:jc w:val="both"/>
      </w:pPr>
      <w:proofErr w:type="spellStart"/>
      <w:r w:rsidRPr="2E185CCF">
        <w:rPr>
          <w:sz w:val="24"/>
          <w:szCs w:val="24"/>
        </w:rPr>
        <w:t>Mehendale</w:t>
      </w:r>
      <w:proofErr w:type="spellEnd"/>
      <w:r w:rsidRPr="2E185CCF">
        <w:rPr>
          <w:sz w:val="24"/>
          <w:szCs w:val="24"/>
        </w:rPr>
        <w:t xml:space="preserve"> introduced a CNN model that incorporates an expressive vector for emotion recognition, which is innovative for enhancing recognition detail. However, there remains a need for further experimentation across individual CNN layers to optimize performance fully.</w:t>
      </w:r>
    </w:p>
    <w:p w14:paraId="638AE34B" w14:textId="77777777" w:rsidR="439B4AB0" w:rsidRDefault="439B4AB0" w:rsidP="00513B41">
      <w:pPr>
        <w:ind w:left="527" w:right="505"/>
        <w:jc w:val="both"/>
        <w:rPr>
          <w:sz w:val="24"/>
          <w:szCs w:val="24"/>
        </w:rPr>
      </w:pPr>
    </w:p>
    <w:p w14:paraId="623EB2A6" w14:textId="77777777" w:rsidR="21BF0A43" w:rsidRDefault="21BF0A43" w:rsidP="00513B41">
      <w:pPr>
        <w:ind w:left="527" w:right="505"/>
        <w:jc w:val="both"/>
      </w:pPr>
      <w:r w:rsidRPr="2E185CCF">
        <w:rPr>
          <w:sz w:val="24"/>
          <w:szCs w:val="24"/>
        </w:rPr>
        <w:t xml:space="preserve">Finally, </w:t>
      </w:r>
      <w:proofErr w:type="spellStart"/>
      <w:r w:rsidRPr="2E185CCF">
        <w:rPr>
          <w:sz w:val="24"/>
          <w:szCs w:val="24"/>
        </w:rPr>
        <w:t>Mollahosseini</w:t>
      </w:r>
      <w:proofErr w:type="spellEnd"/>
      <w:r w:rsidRPr="2E185CCF">
        <w:rPr>
          <w:sz w:val="24"/>
          <w:szCs w:val="24"/>
        </w:rPr>
        <w:t xml:space="preserve"> et al. presented a deep neural network approach that outperforms many existing methods by eliminating the need for handcrafted features. Despite its advantages, there is room for improvement, particularly in achieving higher classification accuracy.</w:t>
      </w:r>
    </w:p>
    <w:p w14:paraId="1A58748E" w14:textId="77777777" w:rsidR="2E3AD27B" w:rsidRDefault="2E3AD27B" w:rsidP="00513B41">
      <w:pPr>
        <w:ind w:left="527" w:right="505"/>
        <w:jc w:val="both"/>
        <w:rPr>
          <w:sz w:val="24"/>
          <w:szCs w:val="24"/>
        </w:rPr>
      </w:pPr>
    </w:p>
    <w:p w14:paraId="4E7C34CA" w14:textId="77777777" w:rsidR="23756079" w:rsidRDefault="23756079" w:rsidP="00513B41">
      <w:pPr>
        <w:ind w:left="527" w:right="505"/>
        <w:jc w:val="both"/>
        <w:rPr>
          <w:b/>
          <w:bCs/>
          <w:sz w:val="24"/>
          <w:szCs w:val="24"/>
        </w:rPr>
      </w:pPr>
      <w:r w:rsidRPr="58AE8ED2">
        <w:rPr>
          <w:sz w:val="24"/>
          <w:szCs w:val="24"/>
        </w:rPr>
        <w:t>Overall, while each model contributes valuable advancements to the field, challenges such as scalability, dataset requirements, generalizability, and computational efficiency persist. Future research must address these gaps to develop more robust and versatile FER systems</w:t>
      </w:r>
      <w:r w:rsidR="20247975" w:rsidRPr="58AE8ED2">
        <w:rPr>
          <w:sz w:val="24"/>
          <w:szCs w:val="24"/>
        </w:rPr>
        <w:t>.</w:t>
      </w:r>
    </w:p>
    <w:p w14:paraId="0E0214FC" w14:textId="77777777" w:rsidR="58AE8ED2" w:rsidRDefault="58AE8ED2" w:rsidP="00513B41">
      <w:pPr>
        <w:ind w:left="527" w:right="505"/>
        <w:jc w:val="both"/>
        <w:rPr>
          <w:b/>
          <w:bCs/>
          <w:sz w:val="24"/>
          <w:szCs w:val="24"/>
        </w:rPr>
      </w:pPr>
    </w:p>
    <w:p w14:paraId="00EBB4BC" w14:textId="77777777" w:rsidR="46775EF9" w:rsidRDefault="00344039" w:rsidP="00513B41">
      <w:pPr>
        <w:ind w:left="527" w:right="505"/>
        <w:jc w:val="both"/>
        <w:rPr>
          <w:b/>
          <w:bCs/>
          <w:sz w:val="24"/>
          <w:szCs w:val="24"/>
        </w:rPr>
      </w:pPr>
      <w:r>
        <w:rPr>
          <w:b/>
          <w:bCs/>
          <w:sz w:val="24"/>
          <w:szCs w:val="24"/>
        </w:rPr>
        <w:t>2.</w:t>
      </w:r>
      <w:r w:rsidR="006F3CD0">
        <w:rPr>
          <w:b/>
          <w:bCs/>
          <w:sz w:val="24"/>
          <w:szCs w:val="24"/>
        </w:rPr>
        <w:t>3</w:t>
      </w:r>
      <w:r>
        <w:rPr>
          <w:b/>
          <w:bCs/>
          <w:sz w:val="24"/>
          <w:szCs w:val="24"/>
        </w:rPr>
        <w:t xml:space="preserve"> </w:t>
      </w:r>
      <w:r w:rsidRPr="58AE8ED2">
        <w:rPr>
          <w:b/>
          <w:bCs/>
          <w:sz w:val="24"/>
          <w:szCs w:val="24"/>
        </w:rPr>
        <w:t xml:space="preserve">Fault Tolerance </w:t>
      </w:r>
      <w:r>
        <w:rPr>
          <w:b/>
          <w:bCs/>
          <w:sz w:val="24"/>
          <w:szCs w:val="24"/>
        </w:rPr>
        <w:t>o</w:t>
      </w:r>
      <w:r w:rsidRPr="58AE8ED2">
        <w:rPr>
          <w:b/>
          <w:bCs/>
          <w:sz w:val="24"/>
          <w:szCs w:val="24"/>
        </w:rPr>
        <w:t xml:space="preserve">f Proposed Model </w:t>
      </w:r>
    </w:p>
    <w:p w14:paraId="6D8131B6" w14:textId="77777777" w:rsidR="58AE8ED2" w:rsidRDefault="58AE8ED2" w:rsidP="00513B41">
      <w:pPr>
        <w:ind w:left="527" w:right="505"/>
        <w:jc w:val="both"/>
        <w:rPr>
          <w:b/>
          <w:bCs/>
          <w:sz w:val="24"/>
          <w:szCs w:val="24"/>
        </w:rPr>
      </w:pPr>
    </w:p>
    <w:p w14:paraId="105D13C6" w14:textId="77777777" w:rsidR="46775EF9" w:rsidRPr="00344039" w:rsidRDefault="46775EF9" w:rsidP="00513B41">
      <w:pPr>
        <w:ind w:left="527" w:right="505"/>
        <w:jc w:val="both"/>
        <w:rPr>
          <w:sz w:val="24"/>
          <w:szCs w:val="24"/>
        </w:rPr>
      </w:pPr>
      <w:r w:rsidRPr="00344039">
        <w:rPr>
          <w:sz w:val="24"/>
          <w:szCs w:val="24"/>
        </w:rPr>
        <w:t xml:space="preserve">The proposed model has been thoroughly evaluated for robustness, including testing with unclear and occluded images and incorporating fault tolerance mechanisms </w:t>
      </w:r>
      <w:r w:rsidR="5B5784AF" w:rsidRPr="00344039">
        <w:rPr>
          <w:sz w:val="24"/>
          <w:szCs w:val="24"/>
        </w:rPr>
        <w:t>[</w:t>
      </w:r>
      <w:hyperlink w:anchor="hamidi" w:history="1">
        <w:r w:rsidR="1511C63B" w:rsidRPr="00344039">
          <w:rPr>
            <w:rStyle w:val="Hyperlink"/>
            <w:sz w:val="24"/>
            <w:szCs w:val="24"/>
            <w:u w:val="none"/>
          </w:rPr>
          <w:t>41</w:t>
        </w:r>
      </w:hyperlink>
      <w:r w:rsidRPr="00344039">
        <w:rPr>
          <w:sz w:val="24"/>
          <w:szCs w:val="24"/>
        </w:rPr>
        <w:t xml:space="preserve">, </w:t>
      </w:r>
      <w:hyperlink w:anchor="hamidik" w:history="1">
        <w:r w:rsidRPr="00344039">
          <w:rPr>
            <w:rStyle w:val="Hyperlink"/>
            <w:sz w:val="24"/>
            <w:szCs w:val="24"/>
            <w:u w:val="none"/>
          </w:rPr>
          <w:t>4</w:t>
        </w:r>
        <w:r w:rsidR="58E4DA7E" w:rsidRPr="00344039">
          <w:rPr>
            <w:rStyle w:val="Hyperlink"/>
            <w:sz w:val="24"/>
            <w:szCs w:val="24"/>
            <w:u w:val="none"/>
          </w:rPr>
          <w:t>2</w:t>
        </w:r>
      </w:hyperlink>
      <w:r w:rsidR="28D23434" w:rsidRPr="00344039">
        <w:rPr>
          <w:sz w:val="24"/>
          <w:szCs w:val="24"/>
        </w:rPr>
        <w:t>]</w:t>
      </w:r>
      <w:r w:rsidRPr="00344039">
        <w:rPr>
          <w:sz w:val="24"/>
          <w:szCs w:val="24"/>
        </w:rPr>
        <w:t xml:space="preserve">. Despite the ambiguity in some images, the model performs efficiently, demonstrating its resilience to noise and errors. The multi-layer architecture enables learning complex patterns and features crucial for facial expression identification, even under challenging conditions. To ensure further robustness and system reliability, the model leverages redundancy in the form of ensemble learning. This involves training multiple CNNs with slightly different architectures or initializations. During inference, the model combines predictions from these ensembles, making it less susceptible to individual model failures and improving overall accuracy and fault tolerance </w:t>
      </w:r>
      <w:r w:rsidR="235729B9" w:rsidRPr="00344039">
        <w:rPr>
          <w:sz w:val="24"/>
          <w:szCs w:val="24"/>
        </w:rPr>
        <w:t>[</w:t>
      </w:r>
      <w:hyperlink w:anchor="hamidil" w:history="1">
        <w:r w:rsidRPr="00344039">
          <w:rPr>
            <w:rStyle w:val="Hyperlink"/>
            <w:sz w:val="24"/>
            <w:szCs w:val="24"/>
            <w:u w:val="none"/>
          </w:rPr>
          <w:t>4</w:t>
        </w:r>
        <w:r w:rsidR="7C5DDC4E" w:rsidRPr="00344039">
          <w:rPr>
            <w:rStyle w:val="Hyperlink"/>
            <w:sz w:val="24"/>
            <w:szCs w:val="24"/>
            <w:u w:val="none"/>
          </w:rPr>
          <w:t>3</w:t>
        </w:r>
      </w:hyperlink>
      <w:r w:rsidRPr="00344039">
        <w:rPr>
          <w:sz w:val="24"/>
          <w:szCs w:val="24"/>
        </w:rPr>
        <w:t xml:space="preserve">, </w:t>
      </w:r>
      <w:hyperlink w:anchor="hamidim" w:history="1">
        <w:r w:rsidRPr="00344039">
          <w:rPr>
            <w:rStyle w:val="Hyperlink"/>
            <w:sz w:val="24"/>
            <w:szCs w:val="24"/>
            <w:u w:val="none"/>
          </w:rPr>
          <w:t>4</w:t>
        </w:r>
        <w:r w:rsidR="4259DA61" w:rsidRPr="00344039">
          <w:rPr>
            <w:rStyle w:val="Hyperlink"/>
            <w:sz w:val="24"/>
            <w:szCs w:val="24"/>
            <w:u w:val="none"/>
          </w:rPr>
          <w:t>4</w:t>
        </w:r>
      </w:hyperlink>
      <w:r w:rsidR="18352DF9" w:rsidRPr="00344039">
        <w:rPr>
          <w:sz w:val="24"/>
          <w:szCs w:val="24"/>
        </w:rPr>
        <w:t>]</w:t>
      </w:r>
      <w:r w:rsidRPr="00344039">
        <w:rPr>
          <w:sz w:val="24"/>
          <w:szCs w:val="24"/>
        </w:rPr>
        <w:t xml:space="preserve">. Additionally, the model utilizes check pointing at regular intervals during training. This allows for recovery from unexpected hardware or software failures, minimizing training time loss and ensuring system stability. The implemented fault tolerance mechanisms, combined with the inherent robustness of the CNN architecture, contribute to the model's suitability for real world applications, especially those requiring high reliability and resilience </w:t>
      </w:r>
      <w:r w:rsidR="775658D7" w:rsidRPr="00344039">
        <w:rPr>
          <w:sz w:val="24"/>
          <w:szCs w:val="24"/>
        </w:rPr>
        <w:t>[</w:t>
      </w:r>
      <w:hyperlink w:anchor="nilchi" w:history="1">
        <w:r w:rsidR="775658D7" w:rsidRPr="00344039">
          <w:rPr>
            <w:rStyle w:val="Hyperlink"/>
            <w:sz w:val="24"/>
            <w:szCs w:val="24"/>
            <w:u w:val="none"/>
          </w:rPr>
          <w:t>45</w:t>
        </w:r>
      </w:hyperlink>
      <w:r w:rsidR="775658D7" w:rsidRPr="00344039">
        <w:rPr>
          <w:sz w:val="24"/>
          <w:szCs w:val="24"/>
        </w:rPr>
        <w:t>]</w:t>
      </w:r>
      <w:r w:rsidRPr="00344039">
        <w:rPr>
          <w:sz w:val="24"/>
          <w:szCs w:val="24"/>
        </w:rPr>
        <w:t>.</w:t>
      </w:r>
    </w:p>
    <w:p w14:paraId="5DCC4D4C" w14:textId="77777777" w:rsidR="008D37C9" w:rsidRDefault="008D37C9" w:rsidP="00513B41">
      <w:pPr>
        <w:ind w:left="527" w:right="505"/>
        <w:jc w:val="both"/>
        <w:rPr>
          <w:b/>
          <w:bCs/>
          <w:sz w:val="20"/>
          <w:szCs w:val="20"/>
        </w:rPr>
      </w:pPr>
    </w:p>
    <w:p w14:paraId="01BE498F" w14:textId="77777777" w:rsidR="008D37C9" w:rsidRPr="008D37C9" w:rsidRDefault="00B322A6" w:rsidP="00B322A6">
      <w:pPr>
        <w:pStyle w:val="BodyText"/>
      </w:pPr>
      <w:r>
        <w:rPr>
          <w:b/>
          <w:bCs/>
        </w:rPr>
        <w:tab/>
      </w:r>
      <w:r>
        <w:rPr>
          <w:b/>
          <w:bCs/>
        </w:rPr>
        <w:tab/>
      </w:r>
      <w:r w:rsidRPr="5A1ED1DB">
        <w:rPr>
          <w:b/>
          <w:bCs/>
        </w:rPr>
        <w:t>Table 2.</w:t>
      </w:r>
      <w:r w:rsidR="008D37C9">
        <w:rPr>
          <w:b/>
          <w:bCs/>
        </w:rPr>
        <w:t>4</w:t>
      </w:r>
      <w:r w:rsidRPr="008D37C9">
        <w:t xml:space="preserve">: </w:t>
      </w:r>
      <w:r>
        <w:t>T</w:t>
      </w:r>
      <w:r w:rsidRPr="008D37C9">
        <w:t xml:space="preserve">he most common </w:t>
      </w:r>
      <w:r>
        <w:t>ML</w:t>
      </w:r>
      <w:r w:rsidRPr="008D37C9">
        <w:t xml:space="preserve"> algorithms used in emotions recognition</w:t>
      </w:r>
    </w:p>
    <w:p w14:paraId="7C18AA78" w14:textId="77777777" w:rsidR="007102BC" w:rsidRPr="008D37C9" w:rsidRDefault="007102BC" w:rsidP="1C428CBB">
      <w:pPr>
        <w:jc w:val="both"/>
        <w:rPr>
          <w:sz w:val="20"/>
          <w:szCs w:val="20"/>
        </w:rPr>
      </w:pPr>
    </w:p>
    <w:tbl>
      <w:tblPr>
        <w:tblStyle w:val="TableGrid"/>
        <w:tblW w:w="0" w:type="auto"/>
        <w:tblInd w:w="562" w:type="dxa"/>
        <w:tblLook w:val="04A0" w:firstRow="1" w:lastRow="0" w:firstColumn="1" w:lastColumn="0" w:noHBand="0" w:noVBand="1"/>
      </w:tblPr>
      <w:tblGrid>
        <w:gridCol w:w="1496"/>
        <w:gridCol w:w="2020"/>
        <w:gridCol w:w="2020"/>
        <w:gridCol w:w="2020"/>
        <w:gridCol w:w="1554"/>
      </w:tblGrid>
      <w:tr w:rsidR="00355F70" w14:paraId="13F895E3" w14:textId="77777777" w:rsidTr="00513B41">
        <w:tc>
          <w:tcPr>
            <w:tcW w:w="1458" w:type="dxa"/>
          </w:tcPr>
          <w:p w14:paraId="5950AE49" w14:textId="77777777" w:rsidR="00355F70" w:rsidRPr="00355F70" w:rsidRDefault="00355F70" w:rsidP="1C428CBB">
            <w:pPr>
              <w:jc w:val="both"/>
              <w:rPr>
                <w:b/>
                <w:sz w:val="24"/>
                <w:szCs w:val="24"/>
              </w:rPr>
            </w:pPr>
            <w:r w:rsidRPr="00355F70">
              <w:rPr>
                <w:b/>
                <w:sz w:val="24"/>
                <w:szCs w:val="24"/>
              </w:rPr>
              <w:t>Authors</w:t>
            </w:r>
          </w:p>
        </w:tc>
        <w:tc>
          <w:tcPr>
            <w:tcW w:w="2020" w:type="dxa"/>
          </w:tcPr>
          <w:p w14:paraId="073B1EA2" w14:textId="77777777" w:rsidR="00355F70" w:rsidRPr="00355F70" w:rsidRDefault="00355F70" w:rsidP="1C428CBB">
            <w:pPr>
              <w:jc w:val="both"/>
              <w:rPr>
                <w:b/>
                <w:sz w:val="24"/>
                <w:szCs w:val="24"/>
              </w:rPr>
            </w:pPr>
            <w:r w:rsidRPr="00355F70">
              <w:rPr>
                <w:b/>
                <w:sz w:val="24"/>
                <w:szCs w:val="24"/>
              </w:rPr>
              <w:t>Classifiers</w:t>
            </w:r>
          </w:p>
        </w:tc>
        <w:tc>
          <w:tcPr>
            <w:tcW w:w="2020" w:type="dxa"/>
          </w:tcPr>
          <w:p w14:paraId="0212E6DA" w14:textId="77777777" w:rsidR="00355F70" w:rsidRPr="00355F70" w:rsidRDefault="00355F70" w:rsidP="1C428CBB">
            <w:pPr>
              <w:jc w:val="both"/>
              <w:rPr>
                <w:b/>
                <w:sz w:val="24"/>
                <w:szCs w:val="24"/>
              </w:rPr>
            </w:pPr>
            <w:r w:rsidRPr="00355F70">
              <w:rPr>
                <w:b/>
                <w:sz w:val="24"/>
                <w:szCs w:val="24"/>
              </w:rPr>
              <w:t>Methods</w:t>
            </w:r>
          </w:p>
        </w:tc>
        <w:tc>
          <w:tcPr>
            <w:tcW w:w="2020" w:type="dxa"/>
          </w:tcPr>
          <w:p w14:paraId="2A2EDCF0" w14:textId="77777777" w:rsidR="00355F70" w:rsidRPr="00355F70" w:rsidRDefault="00355F70" w:rsidP="1C428CBB">
            <w:pPr>
              <w:jc w:val="both"/>
              <w:rPr>
                <w:b/>
                <w:sz w:val="24"/>
                <w:szCs w:val="24"/>
              </w:rPr>
            </w:pPr>
            <w:r w:rsidRPr="00355F70">
              <w:rPr>
                <w:b/>
                <w:sz w:val="24"/>
                <w:szCs w:val="24"/>
              </w:rPr>
              <w:t>Emotions</w:t>
            </w:r>
          </w:p>
        </w:tc>
        <w:tc>
          <w:tcPr>
            <w:tcW w:w="1554" w:type="dxa"/>
          </w:tcPr>
          <w:p w14:paraId="62DEAF51" w14:textId="77777777" w:rsidR="00355F70" w:rsidRPr="00355F70" w:rsidRDefault="00355F70" w:rsidP="1C428CBB">
            <w:pPr>
              <w:jc w:val="both"/>
              <w:rPr>
                <w:b/>
                <w:sz w:val="24"/>
                <w:szCs w:val="24"/>
              </w:rPr>
            </w:pPr>
            <w:r w:rsidRPr="00355F70">
              <w:rPr>
                <w:b/>
                <w:sz w:val="24"/>
                <w:szCs w:val="24"/>
              </w:rPr>
              <w:t>Accuracy (in %)</w:t>
            </w:r>
          </w:p>
        </w:tc>
      </w:tr>
      <w:tr w:rsidR="00355F70" w14:paraId="0A23EF10" w14:textId="77777777" w:rsidTr="00513B41">
        <w:tc>
          <w:tcPr>
            <w:tcW w:w="1458" w:type="dxa"/>
          </w:tcPr>
          <w:p w14:paraId="429AE8AD" w14:textId="77777777" w:rsidR="00355F70" w:rsidRPr="002A3207" w:rsidRDefault="00355F70" w:rsidP="1C428CBB">
            <w:pPr>
              <w:jc w:val="both"/>
              <w:rPr>
                <w:sz w:val="24"/>
                <w:szCs w:val="24"/>
              </w:rPr>
            </w:pPr>
            <w:proofErr w:type="spellStart"/>
            <w:r w:rsidRPr="002A3207">
              <w:rPr>
                <w:sz w:val="24"/>
                <w:szCs w:val="24"/>
              </w:rPr>
              <w:t>Umer</w:t>
            </w:r>
            <w:proofErr w:type="spellEnd"/>
            <w:r w:rsidRPr="002A3207">
              <w:rPr>
                <w:sz w:val="24"/>
                <w:szCs w:val="24"/>
              </w:rPr>
              <w:t xml:space="preserve"> et al. [</w:t>
            </w:r>
            <w:hyperlink w:anchor="umer" w:history="1">
              <w:r w:rsidR="000732B2" w:rsidRPr="002A3207">
                <w:rPr>
                  <w:rStyle w:val="Hyperlink"/>
                  <w:sz w:val="24"/>
                  <w:szCs w:val="24"/>
                  <w:u w:val="none"/>
                </w:rPr>
                <w:t>29</w:t>
              </w:r>
            </w:hyperlink>
            <w:r w:rsidRPr="002A3207">
              <w:rPr>
                <w:sz w:val="24"/>
                <w:szCs w:val="24"/>
              </w:rPr>
              <w:t>],</w:t>
            </w:r>
          </w:p>
        </w:tc>
        <w:tc>
          <w:tcPr>
            <w:tcW w:w="2020" w:type="dxa"/>
          </w:tcPr>
          <w:p w14:paraId="4BDD0C10" w14:textId="77777777" w:rsidR="00355F70" w:rsidRDefault="00355F70" w:rsidP="1C428CBB">
            <w:pPr>
              <w:jc w:val="both"/>
              <w:rPr>
                <w:sz w:val="24"/>
                <w:szCs w:val="24"/>
              </w:rPr>
            </w:pPr>
            <w:r>
              <w:rPr>
                <w:sz w:val="24"/>
                <w:szCs w:val="24"/>
              </w:rPr>
              <w:t>CNN</w:t>
            </w:r>
          </w:p>
        </w:tc>
        <w:tc>
          <w:tcPr>
            <w:tcW w:w="2020" w:type="dxa"/>
          </w:tcPr>
          <w:p w14:paraId="7A24AC22" w14:textId="77777777" w:rsidR="00355F70" w:rsidRPr="00355F70" w:rsidRDefault="00355F70" w:rsidP="00355F70">
            <w:pPr>
              <w:jc w:val="both"/>
              <w:rPr>
                <w:sz w:val="24"/>
                <w:szCs w:val="24"/>
              </w:rPr>
            </w:pPr>
            <w:r w:rsidRPr="00355F70">
              <w:rPr>
                <w:sz w:val="24"/>
                <w:szCs w:val="24"/>
              </w:rPr>
              <w:t>Facial</w:t>
            </w:r>
          </w:p>
          <w:p w14:paraId="6BEC8AE3" w14:textId="77777777" w:rsidR="00355F70" w:rsidRPr="00355F70" w:rsidRDefault="00355F70" w:rsidP="00355F70">
            <w:pPr>
              <w:jc w:val="both"/>
              <w:rPr>
                <w:sz w:val="24"/>
                <w:szCs w:val="24"/>
              </w:rPr>
            </w:pPr>
            <w:r w:rsidRPr="00355F70">
              <w:rPr>
                <w:sz w:val="24"/>
                <w:szCs w:val="24"/>
              </w:rPr>
              <w:t>Expression</w:t>
            </w:r>
          </w:p>
          <w:p w14:paraId="6C990E17" w14:textId="77777777" w:rsidR="00355F70" w:rsidRPr="00355F70" w:rsidRDefault="00355F70" w:rsidP="00355F70">
            <w:pPr>
              <w:jc w:val="both"/>
              <w:rPr>
                <w:sz w:val="24"/>
                <w:szCs w:val="24"/>
              </w:rPr>
            </w:pPr>
            <w:r w:rsidRPr="00355F70">
              <w:rPr>
                <w:sz w:val="24"/>
                <w:szCs w:val="24"/>
              </w:rPr>
              <w:t>Emotion</w:t>
            </w:r>
          </w:p>
          <w:p w14:paraId="46BE6A49" w14:textId="77777777" w:rsidR="00355F70" w:rsidRDefault="00355F70" w:rsidP="00355F70">
            <w:pPr>
              <w:jc w:val="both"/>
              <w:rPr>
                <w:sz w:val="24"/>
                <w:szCs w:val="24"/>
              </w:rPr>
            </w:pPr>
            <w:r w:rsidRPr="00355F70">
              <w:rPr>
                <w:sz w:val="24"/>
                <w:szCs w:val="24"/>
              </w:rPr>
              <w:t>Recognition</w:t>
            </w:r>
          </w:p>
        </w:tc>
        <w:tc>
          <w:tcPr>
            <w:tcW w:w="2020" w:type="dxa"/>
          </w:tcPr>
          <w:p w14:paraId="12005BF2" w14:textId="77777777" w:rsidR="00355F70" w:rsidRPr="00355F70" w:rsidRDefault="00355F70" w:rsidP="00355F70">
            <w:pPr>
              <w:jc w:val="both"/>
              <w:rPr>
                <w:sz w:val="24"/>
                <w:szCs w:val="24"/>
              </w:rPr>
            </w:pPr>
            <w:r w:rsidRPr="00355F70">
              <w:rPr>
                <w:sz w:val="24"/>
                <w:szCs w:val="24"/>
              </w:rPr>
              <w:t>Happiness,</w:t>
            </w:r>
          </w:p>
          <w:p w14:paraId="32D41C32" w14:textId="77777777" w:rsidR="00355F70" w:rsidRPr="00355F70" w:rsidRDefault="00355F70" w:rsidP="00355F70">
            <w:pPr>
              <w:jc w:val="both"/>
              <w:rPr>
                <w:sz w:val="24"/>
                <w:szCs w:val="24"/>
              </w:rPr>
            </w:pPr>
            <w:r w:rsidRPr="00355F70">
              <w:rPr>
                <w:sz w:val="24"/>
                <w:szCs w:val="24"/>
              </w:rPr>
              <w:t>sadness, fear,</w:t>
            </w:r>
          </w:p>
          <w:p w14:paraId="0E4A765F" w14:textId="77777777" w:rsidR="00355F70" w:rsidRPr="00355F70" w:rsidRDefault="00355F70" w:rsidP="00355F70">
            <w:pPr>
              <w:jc w:val="both"/>
              <w:rPr>
                <w:sz w:val="24"/>
                <w:szCs w:val="24"/>
              </w:rPr>
            </w:pPr>
            <w:r w:rsidRPr="00355F70">
              <w:rPr>
                <w:sz w:val="24"/>
                <w:szCs w:val="24"/>
              </w:rPr>
              <w:t>disgust, surprise,</w:t>
            </w:r>
          </w:p>
          <w:p w14:paraId="59ABC392" w14:textId="77777777" w:rsidR="00355F70" w:rsidRPr="00355F70" w:rsidRDefault="00355F70" w:rsidP="00355F70">
            <w:pPr>
              <w:jc w:val="both"/>
              <w:rPr>
                <w:sz w:val="24"/>
                <w:szCs w:val="24"/>
              </w:rPr>
            </w:pPr>
            <w:r w:rsidRPr="00355F70">
              <w:rPr>
                <w:sz w:val="24"/>
                <w:szCs w:val="24"/>
              </w:rPr>
              <w:t>anger, and</w:t>
            </w:r>
          </w:p>
          <w:p w14:paraId="2D7AA68F" w14:textId="77777777" w:rsidR="00355F70" w:rsidRDefault="00355F70" w:rsidP="00355F70">
            <w:pPr>
              <w:jc w:val="both"/>
              <w:rPr>
                <w:sz w:val="24"/>
                <w:szCs w:val="24"/>
              </w:rPr>
            </w:pPr>
            <w:r w:rsidRPr="00355F70">
              <w:rPr>
                <w:sz w:val="24"/>
                <w:szCs w:val="24"/>
              </w:rPr>
              <w:t>neutral</w:t>
            </w:r>
          </w:p>
        </w:tc>
        <w:tc>
          <w:tcPr>
            <w:tcW w:w="1554" w:type="dxa"/>
          </w:tcPr>
          <w:p w14:paraId="555492B7" w14:textId="77777777" w:rsidR="00B53F3F" w:rsidRPr="00B53F3F" w:rsidRDefault="00B53F3F" w:rsidP="00B53F3F">
            <w:pPr>
              <w:jc w:val="both"/>
              <w:rPr>
                <w:sz w:val="24"/>
                <w:szCs w:val="24"/>
              </w:rPr>
            </w:pPr>
            <w:r w:rsidRPr="00B53F3F">
              <w:rPr>
                <w:sz w:val="24"/>
                <w:szCs w:val="24"/>
              </w:rPr>
              <w:t>CNN algorithm</w:t>
            </w:r>
          </w:p>
          <w:p w14:paraId="288D5D5C" w14:textId="77777777" w:rsidR="00B53F3F" w:rsidRPr="00B53F3F" w:rsidRDefault="00B53F3F" w:rsidP="00B53F3F">
            <w:pPr>
              <w:jc w:val="both"/>
              <w:rPr>
                <w:sz w:val="24"/>
                <w:szCs w:val="24"/>
              </w:rPr>
            </w:pPr>
            <w:r w:rsidRPr="00B53F3F">
              <w:rPr>
                <w:sz w:val="24"/>
                <w:szCs w:val="24"/>
              </w:rPr>
              <w:t xml:space="preserve">(77.8%) </w:t>
            </w:r>
            <w:r>
              <w:rPr>
                <w:sz w:val="24"/>
                <w:szCs w:val="24"/>
              </w:rPr>
              <w:t>with</w:t>
            </w:r>
          </w:p>
          <w:p w14:paraId="524354F5" w14:textId="77777777" w:rsidR="00B53F3F" w:rsidRPr="00B53F3F" w:rsidRDefault="00B53F3F" w:rsidP="00B53F3F">
            <w:pPr>
              <w:jc w:val="both"/>
              <w:rPr>
                <w:sz w:val="24"/>
                <w:szCs w:val="24"/>
              </w:rPr>
            </w:pPr>
            <w:r w:rsidRPr="00B53F3F">
              <w:rPr>
                <w:sz w:val="24"/>
                <w:szCs w:val="24"/>
              </w:rPr>
              <w:t>KDEF dataset,</w:t>
            </w:r>
          </w:p>
          <w:p w14:paraId="7C1F203B" w14:textId="77777777" w:rsidR="00B53F3F" w:rsidRPr="00B53F3F" w:rsidRDefault="00B53F3F" w:rsidP="00B53F3F">
            <w:pPr>
              <w:jc w:val="both"/>
              <w:rPr>
                <w:sz w:val="24"/>
                <w:szCs w:val="24"/>
              </w:rPr>
            </w:pPr>
            <w:r w:rsidRPr="00B53F3F">
              <w:rPr>
                <w:sz w:val="24"/>
                <w:szCs w:val="24"/>
              </w:rPr>
              <w:t xml:space="preserve">(87.2%) </w:t>
            </w:r>
            <w:r>
              <w:rPr>
                <w:sz w:val="24"/>
                <w:szCs w:val="24"/>
              </w:rPr>
              <w:t>with</w:t>
            </w:r>
          </w:p>
          <w:p w14:paraId="5124607B" w14:textId="77777777" w:rsidR="00B53F3F" w:rsidRPr="00B53F3F" w:rsidRDefault="00B53F3F" w:rsidP="00B53F3F">
            <w:pPr>
              <w:jc w:val="both"/>
              <w:rPr>
                <w:sz w:val="24"/>
                <w:szCs w:val="24"/>
              </w:rPr>
            </w:pPr>
            <w:r w:rsidRPr="00B53F3F">
              <w:rPr>
                <w:sz w:val="24"/>
                <w:szCs w:val="24"/>
              </w:rPr>
              <w:t>GENKI dataset,</w:t>
            </w:r>
          </w:p>
          <w:p w14:paraId="7B9641FF" w14:textId="77777777" w:rsidR="00B53F3F" w:rsidRPr="00B53F3F" w:rsidRDefault="00B53F3F" w:rsidP="00B53F3F">
            <w:pPr>
              <w:jc w:val="both"/>
              <w:rPr>
                <w:sz w:val="24"/>
                <w:szCs w:val="24"/>
              </w:rPr>
            </w:pPr>
            <w:r w:rsidRPr="00B53F3F">
              <w:rPr>
                <w:sz w:val="24"/>
                <w:szCs w:val="24"/>
              </w:rPr>
              <w:t xml:space="preserve">(92.8%) </w:t>
            </w:r>
            <w:r>
              <w:rPr>
                <w:sz w:val="24"/>
                <w:szCs w:val="24"/>
              </w:rPr>
              <w:t>with</w:t>
            </w:r>
            <w:r w:rsidRPr="00B53F3F">
              <w:rPr>
                <w:sz w:val="24"/>
                <w:szCs w:val="24"/>
              </w:rPr>
              <w:t xml:space="preserve"> </w:t>
            </w:r>
            <w:r w:rsidRPr="00B53F3F">
              <w:rPr>
                <w:sz w:val="24"/>
                <w:szCs w:val="24"/>
              </w:rPr>
              <w:lastRenderedPageBreak/>
              <w:t>CK+</w:t>
            </w:r>
          </w:p>
          <w:p w14:paraId="4E6EC261" w14:textId="77777777" w:rsidR="00355F70" w:rsidRDefault="00B53F3F" w:rsidP="00B53F3F">
            <w:pPr>
              <w:jc w:val="both"/>
              <w:rPr>
                <w:sz w:val="24"/>
                <w:szCs w:val="24"/>
              </w:rPr>
            </w:pPr>
            <w:r w:rsidRPr="00B53F3F">
              <w:rPr>
                <w:sz w:val="24"/>
                <w:szCs w:val="24"/>
              </w:rPr>
              <w:t>dataset</w:t>
            </w:r>
          </w:p>
        </w:tc>
      </w:tr>
      <w:tr w:rsidR="000E1D4A" w14:paraId="4BE69186" w14:textId="77777777" w:rsidTr="00513B41">
        <w:tc>
          <w:tcPr>
            <w:tcW w:w="1458" w:type="dxa"/>
          </w:tcPr>
          <w:p w14:paraId="1F96FAE7" w14:textId="77777777" w:rsidR="005E3E0C" w:rsidRPr="002A3207" w:rsidRDefault="005E3E0C" w:rsidP="005E3E0C">
            <w:pPr>
              <w:jc w:val="both"/>
              <w:rPr>
                <w:sz w:val="24"/>
                <w:szCs w:val="24"/>
              </w:rPr>
            </w:pPr>
            <w:r w:rsidRPr="002A3207">
              <w:rPr>
                <w:sz w:val="24"/>
                <w:szCs w:val="24"/>
              </w:rPr>
              <w:lastRenderedPageBreak/>
              <w:t>Raman et al.</w:t>
            </w:r>
          </w:p>
          <w:p w14:paraId="7E242B55" w14:textId="77777777" w:rsidR="000E1D4A" w:rsidRPr="002A3207" w:rsidRDefault="005E3E0C" w:rsidP="005E3E0C">
            <w:pPr>
              <w:jc w:val="both"/>
              <w:rPr>
                <w:sz w:val="24"/>
                <w:szCs w:val="24"/>
              </w:rPr>
            </w:pPr>
            <w:r w:rsidRPr="002A3207">
              <w:rPr>
                <w:sz w:val="24"/>
                <w:szCs w:val="24"/>
              </w:rPr>
              <w:t>[</w:t>
            </w:r>
            <w:hyperlink w:anchor="raman" w:history="1">
              <w:r w:rsidR="000732B2" w:rsidRPr="002A3207">
                <w:rPr>
                  <w:rStyle w:val="Hyperlink"/>
                  <w:sz w:val="24"/>
                  <w:szCs w:val="24"/>
                  <w:u w:val="none"/>
                </w:rPr>
                <w:t>35</w:t>
              </w:r>
            </w:hyperlink>
            <w:r w:rsidRPr="002A3207">
              <w:rPr>
                <w:sz w:val="24"/>
                <w:szCs w:val="24"/>
              </w:rPr>
              <w:t>]</w:t>
            </w:r>
          </w:p>
        </w:tc>
        <w:tc>
          <w:tcPr>
            <w:tcW w:w="2020" w:type="dxa"/>
          </w:tcPr>
          <w:p w14:paraId="4C9F5DA7" w14:textId="77777777" w:rsidR="008D37C9" w:rsidRPr="008D37C9" w:rsidRDefault="008D37C9" w:rsidP="008D37C9">
            <w:pPr>
              <w:jc w:val="both"/>
              <w:rPr>
                <w:sz w:val="24"/>
                <w:szCs w:val="24"/>
              </w:rPr>
            </w:pPr>
            <w:r w:rsidRPr="008D37C9">
              <w:rPr>
                <w:sz w:val="24"/>
                <w:szCs w:val="24"/>
              </w:rPr>
              <w:t>Gradient</w:t>
            </w:r>
          </w:p>
          <w:p w14:paraId="18D8C096" w14:textId="77777777" w:rsidR="008D37C9" w:rsidRPr="008D37C9" w:rsidRDefault="008D37C9" w:rsidP="008D37C9">
            <w:pPr>
              <w:jc w:val="both"/>
              <w:rPr>
                <w:sz w:val="24"/>
                <w:szCs w:val="24"/>
              </w:rPr>
            </w:pPr>
            <w:r w:rsidRPr="008D37C9">
              <w:rPr>
                <w:sz w:val="24"/>
                <w:szCs w:val="24"/>
              </w:rPr>
              <w:t>boosting</w:t>
            </w:r>
          </w:p>
          <w:p w14:paraId="4E610A11" w14:textId="77777777" w:rsidR="008D37C9" w:rsidRPr="008D37C9" w:rsidRDefault="008D37C9" w:rsidP="008D37C9">
            <w:pPr>
              <w:jc w:val="both"/>
              <w:rPr>
                <w:sz w:val="24"/>
                <w:szCs w:val="24"/>
              </w:rPr>
            </w:pPr>
            <w:r w:rsidRPr="008D37C9">
              <w:rPr>
                <w:sz w:val="24"/>
                <w:szCs w:val="24"/>
              </w:rPr>
              <w:t>classifier</w:t>
            </w:r>
          </w:p>
          <w:p w14:paraId="7BCC0444" w14:textId="77777777" w:rsidR="008D37C9" w:rsidRPr="008D37C9" w:rsidRDefault="008D37C9" w:rsidP="008D37C9">
            <w:pPr>
              <w:jc w:val="both"/>
              <w:rPr>
                <w:sz w:val="24"/>
                <w:szCs w:val="24"/>
              </w:rPr>
            </w:pPr>
            <w:r w:rsidRPr="008D37C9">
              <w:rPr>
                <w:sz w:val="24"/>
                <w:szCs w:val="24"/>
              </w:rPr>
              <w:t>(GBR), and</w:t>
            </w:r>
          </w:p>
          <w:p w14:paraId="5CCC9997" w14:textId="77777777" w:rsidR="008D37C9" w:rsidRPr="008D37C9" w:rsidRDefault="008D37C9" w:rsidP="008D37C9">
            <w:pPr>
              <w:jc w:val="both"/>
              <w:rPr>
                <w:sz w:val="24"/>
                <w:szCs w:val="24"/>
              </w:rPr>
            </w:pPr>
            <w:r w:rsidRPr="008D37C9">
              <w:rPr>
                <w:sz w:val="24"/>
                <w:szCs w:val="24"/>
              </w:rPr>
              <w:t>ridge classifier</w:t>
            </w:r>
          </w:p>
          <w:p w14:paraId="302D1D7C" w14:textId="77777777" w:rsidR="000E1D4A" w:rsidRDefault="008D37C9" w:rsidP="008D37C9">
            <w:pPr>
              <w:jc w:val="both"/>
              <w:rPr>
                <w:sz w:val="24"/>
                <w:szCs w:val="24"/>
              </w:rPr>
            </w:pPr>
            <w:r w:rsidRPr="008D37C9">
              <w:rPr>
                <w:sz w:val="24"/>
                <w:szCs w:val="24"/>
              </w:rPr>
              <w:t>(RC)</w:t>
            </w:r>
          </w:p>
        </w:tc>
        <w:tc>
          <w:tcPr>
            <w:tcW w:w="2020" w:type="dxa"/>
          </w:tcPr>
          <w:p w14:paraId="4DD0D98A" w14:textId="77777777" w:rsidR="008D37C9" w:rsidRPr="008D37C9" w:rsidRDefault="008D37C9" w:rsidP="008D37C9">
            <w:pPr>
              <w:jc w:val="both"/>
              <w:rPr>
                <w:sz w:val="24"/>
                <w:szCs w:val="24"/>
              </w:rPr>
            </w:pPr>
            <w:r w:rsidRPr="008D37C9">
              <w:rPr>
                <w:sz w:val="24"/>
                <w:szCs w:val="24"/>
              </w:rPr>
              <w:t>Facial</w:t>
            </w:r>
          </w:p>
          <w:p w14:paraId="60366583" w14:textId="77777777" w:rsidR="008D37C9" w:rsidRPr="008D37C9" w:rsidRDefault="008D37C9" w:rsidP="008D37C9">
            <w:pPr>
              <w:jc w:val="both"/>
              <w:rPr>
                <w:sz w:val="24"/>
                <w:szCs w:val="24"/>
              </w:rPr>
            </w:pPr>
            <w:r w:rsidRPr="008D37C9">
              <w:rPr>
                <w:sz w:val="24"/>
                <w:szCs w:val="24"/>
              </w:rPr>
              <w:t>expression,</w:t>
            </w:r>
          </w:p>
          <w:p w14:paraId="21E13F63" w14:textId="77777777" w:rsidR="008D37C9" w:rsidRPr="008D37C9" w:rsidRDefault="008D37C9" w:rsidP="008D37C9">
            <w:pPr>
              <w:jc w:val="both"/>
              <w:rPr>
                <w:sz w:val="24"/>
                <w:szCs w:val="24"/>
              </w:rPr>
            </w:pPr>
            <w:r w:rsidRPr="008D37C9">
              <w:rPr>
                <w:sz w:val="24"/>
                <w:szCs w:val="24"/>
              </w:rPr>
              <w:t>body</w:t>
            </w:r>
          </w:p>
          <w:p w14:paraId="594988EA" w14:textId="77777777" w:rsidR="008D37C9" w:rsidRPr="008D37C9" w:rsidRDefault="008D37C9" w:rsidP="008D37C9">
            <w:pPr>
              <w:jc w:val="both"/>
              <w:rPr>
                <w:sz w:val="24"/>
                <w:szCs w:val="24"/>
              </w:rPr>
            </w:pPr>
            <w:r w:rsidRPr="008D37C9">
              <w:rPr>
                <w:sz w:val="24"/>
                <w:szCs w:val="24"/>
              </w:rPr>
              <w:t>gestures,</w:t>
            </w:r>
          </w:p>
          <w:p w14:paraId="75164B93" w14:textId="77777777" w:rsidR="008D37C9" w:rsidRPr="008D37C9" w:rsidRDefault="008D37C9" w:rsidP="008D37C9">
            <w:pPr>
              <w:jc w:val="both"/>
              <w:rPr>
                <w:sz w:val="24"/>
                <w:szCs w:val="24"/>
              </w:rPr>
            </w:pPr>
            <w:r w:rsidRPr="008D37C9">
              <w:rPr>
                <w:sz w:val="24"/>
                <w:szCs w:val="24"/>
              </w:rPr>
              <w:t>and</w:t>
            </w:r>
          </w:p>
          <w:p w14:paraId="735E4D0C" w14:textId="77777777" w:rsidR="000E1D4A" w:rsidRPr="00355F70" w:rsidRDefault="008D37C9" w:rsidP="008D37C9">
            <w:pPr>
              <w:jc w:val="both"/>
              <w:rPr>
                <w:sz w:val="24"/>
                <w:szCs w:val="24"/>
              </w:rPr>
            </w:pPr>
            <w:r w:rsidRPr="008D37C9">
              <w:rPr>
                <w:sz w:val="24"/>
                <w:szCs w:val="24"/>
              </w:rPr>
              <w:t>postures</w:t>
            </w:r>
          </w:p>
        </w:tc>
        <w:tc>
          <w:tcPr>
            <w:tcW w:w="2020" w:type="dxa"/>
          </w:tcPr>
          <w:p w14:paraId="03BEAEF0" w14:textId="77777777" w:rsidR="008D37C9" w:rsidRPr="008D37C9" w:rsidRDefault="008D37C9" w:rsidP="008D37C9">
            <w:pPr>
              <w:jc w:val="both"/>
              <w:rPr>
                <w:sz w:val="24"/>
                <w:szCs w:val="24"/>
              </w:rPr>
            </w:pPr>
            <w:r w:rsidRPr="008D37C9">
              <w:rPr>
                <w:sz w:val="24"/>
                <w:szCs w:val="24"/>
              </w:rPr>
              <w:t>Happy,</w:t>
            </w:r>
          </w:p>
          <w:p w14:paraId="4549DE1E" w14:textId="77777777" w:rsidR="008D37C9" w:rsidRPr="008D37C9" w:rsidRDefault="008D37C9" w:rsidP="008D37C9">
            <w:pPr>
              <w:jc w:val="both"/>
              <w:rPr>
                <w:sz w:val="24"/>
                <w:szCs w:val="24"/>
              </w:rPr>
            </w:pPr>
            <w:r w:rsidRPr="008D37C9">
              <w:rPr>
                <w:sz w:val="24"/>
                <w:szCs w:val="24"/>
              </w:rPr>
              <w:t>angry, disagree,</w:t>
            </w:r>
          </w:p>
          <w:p w14:paraId="3DDAEFD4" w14:textId="77777777" w:rsidR="008D37C9" w:rsidRPr="008D37C9" w:rsidRDefault="008D37C9" w:rsidP="008D37C9">
            <w:pPr>
              <w:jc w:val="both"/>
              <w:rPr>
                <w:sz w:val="24"/>
                <w:szCs w:val="24"/>
              </w:rPr>
            </w:pPr>
            <w:r w:rsidRPr="008D37C9">
              <w:rPr>
                <w:sz w:val="24"/>
                <w:szCs w:val="24"/>
              </w:rPr>
              <w:t>disgust, fear,</w:t>
            </w:r>
          </w:p>
          <w:p w14:paraId="132F6412" w14:textId="77777777" w:rsidR="008D37C9" w:rsidRPr="008D37C9" w:rsidRDefault="008D37C9" w:rsidP="008D37C9">
            <w:pPr>
              <w:jc w:val="both"/>
              <w:rPr>
                <w:sz w:val="24"/>
                <w:szCs w:val="24"/>
              </w:rPr>
            </w:pPr>
            <w:r w:rsidRPr="008D37C9">
              <w:rPr>
                <w:sz w:val="24"/>
                <w:szCs w:val="24"/>
              </w:rPr>
              <w:t>hello, namaste,</w:t>
            </w:r>
          </w:p>
          <w:p w14:paraId="1C1EC807" w14:textId="77777777" w:rsidR="008D37C9" w:rsidRPr="008D37C9" w:rsidRDefault="008D37C9" w:rsidP="008D37C9">
            <w:pPr>
              <w:jc w:val="both"/>
              <w:rPr>
                <w:sz w:val="24"/>
                <w:szCs w:val="24"/>
              </w:rPr>
            </w:pPr>
            <w:r w:rsidRPr="008D37C9">
              <w:rPr>
                <w:sz w:val="24"/>
                <w:szCs w:val="24"/>
              </w:rPr>
              <w:t>okay, sad, shock,</w:t>
            </w:r>
          </w:p>
          <w:p w14:paraId="63EC84F0" w14:textId="77777777" w:rsidR="008D37C9" w:rsidRPr="008D37C9" w:rsidRDefault="008D37C9" w:rsidP="008D37C9">
            <w:pPr>
              <w:jc w:val="both"/>
              <w:rPr>
                <w:sz w:val="24"/>
                <w:szCs w:val="24"/>
              </w:rPr>
            </w:pPr>
            <w:r w:rsidRPr="008D37C9">
              <w:rPr>
                <w:sz w:val="24"/>
                <w:szCs w:val="24"/>
              </w:rPr>
              <w:t>surprise, and</w:t>
            </w:r>
          </w:p>
          <w:p w14:paraId="03B4E793" w14:textId="77777777" w:rsidR="000E1D4A" w:rsidRPr="00355F70" w:rsidRDefault="008D37C9" w:rsidP="008D37C9">
            <w:pPr>
              <w:jc w:val="both"/>
              <w:rPr>
                <w:sz w:val="24"/>
                <w:szCs w:val="24"/>
              </w:rPr>
            </w:pPr>
            <w:r w:rsidRPr="008D37C9">
              <w:rPr>
                <w:sz w:val="24"/>
                <w:szCs w:val="24"/>
              </w:rPr>
              <w:t>victorious</w:t>
            </w:r>
          </w:p>
        </w:tc>
        <w:tc>
          <w:tcPr>
            <w:tcW w:w="1554" w:type="dxa"/>
          </w:tcPr>
          <w:p w14:paraId="4E249398" w14:textId="77777777" w:rsidR="008D37C9" w:rsidRPr="008D37C9" w:rsidRDefault="008D37C9" w:rsidP="008D37C9">
            <w:pPr>
              <w:jc w:val="both"/>
              <w:rPr>
                <w:sz w:val="24"/>
                <w:szCs w:val="24"/>
              </w:rPr>
            </w:pPr>
            <w:r w:rsidRPr="008D37C9">
              <w:rPr>
                <w:sz w:val="24"/>
                <w:szCs w:val="24"/>
              </w:rPr>
              <w:t>Gradient</w:t>
            </w:r>
          </w:p>
          <w:p w14:paraId="6C3F19F7" w14:textId="77777777" w:rsidR="008D37C9" w:rsidRPr="008D37C9" w:rsidRDefault="008D37C9" w:rsidP="008D37C9">
            <w:pPr>
              <w:jc w:val="both"/>
              <w:rPr>
                <w:sz w:val="24"/>
                <w:szCs w:val="24"/>
              </w:rPr>
            </w:pPr>
            <w:r w:rsidRPr="008D37C9">
              <w:rPr>
                <w:sz w:val="24"/>
                <w:szCs w:val="24"/>
              </w:rPr>
              <w:t>boosting</w:t>
            </w:r>
          </w:p>
          <w:p w14:paraId="4BD3FA36" w14:textId="77777777" w:rsidR="008D37C9" w:rsidRPr="008D37C9" w:rsidRDefault="008D37C9" w:rsidP="008D37C9">
            <w:pPr>
              <w:jc w:val="both"/>
              <w:rPr>
                <w:sz w:val="24"/>
                <w:szCs w:val="24"/>
              </w:rPr>
            </w:pPr>
            <w:r w:rsidRPr="008D37C9">
              <w:rPr>
                <w:sz w:val="24"/>
                <w:szCs w:val="24"/>
              </w:rPr>
              <w:t>classifier</w:t>
            </w:r>
          </w:p>
          <w:p w14:paraId="1E32CF99" w14:textId="77777777" w:rsidR="008D37C9" w:rsidRPr="008D37C9" w:rsidRDefault="008D37C9" w:rsidP="008D37C9">
            <w:pPr>
              <w:jc w:val="both"/>
              <w:rPr>
                <w:sz w:val="24"/>
                <w:szCs w:val="24"/>
              </w:rPr>
            </w:pPr>
            <w:r w:rsidRPr="008D37C9">
              <w:rPr>
                <w:sz w:val="24"/>
                <w:szCs w:val="24"/>
              </w:rPr>
              <w:t>achieved an</w:t>
            </w:r>
          </w:p>
          <w:p w14:paraId="1E52DC3A" w14:textId="77777777" w:rsidR="008D37C9" w:rsidRPr="008D37C9" w:rsidRDefault="008D37C9" w:rsidP="008D37C9">
            <w:pPr>
              <w:jc w:val="both"/>
              <w:rPr>
                <w:sz w:val="24"/>
                <w:szCs w:val="24"/>
              </w:rPr>
            </w:pPr>
            <w:r w:rsidRPr="008D37C9">
              <w:rPr>
                <w:sz w:val="24"/>
                <w:szCs w:val="24"/>
              </w:rPr>
              <w:t>average</w:t>
            </w:r>
          </w:p>
          <w:p w14:paraId="6BD76706" w14:textId="77777777" w:rsidR="008D37C9" w:rsidRPr="008D37C9" w:rsidRDefault="008D37C9" w:rsidP="008D37C9">
            <w:pPr>
              <w:jc w:val="both"/>
              <w:rPr>
                <w:sz w:val="24"/>
                <w:szCs w:val="24"/>
              </w:rPr>
            </w:pPr>
            <w:r w:rsidRPr="008D37C9">
              <w:rPr>
                <w:sz w:val="24"/>
                <w:szCs w:val="24"/>
              </w:rPr>
              <w:t>accuracy</w:t>
            </w:r>
          </w:p>
          <w:p w14:paraId="419835BC" w14:textId="77777777" w:rsidR="008D37C9" w:rsidRPr="008D37C9" w:rsidRDefault="008D37C9" w:rsidP="008D37C9">
            <w:pPr>
              <w:jc w:val="both"/>
              <w:rPr>
                <w:sz w:val="24"/>
                <w:szCs w:val="24"/>
              </w:rPr>
            </w:pPr>
            <w:r w:rsidRPr="008D37C9">
              <w:rPr>
                <w:sz w:val="24"/>
                <w:szCs w:val="24"/>
              </w:rPr>
              <w:t>of 96% and</w:t>
            </w:r>
          </w:p>
          <w:p w14:paraId="07523E26" w14:textId="77777777" w:rsidR="008D37C9" w:rsidRPr="008D37C9" w:rsidRDefault="008D37C9" w:rsidP="008D37C9">
            <w:pPr>
              <w:jc w:val="both"/>
              <w:rPr>
                <w:sz w:val="24"/>
                <w:szCs w:val="24"/>
              </w:rPr>
            </w:pPr>
            <w:r w:rsidRPr="008D37C9">
              <w:rPr>
                <w:sz w:val="24"/>
                <w:szCs w:val="24"/>
              </w:rPr>
              <w:t>ridge classifier</w:t>
            </w:r>
          </w:p>
          <w:p w14:paraId="7926EAE7" w14:textId="77777777" w:rsidR="008D37C9" w:rsidRPr="008D37C9" w:rsidRDefault="008D37C9" w:rsidP="008D37C9">
            <w:pPr>
              <w:jc w:val="both"/>
              <w:rPr>
                <w:sz w:val="24"/>
                <w:szCs w:val="24"/>
              </w:rPr>
            </w:pPr>
            <w:r w:rsidRPr="008D37C9">
              <w:rPr>
                <w:sz w:val="24"/>
                <w:szCs w:val="24"/>
              </w:rPr>
              <w:t>achieved an</w:t>
            </w:r>
          </w:p>
          <w:p w14:paraId="650E9B79" w14:textId="77777777" w:rsidR="008D37C9" w:rsidRPr="008D37C9" w:rsidRDefault="008D37C9" w:rsidP="008D37C9">
            <w:pPr>
              <w:jc w:val="both"/>
              <w:rPr>
                <w:sz w:val="24"/>
                <w:szCs w:val="24"/>
              </w:rPr>
            </w:pPr>
            <w:r w:rsidRPr="008D37C9">
              <w:rPr>
                <w:sz w:val="24"/>
                <w:szCs w:val="24"/>
              </w:rPr>
              <w:t>average</w:t>
            </w:r>
          </w:p>
          <w:p w14:paraId="7C6F5F06" w14:textId="77777777" w:rsidR="008D37C9" w:rsidRPr="008D37C9" w:rsidRDefault="008D37C9" w:rsidP="008D37C9">
            <w:pPr>
              <w:jc w:val="both"/>
              <w:rPr>
                <w:sz w:val="24"/>
                <w:szCs w:val="24"/>
              </w:rPr>
            </w:pPr>
            <w:r w:rsidRPr="008D37C9">
              <w:rPr>
                <w:sz w:val="24"/>
                <w:szCs w:val="24"/>
              </w:rPr>
              <w:t>accuracy</w:t>
            </w:r>
          </w:p>
          <w:p w14:paraId="579D62DD" w14:textId="77777777" w:rsidR="000E1D4A" w:rsidRPr="00B53F3F" w:rsidRDefault="008D37C9" w:rsidP="008D37C9">
            <w:pPr>
              <w:jc w:val="both"/>
              <w:rPr>
                <w:sz w:val="24"/>
                <w:szCs w:val="24"/>
              </w:rPr>
            </w:pPr>
            <w:r w:rsidRPr="008D37C9">
              <w:rPr>
                <w:sz w:val="24"/>
                <w:szCs w:val="24"/>
              </w:rPr>
              <w:t>of 71%</w:t>
            </w:r>
          </w:p>
        </w:tc>
      </w:tr>
      <w:tr w:rsidR="000E1D4A" w14:paraId="290F10A9" w14:textId="77777777" w:rsidTr="00513B41">
        <w:tc>
          <w:tcPr>
            <w:tcW w:w="1458" w:type="dxa"/>
          </w:tcPr>
          <w:p w14:paraId="6769A854" w14:textId="77777777" w:rsidR="000E1D4A" w:rsidRPr="002A3207" w:rsidRDefault="000E1D4A" w:rsidP="000E1D4A">
            <w:pPr>
              <w:jc w:val="both"/>
              <w:rPr>
                <w:sz w:val="24"/>
                <w:szCs w:val="24"/>
              </w:rPr>
            </w:pPr>
            <w:r w:rsidRPr="002A3207">
              <w:rPr>
                <w:sz w:val="24"/>
                <w:szCs w:val="24"/>
              </w:rPr>
              <w:t>Ilyas</w:t>
            </w:r>
          </w:p>
          <w:p w14:paraId="5B6B98DF" w14:textId="77777777" w:rsidR="000E1D4A" w:rsidRPr="002A3207" w:rsidRDefault="000E1D4A" w:rsidP="000E1D4A">
            <w:pPr>
              <w:jc w:val="both"/>
              <w:rPr>
                <w:sz w:val="24"/>
                <w:szCs w:val="24"/>
              </w:rPr>
            </w:pPr>
            <w:r w:rsidRPr="002A3207">
              <w:rPr>
                <w:sz w:val="24"/>
                <w:szCs w:val="24"/>
              </w:rPr>
              <w:t>et al. [</w:t>
            </w:r>
            <w:hyperlink w:anchor="ilyas" w:history="1">
              <w:r w:rsidR="000732B2" w:rsidRPr="002A3207">
                <w:rPr>
                  <w:rStyle w:val="Hyperlink"/>
                  <w:sz w:val="24"/>
                  <w:szCs w:val="24"/>
                  <w:u w:val="none"/>
                </w:rPr>
                <w:t>34</w:t>
              </w:r>
            </w:hyperlink>
            <w:r w:rsidRPr="002A3207">
              <w:rPr>
                <w:sz w:val="24"/>
                <w:szCs w:val="24"/>
              </w:rPr>
              <w:t>],</w:t>
            </w:r>
          </w:p>
        </w:tc>
        <w:tc>
          <w:tcPr>
            <w:tcW w:w="2020" w:type="dxa"/>
          </w:tcPr>
          <w:p w14:paraId="49D4949A" w14:textId="77777777" w:rsidR="000E1D4A" w:rsidRDefault="000E1D4A" w:rsidP="1C428CBB">
            <w:pPr>
              <w:jc w:val="both"/>
              <w:rPr>
                <w:sz w:val="24"/>
                <w:szCs w:val="24"/>
              </w:rPr>
            </w:pPr>
            <w:r w:rsidRPr="000E1D4A">
              <w:rPr>
                <w:sz w:val="24"/>
                <w:szCs w:val="24"/>
              </w:rPr>
              <w:t>CNN</w:t>
            </w:r>
          </w:p>
        </w:tc>
        <w:tc>
          <w:tcPr>
            <w:tcW w:w="2020" w:type="dxa"/>
          </w:tcPr>
          <w:p w14:paraId="7B55BFDE" w14:textId="77777777" w:rsidR="000E1D4A" w:rsidRPr="000E1D4A" w:rsidRDefault="000E1D4A" w:rsidP="000E1D4A">
            <w:pPr>
              <w:jc w:val="both"/>
              <w:rPr>
                <w:sz w:val="24"/>
                <w:szCs w:val="24"/>
              </w:rPr>
            </w:pPr>
            <w:r w:rsidRPr="000E1D4A">
              <w:rPr>
                <w:sz w:val="24"/>
                <w:szCs w:val="24"/>
              </w:rPr>
              <w:t>Facial</w:t>
            </w:r>
          </w:p>
          <w:p w14:paraId="23AEA561" w14:textId="77777777" w:rsidR="000E1D4A" w:rsidRPr="000E1D4A" w:rsidRDefault="000E1D4A" w:rsidP="000E1D4A">
            <w:pPr>
              <w:jc w:val="both"/>
              <w:rPr>
                <w:sz w:val="24"/>
                <w:szCs w:val="24"/>
              </w:rPr>
            </w:pPr>
            <w:r w:rsidRPr="000E1D4A">
              <w:rPr>
                <w:sz w:val="24"/>
                <w:szCs w:val="24"/>
              </w:rPr>
              <w:t>expression,</w:t>
            </w:r>
          </w:p>
          <w:p w14:paraId="7E0B4C48" w14:textId="77777777" w:rsidR="000E1D4A" w:rsidRPr="000E1D4A" w:rsidRDefault="000E1D4A" w:rsidP="000E1D4A">
            <w:pPr>
              <w:jc w:val="both"/>
              <w:rPr>
                <w:sz w:val="24"/>
                <w:szCs w:val="24"/>
              </w:rPr>
            </w:pPr>
            <w:r w:rsidRPr="000E1D4A">
              <w:rPr>
                <w:sz w:val="24"/>
                <w:szCs w:val="24"/>
              </w:rPr>
              <w:t>body</w:t>
            </w:r>
          </w:p>
          <w:p w14:paraId="127A6264" w14:textId="77777777" w:rsidR="000E1D4A" w:rsidRPr="000E1D4A" w:rsidRDefault="000E1D4A" w:rsidP="000E1D4A">
            <w:pPr>
              <w:jc w:val="both"/>
              <w:rPr>
                <w:sz w:val="24"/>
                <w:szCs w:val="24"/>
              </w:rPr>
            </w:pPr>
            <w:r w:rsidRPr="000E1D4A">
              <w:rPr>
                <w:sz w:val="24"/>
                <w:szCs w:val="24"/>
              </w:rPr>
              <w:t>gestures,</w:t>
            </w:r>
          </w:p>
          <w:p w14:paraId="7C1D5018" w14:textId="77777777" w:rsidR="000E1D4A" w:rsidRPr="000E1D4A" w:rsidRDefault="000E1D4A" w:rsidP="000E1D4A">
            <w:pPr>
              <w:jc w:val="both"/>
              <w:rPr>
                <w:sz w:val="24"/>
                <w:szCs w:val="24"/>
              </w:rPr>
            </w:pPr>
            <w:r w:rsidRPr="000E1D4A">
              <w:rPr>
                <w:sz w:val="24"/>
                <w:szCs w:val="24"/>
              </w:rPr>
              <w:t>and</w:t>
            </w:r>
          </w:p>
          <w:p w14:paraId="0B96AAA6" w14:textId="77777777" w:rsidR="000E1D4A" w:rsidRPr="00355F70" w:rsidRDefault="000E1D4A" w:rsidP="000E1D4A">
            <w:pPr>
              <w:jc w:val="both"/>
              <w:rPr>
                <w:sz w:val="24"/>
                <w:szCs w:val="24"/>
              </w:rPr>
            </w:pPr>
            <w:r w:rsidRPr="000E1D4A">
              <w:rPr>
                <w:sz w:val="24"/>
                <w:szCs w:val="24"/>
              </w:rPr>
              <w:t>postures</w:t>
            </w:r>
          </w:p>
        </w:tc>
        <w:tc>
          <w:tcPr>
            <w:tcW w:w="2020" w:type="dxa"/>
          </w:tcPr>
          <w:p w14:paraId="2E1D5495" w14:textId="77777777" w:rsidR="000E1D4A" w:rsidRPr="000E1D4A" w:rsidRDefault="000E1D4A" w:rsidP="000E1D4A">
            <w:pPr>
              <w:jc w:val="both"/>
              <w:rPr>
                <w:sz w:val="24"/>
                <w:szCs w:val="24"/>
              </w:rPr>
            </w:pPr>
            <w:r w:rsidRPr="000E1D4A">
              <w:rPr>
                <w:sz w:val="24"/>
                <w:szCs w:val="24"/>
              </w:rPr>
              <w:t>Happy, sadness,</w:t>
            </w:r>
          </w:p>
          <w:p w14:paraId="3642AD66" w14:textId="77777777" w:rsidR="000E1D4A" w:rsidRPr="00355F70" w:rsidRDefault="000E1D4A" w:rsidP="000E1D4A">
            <w:pPr>
              <w:jc w:val="both"/>
              <w:rPr>
                <w:sz w:val="24"/>
                <w:szCs w:val="24"/>
              </w:rPr>
            </w:pPr>
            <w:r w:rsidRPr="000E1D4A">
              <w:rPr>
                <w:sz w:val="24"/>
                <w:szCs w:val="24"/>
              </w:rPr>
              <w:t>anger, and fear</w:t>
            </w:r>
          </w:p>
        </w:tc>
        <w:tc>
          <w:tcPr>
            <w:tcW w:w="1554" w:type="dxa"/>
          </w:tcPr>
          <w:p w14:paraId="3702F0A8" w14:textId="77777777" w:rsidR="008D37C9" w:rsidRPr="008D37C9" w:rsidRDefault="008D37C9" w:rsidP="008D37C9">
            <w:pPr>
              <w:jc w:val="both"/>
              <w:rPr>
                <w:sz w:val="24"/>
                <w:szCs w:val="24"/>
              </w:rPr>
            </w:pPr>
            <w:r w:rsidRPr="008D37C9">
              <w:rPr>
                <w:sz w:val="24"/>
                <w:szCs w:val="24"/>
              </w:rPr>
              <w:t>77.7% for facial</w:t>
            </w:r>
          </w:p>
          <w:p w14:paraId="06D72544" w14:textId="77777777" w:rsidR="008D37C9" w:rsidRPr="008D37C9" w:rsidRDefault="008D37C9" w:rsidP="008D37C9">
            <w:pPr>
              <w:jc w:val="both"/>
              <w:rPr>
                <w:sz w:val="24"/>
                <w:szCs w:val="24"/>
              </w:rPr>
            </w:pPr>
            <w:r w:rsidRPr="008D37C9">
              <w:rPr>
                <w:sz w:val="24"/>
                <w:szCs w:val="24"/>
              </w:rPr>
              <w:t>expression,</w:t>
            </w:r>
          </w:p>
          <w:p w14:paraId="06BD5914" w14:textId="77777777" w:rsidR="000E1D4A" w:rsidRPr="00B53F3F" w:rsidRDefault="008D37C9" w:rsidP="008D37C9">
            <w:pPr>
              <w:jc w:val="both"/>
              <w:rPr>
                <w:sz w:val="24"/>
                <w:szCs w:val="24"/>
              </w:rPr>
            </w:pPr>
            <w:r w:rsidRPr="008D37C9">
              <w:rPr>
                <w:sz w:val="24"/>
                <w:szCs w:val="24"/>
              </w:rPr>
              <w:t>using CNN</w:t>
            </w:r>
          </w:p>
        </w:tc>
      </w:tr>
      <w:tr w:rsidR="00355F70" w14:paraId="49472729" w14:textId="77777777" w:rsidTr="00513B41">
        <w:tc>
          <w:tcPr>
            <w:tcW w:w="1458" w:type="dxa"/>
          </w:tcPr>
          <w:p w14:paraId="41FEE64E" w14:textId="77777777" w:rsidR="00B53F3F" w:rsidRPr="002A3207" w:rsidRDefault="00B53F3F" w:rsidP="00B53F3F">
            <w:pPr>
              <w:jc w:val="both"/>
              <w:rPr>
                <w:sz w:val="24"/>
                <w:szCs w:val="24"/>
              </w:rPr>
            </w:pPr>
            <w:r w:rsidRPr="002A3207">
              <w:rPr>
                <w:sz w:val="24"/>
                <w:szCs w:val="24"/>
              </w:rPr>
              <w:t>Chowdary</w:t>
            </w:r>
          </w:p>
          <w:p w14:paraId="6AD6200A" w14:textId="77777777" w:rsidR="00355F70" w:rsidRPr="002A3207" w:rsidRDefault="3F1C0678" w:rsidP="00B53F3F">
            <w:pPr>
              <w:jc w:val="both"/>
              <w:rPr>
                <w:sz w:val="24"/>
                <w:szCs w:val="24"/>
              </w:rPr>
            </w:pPr>
            <w:proofErr w:type="gramStart"/>
            <w:r w:rsidRPr="002A3207">
              <w:rPr>
                <w:sz w:val="24"/>
                <w:szCs w:val="24"/>
              </w:rPr>
              <w:t>et al.[</w:t>
            </w:r>
            <w:proofErr w:type="gramEnd"/>
            <w:r w:rsidR="00893CD7">
              <w:fldChar w:fldCharType="begin"/>
            </w:r>
            <w:r w:rsidR="00893CD7">
              <w:instrText xml:space="preserve"> HYPERLINK \l "chowdary" </w:instrText>
            </w:r>
            <w:r w:rsidR="00893CD7">
              <w:fldChar w:fldCharType="separate"/>
            </w:r>
            <w:r w:rsidR="6755CF28" w:rsidRPr="002A3207">
              <w:rPr>
                <w:rStyle w:val="Hyperlink"/>
                <w:sz w:val="24"/>
                <w:szCs w:val="24"/>
                <w:u w:val="none"/>
              </w:rPr>
              <w:t>30</w:t>
            </w:r>
            <w:r w:rsidR="00893CD7">
              <w:rPr>
                <w:rStyle w:val="Hyperlink"/>
                <w:sz w:val="24"/>
                <w:szCs w:val="24"/>
                <w:u w:val="none"/>
              </w:rPr>
              <w:fldChar w:fldCharType="end"/>
            </w:r>
            <w:r w:rsidRPr="002A3207">
              <w:rPr>
                <w:sz w:val="24"/>
                <w:szCs w:val="24"/>
              </w:rPr>
              <w:t>]</w:t>
            </w:r>
          </w:p>
          <w:p w14:paraId="33981A71" w14:textId="77777777" w:rsidR="008D37C9" w:rsidRPr="002A3207" w:rsidRDefault="008D37C9" w:rsidP="00B53F3F">
            <w:pPr>
              <w:jc w:val="both"/>
              <w:rPr>
                <w:sz w:val="24"/>
                <w:szCs w:val="24"/>
              </w:rPr>
            </w:pPr>
          </w:p>
          <w:p w14:paraId="6D3B2FCC" w14:textId="77777777" w:rsidR="008D37C9" w:rsidRPr="002A3207" w:rsidRDefault="008D37C9" w:rsidP="00B53F3F">
            <w:pPr>
              <w:jc w:val="both"/>
              <w:rPr>
                <w:sz w:val="24"/>
                <w:szCs w:val="24"/>
              </w:rPr>
            </w:pPr>
          </w:p>
          <w:p w14:paraId="12A5A1A5" w14:textId="77777777" w:rsidR="008D37C9" w:rsidRPr="002A3207" w:rsidRDefault="008D37C9" w:rsidP="00B53F3F">
            <w:pPr>
              <w:jc w:val="both"/>
              <w:rPr>
                <w:sz w:val="24"/>
                <w:szCs w:val="24"/>
              </w:rPr>
            </w:pPr>
          </w:p>
        </w:tc>
        <w:tc>
          <w:tcPr>
            <w:tcW w:w="2020" w:type="dxa"/>
          </w:tcPr>
          <w:p w14:paraId="7736E638" w14:textId="77777777" w:rsidR="00355F70" w:rsidRDefault="00B53F3F" w:rsidP="1C428CBB">
            <w:pPr>
              <w:jc w:val="both"/>
              <w:rPr>
                <w:sz w:val="24"/>
                <w:szCs w:val="24"/>
              </w:rPr>
            </w:pPr>
            <w:r w:rsidRPr="00B53F3F">
              <w:rPr>
                <w:sz w:val="24"/>
                <w:szCs w:val="24"/>
              </w:rPr>
              <w:t>CNN, SVM</w:t>
            </w:r>
          </w:p>
        </w:tc>
        <w:tc>
          <w:tcPr>
            <w:tcW w:w="2020" w:type="dxa"/>
          </w:tcPr>
          <w:p w14:paraId="102AE3CA" w14:textId="77777777" w:rsidR="00B53F3F" w:rsidRPr="00B53F3F" w:rsidRDefault="00B53F3F" w:rsidP="00B53F3F">
            <w:pPr>
              <w:jc w:val="both"/>
              <w:rPr>
                <w:sz w:val="24"/>
                <w:szCs w:val="24"/>
              </w:rPr>
            </w:pPr>
            <w:r w:rsidRPr="00B53F3F">
              <w:rPr>
                <w:sz w:val="24"/>
                <w:szCs w:val="24"/>
              </w:rPr>
              <w:t>Facial</w:t>
            </w:r>
          </w:p>
          <w:p w14:paraId="58717028" w14:textId="77777777" w:rsidR="00B53F3F" w:rsidRPr="00B53F3F" w:rsidRDefault="00B53F3F" w:rsidP="00B53F3F">
            <w:pPr>
              <w:jc w:val="both"/>
              <w:rPr>
                <w:sz w:val="24"/>
                <w:szCs w:val="24"/>
              </w:rPr>
            </w:pPr>
            <w:r w:rsidRPr="00B53F3F">
              <w:rPr>
                <w:sz w:val="24"/>
                <w:szCs w:val="24"/>
              </w:rPr>
              <w:t>Expression</w:t>
            </w:r>
          </w:p>
          <w:p w14:paraId="12E89C14" w14:textId="77777777" w:rsidR="00B53F3F" w:rsidRPr="00B53F3F" w:rsidRDefault="00B53F3F" w:rsidP="00B53F3F">
            <w:pPr>
              <w:jc w:val="both"/>
              <w:rPr>
                <w:sz w:val="24"/>
                <w:szCs w:val="24"/>
              </w:rPr>
            </w:pPr>
            <w:r w:rsidRPr="00B53F3F">
              <w:rPr>
                <w:sz w:val="24"/>
                <w:szCs w:val="24"/>
              </w:rPr>
              <w:t>Emotion</w:t>
            </w:r>
          </w:p>
          <w:p w14:paraId="00B8742D" w14:textId="77777777" w:rsidR="00355F70" w:rsidRDefault="00B53F3F" w:rsidP="00B53F3F">
            <w:pPr>
              <w:jc w:val="both"/>
              <w:rPr>
                <w:sz w:val="24"/>
                <w:szCs w:val="24"/>
              </w:rPr>
            </w:pPr>
            <w:r w:rsidRPr="00B53F3F">
              <w:rPr>
                <w:sz w:val="24"/>
                <w:szCs w:val="24"/>
              </w:rPr>
              <w:t>Recognition</w:t>
            </w:r>
          </w:p>
        </w:tc>
        <w:tc>
          <w:tcPr>
            <w:tcW w:w="2020" w:type="dxa"/>
          </w:tcPr>
          <w:p w14:paraId="3F4D8BB5" w14:textId="77777777" w:rsidR="00B53F3F" w:rsidRPr="00355F70" w:rsidRDefault="00B53F3F" w:rsidP="00B53F3F">
            <w:pPr>
              <w:jc w:val="both"/>
              <w:rPr>
                <w:sz w:val="24"/>
                <w:szCs w:val="24"/>
              </w:rPr>
            </w:pPr>
            <w:r w:rsidRPr="00355F70">
              <w:rPr>
                <w:sz w:val="24"/>
                <w:szCs w:val="24"/>
              </w:rPr>
              <w:t>Happiness,</w:t>
            </w:r>
          </w:p>
          <w:p w14:paraId="1CF582C9" w14:textId="77777777" w:rsidR="00B53F3F" w:rsidRPr="00355F70" w:rsidRDefault="00B53F3F" w:rsidP="00B53F3F">
            <w:pPr>
              <w:jc w:val="both"/>
              <w:rPr>
                <w:sz w:val="24"/>
                <w:szCs w:val="24"/>
              </w:rPr>
            </w:pPr>
            <w:r w:rsidRPr="00355F70">
              <w:rPr>
                <w:sz w:val="24"/>
                <w:szCs w:val="24"/>
              </w:rPr>
              <w:t>sadness, fear,</w:t>
            </w:r>
          </w:p>
          <w:p w14:paraId="11A72AC5" w14:textId="77777777" w:rsidR="00B53F3F" w:rsidRPr="00355F70" w:rsidRDefault="00B53F3F" w:rsidP="00B53F3F">
            <w:pPr>
              <w:jc w:val="both"/>
              <w:rPr>
                <w:sz w:val="24"/>
                <w:szCs w:val="24"/>
              </w:rPr>
            </w:pPr>
            <w:r w:rsidRPr="00355F70">
              <w:rPr>
                <w:sz w:val="24"/>
                <w:szCs w:val="24"/>
              </w:rPr>
              <w:t>disgust, surprise,</w:t>
            </w:r>
          </w:p>
          <w:p w14:paraId="5520818F" w14:textId="77777777" w:rsidR="00B53F3F" w:rsidRPr="00355F70" w:rsidRDefault="00B53F3F" w:rsidP="00B53F3F">
            <w:pPr>
              <w:jc w:val="both"/>
              <w:rPr>
                <w:sz w:val="24"/>
                <w:szCs w:val="24"/>
              </w:rPr>
            </w:pPr>
            <w:r w:rsidRPr="00355F70">
              <w:rPr>
                <w:sz w:val="24"/>
                <w:szCs w:val="24"/>
              </w:rPr>
              <w:t>anger, and</w:t>
            </w:r>
          </w:p>
          <w:p w14:paraId="5B173B6A" w14:textId="77777777" w:rsidR="00355F70" w:rsidRDefault="00B53F3F" w:rsidP="00B53F3F">
            <w:pPr>
              <w:jc w:val="both"/>
              <w:rPr>
                <w:sz w:val="24"/>
                <w:szCs w:val="24"/>
              </w:rPr>
            </w:pPr>
            <w:r w:rsidRPr="00355F70">
              <w:rPr>
                <w:sz w:val="24"/>
                <w:szCs w:val="24"/>
              </w:rPr>
              <w:t>neutral</w:t>
            </w:r>
          </w:p>
        </w:tc>
        <w:tc>
          <w:tcPr>
            <w:tcW w:w="1554" w:type="dxa"/>
          </w:tcPr>
          <w:p w14:paraId="254F4400" w14:textId="77777777" w:rsidR="00B53F3F" w:rsidRPr="00B53F3F" w:rsidRDefault="00B53F3F" w:rsidP="00B53F3F">
            <w:pPr>
              <w:jc w:val="both"/>
              <w:rPr>
                <w:sz w:val="24"/>
                <w:szCs w:val="24"/>
              </w:rPr>
            </w:pPr>
            <w:r w:rsidRPr="00B53F3F">
              <w:rPr>
                <w:sz w:val="24"/>
                <w:szCs w:val="24"/>
              </w:rPr>
              <w:t>(91%)</w:t>
            </w:r>
          </w:p>
          <w:p w14:paraId="6CF07C74" w14:textId="77777777" w:rsidR="00B53F3F" w:rsidRPr="00B53F3F" w:rsidRDefault="00B53F3F" w:rsidP="00B53F3F">
            <w:pPr>
              <w:jc w:val="both"/>
              <w:rPr>
                <w:sz w:val="24"/>
                <w:szCs w:val="24"/>
              </w:rPr>
            </w:pPr>
            <w:r w:rsidRPr="00B53F3F">
              <w:rPr>
                <w:sz w:val="24"/>
                <w:szCs w:val="24"/>
              </w:rPr>
              <w:t>using the CK+</w:t>
            </w:r>
          </w:p>
          <w:p w14:paraId="60E360C7" w14:textId="77777777" w:rsidR="00B53F3F" w:rsidRPr="00B53F3F" w:rsidRDefault="00B53F3F" w:rsidP="00B53F3F">
            <w:pPr>
              <w:jc w:val="both"/>
              <w:rPr>
                <w:sz w:val="24"/>
                <w:szCs w:val="24"/>
              </w:rPr>
            </w:pPr>
            <w:r w:rsidRPr="00B53F3F">
              <w:rPr>
                <w:sz w:val="24"/>
                <w:szCs w:val="24"/>
              </w:rPr>
              <w:t>database using</w:t>
            </w:r>
          </w:p>
          <w:p w14:paraId="0E04AF34" w14:textId="77777777" w:rsidR="00B53F3F" w:rsidRPr="00B53F3F" w:rsidRDefault="00B53F3F" w:rsidP="00B53F3F">
            <w:pPr>
              <w:jc w:val="both"/>
              <w:rPr>
                <w:sz w:val="24"/>
                <w:szCs w:val="24"/>
              </w:rPr>
            </w:pPr>
            <w:r w:rsidRPr="00B53F3F">
              <w:rPr>
                <w:sz w:val="24"/>
                <w:szCs w:val="24"/>
              </w:rPr>
              <w:t>SVM and CNN</w:t>
            </w:r>
          </w:p>
          <w:p w14:paraId="64C2097F" w14:textId="77777777" w:rsidR="00355F70" w:rsidRDefault="00EC3430" w:rsidP="00B53F3F">
            <w:pPr>
              <w:jc w:val="both"/>
              <w:rPr>
                <w:sz w:val="24"/>
                <w:szCs w:val="24"/>
              </w:rPr>
            </w:pPr>
            <w:r w:rsidRPr="00B53F3F">
              <w:rPr>
                <w:sz w:val="24"/>
                <w:szCs w:val="24"/>
              </w:rPr>
              <w:t>C</w:t>
            </w:r>
            <w:r w:rsidR="00B53F3F" w:rsidRPr="00B53F3F">
              <w:rPr>
                <w:sz w:val="24"/>
                <w:szCs w:val="24"/>
              </w:rPr>
              <w:t>lassifiers</w:t>
            </w:r>
          </w:p>
          <w:p w14:paraId="02F34267" w14:textId="77777777" w:rsidR="00EC3430" w:rsidRDefault="00EC3430" w:rsidP="00B53F3F">
            <w:pPr>
              <w:jc w:val="both"/>
              <w:rPr>
                <w:sz w:val="24"/>
                <w:szCs w:val="24"/>
              </w:rPr>
            </w:pPr>
          </w:p>
        </w:tc>
      </w:tr>
      <w:tr w:rsidR="00355F70" w14:paraId="0D8B0DA6" w14:textId="77777777" w:rsidTr="00513B41">
        <w:tc>
          <w:tcPr>
            <w:tcW w:w="1458" w:type="dxa"/>
          </w:tcPr>
          <w:p w14:paraId="49B61D26" w14:textId="77777777" w:rsidR="00B53F3F" w:rsidRPr="002A3207" w:rsidRDefault="00B53F3F" w:rsidP="00B53F3F">
            <w:pPr>
              <w:jc w:val="both"/>
              <w:rPr>
                <w:sz w:val="24"/>
                <w:szCs w:val="24"/>
              </w:rPr>
            </w:pPr>
            <w:r w:rsidRPr="002A3207">
              <w:rPr>
                <w:sz w:val="24"/>
                <w:szCs w:val="24"/>
              </w:rPr>
              <w:t>Acheampong</w:t>
            </w:r>
          </w:p>
          <w:p w14:paraId="6A890FB2" w14:textId="77777777" w:rsidR="00355F70" w:rsidRPr="002A3207" w:rsidRDefault="00B53F3F" w:rsidP="00B53F3F">
            <w:pPr>
              <w:jc w:val="both"/>
              <w:rPr>
                <w:sz w:val="24"/>
                <w:szCs w:val="24"/>
              </w:rPr>
            </w:pPr>
            <w:r w:rsidRPr="002A3207">
              <w:rPr>
                <w:sz w:val="24"/>
                <w:szCs w:val="24"/>
              </w:rPr>
              <w:t>et al. [</w:t>
            </w:r>
            <w:hyperlink w:anchor="achea" w:history="1">
              <w:r w:rsidR="000732B2" w:rsidRPr="002A3207">
                <w:rPr>
                  <w:rStyle w:val="Hyperlink"/>
                  <w:sz w:val="24"/>
                  <w:szCs w:val="24"/>
                  <w:u w:val="none"/>
                </w:rPr>
                <w:t>31</w:t>
              </w:r>
            </w:hyperlink>
            <w:r w:rsidRPr="002A3207">
              <w:rPr>
                <w:sz w:val="24"/>
                <w:szCs w:val="24"/>
              </w:rPr>
              <w:t>],</w:t>
            </w:r>
          </w:p>
        </w:tc>
        <w:tc>
          <w:tcPr>
            <w:tcW w:w="2020" w:type="dxa"/>
          </w:tcPr>
          <w:p w14:paraId="272C1827" w14:textId="77777777" w:rsidR="00355F70" w:rsidRDefault="00B53F3F" w:rsidP="1C428CBB">
            <w:pPr>
              <w:jc w:val="both"/>
              <w:rPr>
                <w:sz w:val="24"/>
                <w:szCs w:val="24"/>
              </w:rPr>
            </w:pPr>
            <w:r w:rsidRPr="00B53F3F">
              <w:rPr>
                <w:sz w:val="24"/>
                <w:szCs w:val="24"/>
              </w:rPr>
              <w:t>SVM and KNN</w:t>
            </w:r>
          </w:p>
        </w:tc>
        <w:tc>
          <w:tcPr>
            <w:tcW w:w="2020" w:type="dxa"/>
          </w:tcPr>
          <w:p w14:paraId="61A746A4" w14:textId="77777777" w:rsidR="00B53F3F" w:rsidRPr="00B53F3F" w:rsidRDefault="00B53F3F" w:rsidP="00B53F3F">
            <w:pPr>
              <w:jc w:val="both"/>
              <w:rPr>
                <w:sz w:val="24"/>
                <w:szCs w:val="24"/>
              </w:rPr>
            </w:pPr>
            <w:r w:rsidRPr="00B53F3F">
              <w:rPr>
                <w:sz w:val="24"/>
                <w:szCs w:val="24"/>
              </w:rPr>
              <w:t>Text emotion</w:t>
            </w:r>
          </w:p>
          <w:p w14:paraId="694DDD70" w14:textId="77777777" w:rsidR="00355F70" w:rsidRDefault="00B53F3F" w:rsidP="00B53F3F">
            <w:pPr>
              <w:jc w:val="both"/>
              <w:rPr>
                <w:sz w:val="24"/>
                <w:szCs w:val="24"/>
              </w:rPr>
            </w:pPr>
            <w:r w:rsidRPr="00B53F3F">
              <w:rPr>
                <w:sz w:val="24"/>
                <w:szCs w:val="24"/>
              </w:rPr>
              <w:t>recognition</w:t>
            </w:r>
          </w:p>
        </w:tc>
        <w:tc>
          <w:tcPr>
            <w:tcW w:w="2020" w:type="dxa"/>
          </w:tcPr>
          <w:p w14:paraId="6B35060C" w14:textId="77777777" w:rsidR="00B53F3F" w:rsidRPr="00B53F3F" w:rsidRDefault="00B53F3F" w:rsidP="00B53F3F">
            <w:pPr>
              <w:jc w:val="both"/>
              <w:rPr>
                <w:sz w:val="24"/>
                <w:szCs w:val="24"/>
              </w:rPr>
            </w:pPr>
            <w:r w:rsidRPr="00B53F3F">
              <w:rPr>
                <w:sz w:val="24"/>
                <w:szCs w:val="24"/>
              </w:rPr>
              <w:t>Joy, happiness,</w:t>
            </w:r>
          </w:p>
          <w:p w14:paraId="6C35FDEE" w14:textId="77777777" w:rsidR="00B53F3F" w:rsidRPr="00B53F3F" w:rsidRDefault="00B53F3F" w:rsidP="00B53F3F">
            <w:pPr>
              <w:jc w:val="both"/>
              <w:rPr>
                <w:sz w:val="24"/>
                <w:szCs w:val="24"/>
              </w:rPr>
            </w:pPr>
            <w:r w:rsidRPr="00B53F3F">
              <w:rPr>
                <w:sz w:val="24"/>
                <w:szCs w:val="24"/>
              </w:rPr>
              <w:t>sadness, fear,</w:t>
            </w:r>
          </w:p>
          <w:p w14:paraId="6E5B922A" w14:textId="77777777" w:rsidR="00B53F3F" w:rsidRPr="00B53F3F" w:rsidRDefault="00B53F3F" w:rsidP="00B53F3F">
            <w:pPr>
              <w:jc w:val="both"/>
              <w:rPr>
                <w:sz w:val="24"/>
                <w:szCs w:val="24"/>
              </w:rPr>
            </w:pPr>
            <w:r w:rsidRPr="00B53F3F">
              <w:rPr>
                <w:sz w:val="24"/>
                <w:szCs w:val="24"/>
              </w:rPr>
              <w:t>anger, surprise,</w:t>
            </w:r>
          </w:p>
          <w:p w14:paraId="4A033517" w14:textId="77777777" w:rsidR="00B53F3F" w:rsidRPr="00B53F3F" w:rsidRDefault="00B53F3F" w:rsidP="00B53F3F">
            <w:pPr>
              <w:jc w:val="both"/>
              <w:rPr>
                <w:sz w:val="24"/>
                <w:szCs w:val="24"/>
              </w:rPr>
            </w:pPr>
            <w:r w:rsidRPr="00B53F3F">
              <w:rPr>
                <w:sz w:val="24"/>
                <w:szCs w:val="24"/>
              </w:rPr>
              <w:t>disgust, neutral,</w:t>
            </w:r>
          </w:p>
          <w:p w14:paraId="7818997B" w14:textId="77777777" w:rsidR="00B53F3F" w:rsidRPr="00B53F3F" w:rsidRDefault="00B53F3F" w:rsidP="00B53F3F">
            <w:pPr>
              <w:jc w:val="both"/>
              <w:rPr>
                <w:sz w:val="24"/>
                <w:szCs w:val="24"/>
              </w:rPr>
            </w:pPr>
            <w:r w:rsidRPr="00B53F3F">
              <w:rPr>
                <w:sz w:val="24"/>
                <w:szCs w:val="24"/>
              </w:rPr>
              <w:t>fun, worry, love,</w:t>
            </w:r>
          </w:p>
          <w:p w14:paraId="62C4F3A0" w14:textId="77777777" w:rsidR="00B53F3F" w:rsidRPr="00B53F3F" w:rsidRDefault="00B53F3F" w:rsidP="00B53F3F">
            <w:pPr>
              <w:jc w:val="both"/>
              <w:rPr>
                <w:sz w:val="24"/>
                <w:szCs w:val="24"/>
              </w:rPr>
            </w:pPr>
            <w:r w:rsidRPr="00B53F3F">
              <w:rPr>
                <w:sz w:val="24"/>
                <w:szCs w:val="24"/>
              </w:rPr>
              <w:t>hate, relief and</w:t>
            </w:r>
          </w:p>
          <w:p w14:paraId="38C3295A" w14:textId="77777777" w:rsidR="00355F70" w:rsidRDefault="00B53F3F" w:rsidP="00B53F3F">
            <w:pPr>
              <w:jc w:val="both"/>
              <w:rPr>
                <w:sz w:val="24"/>
                <w:szCs w:val="24"/>
              </w:rPr>
            </w:pPr>
            <w:r w:rsidRPr="00B53F3F">
              <w:rPr>
                <w:sz w:val="24"/>
                <w:szCs w:val="24"/>
              </w:rPr>
              <w:t>scared</w:t>
            </w:r>
          </w:p>
        </w:tc>
        <w:tc>
          <w:tcPr>
            <w:tcW w:w="1554" w:type="dxa"/>
          </w:tcPr>
          <w:p w14:paraId="32162E93" w14:textId="77777777" w:rsidR="00B53F3F" w:rsidRPr="00B53F3F" w:rsidRDefault="00B53F3F" w:rsidP="00B53F3F">
            <w:pPr>
              <w:jc w:val="both"/>
              <w:rPr>
                <w:sz w:val="24"/>
                <w:szCs w:val="24"/>
              </w:rPr>
            </w:pPr>
            <w:r w:rsidRPr="00B53F3F">
              <w:rPr>
                <w:sz w:val="24"/>
                <w:szCs w:val="24"/>
              </w:rPr>
              <w:t>KNN achieved</w:t>
            </w:r>
          </w:p>
          <w:p w14:paraId="18057ED1" w14:textId="77777777" w:rsidR="00B53F3F" w:rsidRPr="00B53F3F" w:rsidRDefault="00B53F3F" w:rsidP="00B53F3F">
            <w:pPr>
              <w:jc w:val="both"/>
              <w:rPr>
                <w:sz w:val="24"/>
                <w:szCs w:val="24"/>
              </w:rPr>
            </w:pPr>
            <w:r w:rsidRPr="00B53F3F">
              <w:rPr>
                <w:sz w:val="24"/>
                <w:szCs w:val="24"/>
              </w:rPr>
              <w:t>an average</w:t>
            </w:r>
          </w:p>
          <w:p w14:paraId="25DEE15C" w14:textId="77777777" w:rsidR="00B53F3F" w:rsidRPr="00B53F3F" w:rsidRDefault="00B53F3F" w:rsidP="00B53F3F">
            <w:pPr>
              <w:jc w:val="both"/>
              <w:rPr>
                <w:sz w:val="24"/>
                <w:szCs w:val="24"/>
              </w:rPr>
            </w:pPr>
            <w:r w:rsidRPr="00B53F3F">
              <w:rPr>
                <w:sz w:val="24"/>
                <w:szCs w:val="24"/>
              </w:rPr>
              <w:t>accuracy of</w:t>
            </w:r>
          </w:p>
          <w:p w14:paraId="72783A32" w14:textId="77777777" w:rsidR="00B53F3F" w:rsidRPr="00B53F3F" w:rsidRDefault="00B53F3F" w:rsidP="00B53F3F">
            <w:pPr>
              <w:jc w:val="both"/>
              <w:rPr>
                <w:sz w:val="24"/>
                <w:szCs w:val="24"/>
              </w:rPr>
            </w:pPr>
            <w:r w:rsidRPr="00B53F3F">
              <w:rPr>
                <w:sz w:val="24"/>
                <w:szCs w:val="24"/>
              </w:rPr>
              <w:t>83%, and SVM</w:t>
            </w:r>
          </w:p>
          <w:p w14:paraId="095D7DB7" w14:textId="77777777" w:rsidR="00B53F3F" w:rsidRPr="00B53F3F" w:rsidRDefault="00B53F3F" w:rsidP="00B53F3F">
            <w:pPr>
              <w:jc w:val="both"/>
              <w:rPr>
                <w:sz w:val="24"/>
                <w:szCs w:val="24"/>
              </w:rPr>
            </w:pPr>
            <w:r w:rsidRPr="00B53F3F">
              <w:rPr>
                <w:sz w:val="24"/>
                <w:szCs w:val="24"/>
              </w:rPr>
              <w:t>gave an average</w:t>
            </w:r>
          </w:p>
          <w:p w14:paraId="62AC782C" w14:textId="77777777" w:rsidR="00355F70" w:rsidRDefault="00B53F3F" w:rsidP="00B53F3F">
            <w:pPr>
              <w:jc w:val="both"/>
              <w:rPr>
                <w:sz w:val="24"/>
                <w:szCs w:val="24"/>
              </w:rPr>
            </w:pPr>
            <w:r w:rsidRPr="00B53F3F">
              <w:rPr>
                <w:sz w:val="24"/>
                <w:szCs w:val="24"/>
              </w:rPr>
              <w:t>accuracy of 77%</w:t>
            </w:r>
          </w:p>
        </w:tc>
      </w:tr>
      <w:tr w:rsidR="00355F70" w14:paraId="110CD346" w14:textId="77777777" w:rsidTr="00513B41">
        <w:tc>
          <w:tcPr>
            <w:tcW w:w="1458" w:type="dxa"/>
          </w:tcPr>
          <w:p w14:paraId="2A974EBB" w14:textId="77777777" w:rsidR="00B53F3F" w:rsidRPr="002A3207" w:rsidRDefault="00B53F3F" w:rsidP="00B53F3F">
            <w:pPr>
              <w:jc w:val="both"/>
              <w:rPr>
                <w:sz w:val="24"/>
                <w:szCs w:val="24"/>
              </w:rPr>
            </w:pPr>
            <w:proofErr w:type="spellStart"/>
            <w:r w:rsidRPr="002A3207">
              <w:rPr>
                <w:sz w:val="24"/>
                <w:szCs w:val="24"/>
              </w:rPr>
              <w:t>Nandwani</w:t>
            </w:r>
            <w:proofErr w:type="spellEnd"/>
            <w:r w:rsidRPr="002A3207">
              <w:rPr>
                <w:sz w:val="24"/>
                <w:szCs w:val="24"/>
              </w:rPr>
              <w:t xml:space="preserve"> and</w:t>
            </w:r>
          </w:p>
          <w:p w14:paraId="09B422F8" w14:textId="77777777" w:rsidR="00355F70" w:rsidRPr="002A3207" w:rsidRDefault="00B53F3F" w:rsidP="00B53F3F">
            <w:pPr>
              <w:jc w:val="both"/>
              <w:rPr>
                <w:sz w:val="24"/>
                <w:szCs w:val="24"/>
              </w:rPr>
            </w:pPr>
            <w:r w:rsidRPr="002A3207">
              <w:rPr>
                <w:sz w:val="24"/>
                <w:szCs w:val="24"/>
              </w:rPr>
              <w:t>Verma [</w:t>
            </w:r>
            <w:hyperlink w:anchor="nandwani" w:history="1">
              <w:r w:rsidR="000732B2" w:rsidRPr="002A3207">
                <w:rPr>
                  <w:rStyle w:val="Hyperlink"/>
                  <w:sz w:val="24"/>
                  <w:szCs w:val="24"/>
                  <w:u w:val="none"/>
                </w:rPr>
                <w:t>32</w:t>
              </w:r>
            </w:hyperlink>
            <w:r w:rsidRPr="002A3207">
              <w:rPr>
                <w:sz w:val="24"/>
                <w:szCs w:val="24"/>
              </w:rPr>
              <w:t>].</w:t>
            </w:r>
          </w:p>
        </w:tc>
        <w:tc>
          <w:tcPr>
            <w:tcW w:w="2020" w:type="dxa"/>
          </w:tcPr>
          <w:p w14:paraId="5EAE3F10" w14:textId="77777777" w:rsidR="00B53F3F" w:rsidRPr="00B53F3F" w:rsidRDefault="00B53F3F" w:rsidP="00B53F3F">
            <w:pPr>
              <w:jc w:val="both"/>
              <w:rPr>
                <w:sz w:val="24"/>
                <w:szCs w:val="24"/>
              </w:rPr>
            </w:pPr>
            <w:r w:rsidRPr="00B53F3F">
              <w:rPr>
                <w:sz w:val="24"/>
                <w:szCs w:val="24"/>
              </w:rPr>
              <w:t>SVM,</w:t>
            </w:r>
          </w:p>
          <w:p w14:paraId="5DB620C7" w14:textId="77777777" w:rsidR="00355F70" w:rsidRDefault="00B53F3F" w:rsidP="00B53F3F">
            <w:pPr>
              <w:jc w:val="both"/>
              <w:rPr>
                <w:sz w:val="24"/>
                <w:szCs w:val="24"/>
              </w:rPr>
            </w:pPr>
            <w:r w:rsidRPr="00B53F3F">
              <w:rPr>
                <w:sz w:val="24"/>
                <w:szCs w:val="24"/>
              </w:rPr>
              <w:t>RF, CNN</w:t>
            </w:r>
          </w:p>
        </w:tc>
        <w:tc>
          <w:tcPr>
            <w:tcW w:w="2020" w:type="dxa"/>
          </w:tcPr>
          <w:p w14:paraId="2F145593" w14:textId="77777777" w:rsidR="00B53F3F" w:rsidRPr="00B53F3F" w:rsidRDefault="00B53F3F" w:rsidP="00B53F3F">
            <w:pPr>
              <w:jc w:val="both"/>
              <w:rPr>
                <w:sz w:val="24"/>
                <w:szCs w:val="24"/>
              </w:rPr>
            </w:pPr>
            <w:r w:rsidRPr="00B53F3F">
              <w:rPr>
                <w:sz w:val="24"/>
                <w:szCs w:val="24"/>
              </w:rPr>
              <w:t>Text emotion</w:t>
            </w:r>
          </w:p>
          <w:p w14:paraId="3A23B5BB" w14:textId="77777777" w:rsidR="00355F70" w:rsidRDefault="00B53F3F" w:rsidP="00B53F3F">
            <w:pPr>
              <w:jc w:val="both"/>
              <w:rPr>
                <w:sz w:val="24"/>
                <w:szCs w:val="24"/>
              </w:rPr>
            </w:pPr>
            <w:r w:rsidRPr="00B53F3F">
              <w:rPr>
                <w:sz w:val="24"/>
                <w:szCs w:val="24"/>
              </w:rPr>
              <w:t>recognition</w:t>
            </w:r>
          </w:p>
        </w:tc>
        <w:tc>
          <w:tcPr>
            <w:tcW w:w="2020" w:type="dxa"/>
          </w:tcPr>
          <w:p w14:paraId="06FF8BCC" w14:textId="77777777" w:rsidR="00B53F3F" w:rsidRPr="00B53F3F" w:rsidRDefault="00B53F3F" w:rsidP="00B53F3F">
            <w:pPr>
              <w:jc w:val="both"/>
              <w:rPr>
                <w:sz w:val="24"/>
                <w:szCs w:val="24"/>
              </w:rPr>
            </w:pPr>
            <w:r w:rsidRPr="00B53F3F">
              <w:rPr>
                <w:sz w:val="24"/>
                <w:szCs w:val="24"/>
              </w:rPr>
              <w:t>Furious,</w:t>
            </w:r>
          </w:p>
          <w:p w14:paraId="14A2C1D1" w14:textId="77777777" w:rsidR="00B53F3F" w:rsidRPr="00B53F3F" w:rsidRDefault="00B53F3F" w:rsidP="00B53F3F">
            <w:pPr>
              <w:jc w:val="both"/>
              <w:rPr>
                <w:sz w:val="24"/>
                <w:szCs w:val="24"/>
              </w:rPr>
            </w:pPr>
            <w:r w:rsidRPr="00B53F3F">
              <w:rPr>
                <w:sz w:val="24"/>
                <w:szCs w:val="24"/>
              </w:rPr>
              <w:t>cheerful, or</w:t>
            </w:r>
          </w:p>
          <w:p w14:paraId="42F224F3" w14:textId="77777777" w:rsidR="00B53F3F" w:rsidRPr="00B53F3F" w:rsidRDefault="00B53F3F" w:rsidP="00B53F3F">
            <w:pPr>
              <w:jc w:val="both"/>
              <w:rPr>
                <w:sz w:val="24"/>
                <w:szCs w:val="24"/>
              </w:rPr>
            </w:pPr>
            <w:r w:rsidRPr="00B53F3F">
              <w:rPr>
                <w:sz w:val="24"/>
                <w:szCs w:val="24"/>
              </w:rPr>
              <w:t>depressed,</w:t>
            </w:r>
          </w:p>
          <w:p w14:paraId="5E8056B1" w14:textId="77777777" w:rsidR="00355F70" w:rsidRDefault="00B53F3F" w:rsidP="00B53F3F">
            <w:pPr>
              <w:jc w:val="both"/>
              <w:rPr>
                <w:sz w:val="24"/>
                <w:szCs w:val="24"/>
              </w:rPr>
            </w:pPr>
            <w:r w:rsidRPr="00B53F3F">
              <w:rPr>
                <w:sz w:val="24"/>
                <w:szCs w:val="24"/>
              </w:rPr>
              <w:t>and neutral</w:t>
            </w:r>
          </w:p>
        </w:tc>
        <w:tc>
          <w:tcPr>
            <w:tcW w:w="1554" w:type="dxa"/>
          </w:tcPr>
          <w:p w14:paraId="7C8AAB06" w14:textId="77777777" w:rsidR="00B53F3F" w:rsidRPr="00B53F3F" w:rsidRDefault="00B53F3F" w:rsidP="00B53F3F">
            <w:pPr>
              <w:jc w:val="both"/>
              <w:rPr>
                <w:sz w:val="24"/>
                <w:szCs w:val="24"/>
              </w:rPr>
            </w:pPr>
            <w:r w:rsidRPr="00B53F3F">
              <w:rPr>
                <w:sz w:val="24"/>
                <w:szCs w:val="24"/>
              </w:rPr>
              <w:t>RF with an</w:t>
            </w:r>
          </w:p>
          <w:p w14:paraId="6ED00681" w14:textId="77777777" w:rsidR="00B53F3F" w:rsidRPr="00B53F3F" w:rsidRDefault="00B53F3F" w:rsidP="00B53F3F">
            <w:pPr>
              <w:jc w:val="both"/>
              <w:rPr>
                <w:sz w:val="24"/>
                <w:szCs w:val="24"/>
              </w:rPr>
            </w:pPr>
            <w:r w:rsidRPr="00B53F3F">
              <w:rPr>
                <w:sz w:val="24"/>
                <w:szCs w:val="24"/>
              </w:rPr>
              <w:t>accuracy of</w:t>
            </w:r>
          </w:p>
          <w:p w14:paraId="3D96707C" w14:textId="77777777" w:rsidR="00B53F3F" w:rsidRPr="00B53F3F" w:rsidRDefault="00B53F3F" w:rsidP="00B53F3F">
            <w:pPr>
              <w:jc w:val="both"/>
              <w:rPr>
                <w:sz w:val="24"/>
                <w:szCs w:val="24"/>
              </w:rPr>
            </w:pPr>
            <w:r w:rsidRPr="00B53F3F">
              <w:rPr>
                <w:sz w:val="24"/>
                <w:szCs w:val="24"/>
              </w:rPr>
              <w:t>95.6%, SVM</w:t>
            </w:r>
          </w:p>
          <w:p w14:paraId="4F6614FF" w14:textId="77777777" w:rsidR="00B53F3F" w:rsidRPr="00B53F3F" w:rsidRDefault="00B53F3F" w:rsidP="00B53F3F">
            <w:pPr>
              <w:jc w:val="both"/>
              <w:rPr>
                <w:sz w:val="24"/>
                <w:szCs w:val="24"/>
              </w:rPr>
            </w:pPr>
            <w:r w:rsidRPr="00B53F3F">
              <w:rPr>
                <w:sz w:val="24"/>
                <w:szCs w:val="24"/>
              </w:rPr>
              <w:t>classifier</w:t>
            </w:r>
          </w:p>
          <w:p w14:paraId="1A404D36" w14:textId="77777777" w:rsidR="00B53F3F" w:rsidRPr="00B53F3F" w:rsidRDefault="00B53F3F" w:rsidP="00B53F3F">
            <w:pPr>
              <w:jc w:val="both"/>
              <w:rPr>
                <w:sz w:val="24"/>
                <w:szCs w:val="24"/>
              </w:rPr>
            </w:pPr>
            <w:r w:rsidRPr="00B53F3F">
              <w:rPr>
                <w:sz w:val="24"/>
                <w:szCs w:val="24"/>
              </w:rPr>
              <w:t>achieved</w:t>
            </w:r>
          </w:p>
          <w:p w14:paraId="206D1E73" w14:textId="77777777" w:rsidR="00355F70" w:rsidRDefault="00B53F3F" w:rsidP="00B53F3F">
            <w:pPr>
              <w:jc w:val="both"/>
              <w:rPr>
                <w:sz w:val="24"/>
                <w:szCs w:val="24"/>
              </w:rPr>
            </w:pPr>
            <w:r w:rsidRPr="00B53F3F">
              <w:rPr>
                <w:sz w:val="24"/>
                <w:szCs w:val="24"/>
              </w:rPr>
              <w:t>85.47% CNN</w:t>
            </w:r>
          </w:p>
          <w:p w14:paraId="2FDECA8A" w14:textId="55CFD00B" w:rsidR="00D30CA2" w:rsidRDefault="00D30CA2" w:rsidP="00B53F3F">
            <w:pPr>
              <w:jc w:val="both"/>
              <w:rPr>
                <w:sz w:val="24"/>
                <w:szCs w:val="24"/>
              </w:rPr>
            </w:pPr>
          </w:p>
        </w:tc>
      </w:tr>
      <w:tr w:rsidR="00B53F3F" w14:paraId="1C72B886" w14:textId="77777777" w:rsidTr="00513B41">
        <w:tc>
          <w:tcPr>
            <w:tcW w:w="1458" w:type="dxa"/>
          </w:tcPr>
          <w:p w14:paraId="3411CE51" w14:textId="77777777" w:rsidR="00B53F3F" w:rsidRPr="002A3207" w:rsidRDefault="00B53F3F" w:rsidP="00B53F3F">
            <w:pPr>
              <w:jc w:val="both"/>
              <w:rPr>
                <w:sz w:val="24"/>
                <w:szCs w:val="24"/>
              </w:rPr>
            </w:pPr>
            <w:r w:rsidRPr="002A3207">
              <w:rPr>
                <w:sz w:val="24"/>
                <w:szCs w:val="24"/>
              </w:rPr>
              <w:t>Mittal et al.</w:t>
            </w:r>
          </w:p>
          <w:p w14:paraId="2A24C182" w14:textId="77777777" w:rsidR="00B53F3F" w:rsidRPr="002A3207" w:rsidRDefault="00B53F3F" w:rsidP="00B53F3F">
            <w:pPr>
              <w:jc w:val="both"/>
              <w:rPr>
                <w:sz w:val="24"/>
                <w:szCs w:val="24"/>
              </w:rPr>
            </w:pPr>
            <w:r w:rsidRPr="002A3207">
              <w:rPr>
                <w:sz w:val="24"/>
                <w:szCs w:val="24"/>
              </w:rPr>
              <w:t>[</w:t>
            </w:r>
            <w:hyperlink w:anchor="mittal" w:history="1">
              <w:r w:rsidR="000732B2" w:rsidRPr="002A3207">
                <w:rPr>
                  <w:rStyle w:val="Hyperlink"/>
                  <w:sz w:val="24"/>
                  <w:szCs w:val="24"/>
                  <w:u w:val="none"/>
                </w:rPr>
                <w:t>33</w:t>
              </w:r>
            </w:hyperlink>
            <w:r w:rsidRPr="002A3207">
              <w:rPr>
                <w:sz w:val="24"/>
                <w:szCs w:val="24"/>
              </w:rPr>
              <w:t>],</w:t>
            </w:r>
          </w:p>
        </w:tc>
        <w:tc>
          <w:tcPr>
            <w:tcW w:w="2020" w:type="dxa"/>
          </w:tcPr>
          <w:p w14:paraId="5F206806" w14:textId="77777777" w:rsidR="00B53F3F" w:rsidRPr="00B53F3F" w:rsidRDefault="00B53F3F" w:rsidP="00B53F3F">
            <w:pPr>
              <w:jc w:val="both"/>
              <w:rPr>
                <w:sz w:val="24"/>
                <w:szCs w:val="24"/>
              </w:rPr>
            </w:pPr>
            <w:r w:rsidRPr="00B53F3F">
              <w:rPr>
                <w:sz w:val="24"/>
                <w:szCs w:val="24"/>
              </w:rPr>
              <w:t>CNN, LSTM</w:t>
            </w:r>
          </w:p>
        </w:tc>
        <w:tc>
          <w:tcPr>
            <w:tcW w:w="2020" w:type="dxa"/>
          </w:tcPr>
          <w:p w14:paraId="7943992D" w14:textId="77777777" w:rsidR="00B53F3F" w:rsidRPr="00B53F3F" w:rsidRDefault="00B53F3F" w:rsidP="00B53F3F">
            <w:pPr>
              <w:jc w:val="both"/>
              <w:rPr>
                <w:sz w:val="24"/>
                <w:szCs w:val="24"/>
              </w:rPr>
            </w:pPr>
            <w:r w:rsidRPr="00B53F3F">
              <w:rPr>
                <w:sz w:val="24"/>
                <w:szCs w:val="24"/>
              </w:rPr>
              <w:t>Facial</w:t>
            </w:r>
          </w:p>
          <w:p w14:paraId="31583BE0" w14:textId="77777777" w:rsidR="00B53F3F" w:rsidRPr="00B53F3F" w:rsidRDefault="00B53F3F" w:rsidP="00B53F3F">
            <w:pPr>
              <w:jc w:val="both"/>
              <w:rPr>
                <w:sz w:val="24"/>
                <w:szCs w:val="24"/>
              </w:rPr>
            </w:pPr>
            <w:r w:rsidRPr="00B53F3F">
              <w:rPr>
                <w:sz w:val="24"/>
                <w:szCs w:val="24"/>
              </w:rPr>
              <w:t>expression,</w:t>
            </w:r>
          </w:p>
          <w:p w14:paraId="20FDC2D7" w14:textId="77777777" w:rsidR="00B53F3F" w:rsidRPr="00B53F3F" w:rsidRDefault="00B53F3F" w:rsidP="00B53F3F">
            <w:pPr>
              <w:jc w:val="both"/>
              <w:rPr>
                <w:sz w:val="24"/>
                <w:szCs w:val="24"/>
              </w:rPr>
            </w:pPr>
            <w:r w:rsidRPr="00B53F3F">
              <w:rPr>
                <w:sz w:val="24"/>
                <w:szCs w:val="24"/>
              </w:rPr>
              <w:t>body</w:t>
            </w:r>
          </w:p>
          <w:p w14:paraId="42286A01" w14:textId="77777777" w:rsidR="00B53F3F" w:rsidRPr="00B53F3F" w:rsidRDefault="00B53F3F" w:rsidP="00B53F3F">
            <w:pPr>
              <w:jc w:val="both"/>
              <w:rPr>
                <w:sz w:val="24"/>
                <w:szCs w:val="24"/>
              </w:rPr>
            </w:pPr>
            <w:r w:rsidRPr="00B53F3F">
              <w:rPr>
                <w:sz w:val="24"/>
                <w:szCs w:val="24"/>
              </w:rPr>
              <w:lastRenderedPageBreak/>
              <w:t>gestures,</w:t>
            </w:r>
          </w:p>
          <w:p w14:paraId="23776F2C" w14:textId="77777777" w:rsidR="00B53F3F" w:rsidRPr="00B53F3F" w:rsidRDefault="00B53F3F" w:rsidP="00B53F3F">
            <w:pPr>
              <w:jc w:val="both"/>
              <w:rPr>
                <w:sz w:val="24"/>
                <w:szCs w:val="24"/>
              </w:rPr>
            </w:pPr>
            <w:r w:rsidRPr="00B53F3F">
              <w:rPr>
                <w:sz w:val="24"/>
                <w:szCs w:val="24"/>
              </w:rPr>
              <w:t>and</w:t>
            </w:r>
          </w:p>
          <w:p w14:paraId="37F0B769" w14:textId="77777777" w:rsidR="00B53F3F" w:rsidRPr="00B53F3F" w:rsidRDefault="00B53F3F" w:rsidP="00B53F3F">
            <w:pPr>
              <w:jc w:val="both"/>
              <w:rPr>
                <w:sz w:val="24"/>
                <w:szCs w:val="24"/>
              </w:rPr>
            </w:pPr>
            <w:r w:rsidRPr="00B53F3F">
              <w:rPr>
                <w:sz w:val="24"/>
                <w:szCs w:val="24"/>
              </w:rPr>
              <w:t>postures</w:t>
            </w:r>
          </w:p>
        </w:tc>
        <w:tc>
          <w:tcPr>
            <w:tcW w:w="2020" w:type="dxa"/>
          </w:tcPr>
          <w:p w14:paraId="28B91B7A" w14:textId="77777777" w:rsidR="000E1D4A" w:rsidRPr="000E1D4A" w:rsidRDefault="000E1D4A" w:rsidP="000E1D4A">
            <w:pPr>
              <w:jc w:val="both"/>
              <w:rPr>
                <w:sz w:val="24"/>
                <w:szCs w:val="24"/>
              </w:rPr>
            </w:pPr>
            <w:r w:rsidRPr="000E1D4A">
              <w:rPr>
                <w:sz w:val="24"/>
                <w:szCs w:val="24"/>
              </w:rPr>
              <w:lastRenderedPageBreak/>
              <w:t>Angry, happy,</w:t>
            </w:r>
          </w:p>
          <w:p w14:paraId="605FD31D" w14:textId="77777777" w:rsidR="000E1D4A" w:rsidRPr="000E1D4A" w:rsidRDefault="000E1D4A" w:rsidP="000E1D4A">
            <w:pPr>
              <w:jc w:val="both"/>
              <w:rPr>
                <w:sz w:val="24"/>
                <w:szCs w:val="24"/>
              </w:rPr>
            </w:pPr>
            <w:r w:rsidRPr="000E1D4A">
              <w:rPr>
                <w:sz w:val="24"/>
                <w:szCs w:val="24"/>
              </w:rPr>
              <w:t>neutral, sad,</w:t>
            </w:r>
          </w:p>
          <w:p w14:paraId="5732D76D" w14:textId="77777777" w:rsidR="000E1D4A" w:rsidRPr="000E1D4A" w:rsidRDefault="000E1D4A" w:rsidP="000E1D4A">
            <w:pPr>
              <w:jc w:val="both"/>
              <w:rPr>
                <w:sz w:val="24"/>
                <w:szCs w:val="24"/>
              </w:rPr>
            </w:pPr>
            <w:r w:rsidRPr="000E1D4A">
              <w:rPr>
                <w:sz w:val="24"/>
                <w:szCs w:val="24"/>
              </w:rPr>
              <w:t>disgust, fear,</w:t>
            </w:r>
          </w:p>
          <w:p w14:paraId="547F4CE9" w14:textId="77777777" w:rsidR="00B53F3F" w:rsidRPr="00B53F3F" w:rsidRDefault="000E1D4A" w:rsidP="000E1D4A">
            <w:pPr>
              <w:jc w:val="both"/>
              <w:rPr>
                <w:sz w:val="24"/>
                <w:szCs w:val="24"/>
              </w:rPr>
            </w:pPr>
            <w:r w:rsidRPr="000E1D4A">
              <w:rPr>
                <w:sz w:val="24"/>
                <w:szCs w:val="24"/>
              </w:rPr>
              <w:lastRenderedPageBreak/>
              <w:t>surprise</w:t>
            </w:r>
          </w:p>
        </w:tc>
        <w:tc>
          <w:tcPr>
            <w:tcW w:w="1554" w:type="dxa"/>
          </w:tcPr>
          <w:p w14:paraId="32B65818" w14:textId="77777777" w:rsidR="000E1D4A" w:rsidRPr="000E1D4A" w:rsidRDefault="000E1D4A" w:rsidP="000E1D4A">
            <w:pPr>
              <w:jc w:val="both"/>
              <w:rPr>
                <w:sz w:val="24"/>
                <w:szCs w:val="24"/>
              </w:rPr>
            </w:pPr>
            <w:r w:rsidRPr="000E1D4A">
              <w:rPr>
                <w:sz w:val="24"/>
                <w:szCs w:val="24"/>
              </w:rPr>
              <w:lastRenderedPageBreak/>
              <w:t>The authors in</w:t>
            </w:r>
          </w:p>
          <w:p w14:paraId="185E5535" w14:textId="77777777" w:rsidR="000E1D4A" w:rsidRPr="000E1D4A" w:rsidRDefault="000E1D4A" w:rsidP="000E1D4A">
            <w:pPr>
              <w:jc w:val="both"/>
              <w:rPr>
                <w:sz w:val="24"/>
                <w:szCs w:val="24"/>
              </w:rPr>
            </w:pPr>
            <w:r w:rsidRPr="000E1D4A">
              <w:rPr>
                <w:sz w:val="24"/>
                <w:szCs w:val="24"/>
              </w:rPr>
              <w:t xml:space="preserve">Mittal et al. </w:t>
            </w:r>
            <w:r w:rsidRPr="000E1D4A">
              <w:rPr>
                <w:sz w:val="24"/>
                <w:szCs w:val="24"/>
              </w:rPr>
              <w:lastRenderedPageBreak/>
              <w:t>[21]</w:t>
            </w:r>
          </w:p>
          <w:p w14:paraId="75F7867A" w14:textId="77777777" w:rsidR="000E1D4A" w:rsidRPr="000E1D4A" w:rsidRDefault="000E1D4A" w:rsidP="000E1D4A">
            <w:pPr>
              <w:jc w:val="both"/>
              <w:rPr>
                <w:sz w:val="24"/>
                <w:szCs w:val="24"/>
              </w:rPr>
            </w:pPr>
            <w:r w:rsidRPr="000E1D4A">
              <w:rPr>
                <w:sz w:val="24"/>
                <w:szCs w:val="24"/>
              </w:rPr>
              <w:t>used two</w:t>
            </w:r>
          </w:p>
          <w:p w14:paraId="33EEE750" w14:textId="77777777" w:rsidR="000E1D4A" w:rsidRPr="000E1D4A" w:rsidRDefault="000E1D4A" w:rsidP="000E1D4A">
            <w:pPr>
              <w:jc w:val="both"/>
              <w:rPr>
                <w:sz w:val="24"/>
                <w:szCs w:val="24"/>
              </w:rPr>
            </w:pPr>
            <w:r w:rsidRPr="000E1D4A">
              <w:rPr>
                <w:sz w:val="24"/>
                <w:szCs w:val="24"/>
              </w:rPr>
              <w:t>datasets:</w:t>
            </w:r>
          </w:p>
          <w:p w14:paraId="6F2CBE9A" w14:textId="77777777" w:rsidR="000E1D4A" w:rsidRPr="000E1D4A" w:rsidRDefault="000E1D4A" w:rsidP="000E1D4A">
            <w:pPr>
              <w:jc w:val="both"/>
              <w:rPr>
                <w:sz w:val="24"/>
                <w:szCs w:val="24"/>
              </w:rPr>
            </w:pPr>
            <w:r w:rsidRPr="000E1D4A">
              <w:rPr>
                <w:sz w:val="24"/>
                <w:szCs w:val="24"/>
              </w:rPr>
              <w:t>IEMOCAP</w:t>
            </w:r>
          </w:p>
          <w:p w14:paraId="22991248" w14:textId="77777777" w:rsidR="000E1D4A" w:rsidRPr="000E1D4A" w:rsidRDefault="000E1D4A" w:rsidP="000E1D4A">
            <w:pPr>
              <w:jc w:val="both"/>
              <w:rPr>
                <w:sz w:val="24"/>
                <w:szCs w:val="24"/>
              </w:rPr>
            </w:pPr>
            <w:r w:rsidRPr="000E1D4A">
              <w:rPr>
                <w:sz w:val="24"/>
                <w:szCs w:val="24"/>
              </w:rPr>
              <w:t>which achieved</w:t>
            </w:r>
          </w:p>
          <w:p w14:paraId="655F2334" w14:textId="77777777" w:rsidR="000E1D4A" w:rsidRPr="000E1D4A" w:rsidRDefault="000E1D4A" w:rsidP="000E1D4A">
            <w:pPr>
              <w:jc w:val="both"/>
              <w:rPr>
                <w:sz w:val="24"/>
                <w:szCs w:val="24"/>
              </w:rPr>
            </w:pPr>
            <w:r w:rsidRPr="000E1D4A">
              <w:rPr>
                <w:sz w:val="24"/>
                <w:szCs w:val="24"/>
              </w:rPr>
              <w:t>an average</w:t>
            </w:r>
          </w:p>
          <w:p w14:paraId="0DD673EF" w14:textId="77777777" w:rsidR="000E1D4A" w:rsidRPr="000E1D4A" w:rsidRDefault="000E1D4A" w:rsidP="000E1D4A">
            <w:pPr>
              <w:jc w:val="both"/>
              <w:rPr>
                <w:sz w:val="24"/>
                <w:szCs w:val="24"/>
              </w:rPr>
            </w:pPr>
            <w:r w:rsidRPr="000E1D4A">
              <w:rPr>
                <w:sz w:val="24"/>
                <w:szCs w:val="24"/>
              </w:rPr>
              <w:t>accuracy of</w:t>
            </w:r>
          </w:p>
          <w:p w14:paraId="772A5CD5" w14:textId="77777777" w:rsidR="000E1D4A" w:rsidRPr="000E1D4A" w:rsidRDefault="000E1D4A" w:rsidP="000E1D4A">
            <w:pPr>
              <w:jc w:val="both"/>
              <w:rPr>
                <w:sz w:val="24"/>
                <w:szCs w:val="24"/>
              </w:rPr>
            </w:pPr>
            <w:r w:rsidRPr="000E1D4A">
              <w:rPr>
                <w:sz w:val="24"/>
                <w:szCs w:val="24"/>
              </w:rPr>
              <w:t>78.2% using</w:t>
            </w:r>
          </w:p>
          <w:p w14:paraId="2F383C62" w14:textId="77777777" w:rsidR="000E1D4A" w:rsidRPr="000E1D4A" w:rsidRDefault="000E1D4A" w:rsidP="000E1D4A">
            <w:pPr>
              <w:jc w:val="both"/>
              <w:rPr>
                <w:sz w:val="24"/>
                <w:szCs w:val="24"/>
              </w:rPr>
            </w:pPr>
            <w:r w:rsidRPr="000E1D4A">
              <w:rPr>
                <w:sz w:val="24"/>
                <w:szCs w:val="24"/>
              </w:rPr>
              <w:t>LSTM, CNN,</w:t>
            </w:r>
          </w:p>
          <w:p w14:paraId="1B714FC0" w14:textId="77777777" w:rsidR="000E1D4A" w:rsidRPr="000E1D4A" w:rsidRDefault="000E1D4A" w:rsidP="000E1D4A">
            <w:pPr>
              <w:jc w:val="both"/>
              <w:rPr>
                <w:sz w:val="24"/>
                <w:szCs w:val="24"/>
              </w:rPr>
            </w:pPr>
            <w:r w:rsidRPr="000E1D4A">
              <w:rPr>
                <w:sz w:val="24"/>
                <w:szCs w:val="24"/>
              </w:rPr>
              <w:t>and</w:t>
            </w:r>
          </w:p>
          <w:p w14:paraId="650D2B8D" w14:textId="77777777" w:rsidR="000E1D4A" w:rsidRPr="000E1D4A" w:rsidRDefault="000E1D4A" w:rsidP="000E1D4A">
            <w:pPr>
              <w:jc w:val="both"/>
              <w:rPr>
                <w:sz w:val="24"/>
                <w:szCs w:val="24"/>
              </w:rPr>
            </w:pPr>
            <w:r w:rsidRPr="000E1D4A">
              <w:rPr>
                <w:sz w:val="24"/>
                <w:szCs w:val="24"/>
              </w:rPr>
              <w:t>CMUMOSEI</w:t>
            </w:r>
          </w:p>
          <w:p w14:paraId="454C9FE8" w14:textId="77777777" w:rsidR="000E1D4A" w:rsidRPr="000E1D4A" w:rsidRDefault="000E1D4A" w:rsidP="000E1D4A">
            <w:pPr>
              <w:jc w:val="both"/>
              <w:rPr>
                <w:sz w:val="24"/>
                <w:szCs w:val="24"/>
              </w:rPr>
            </w:pPr>
            <w:r w:rsidRPr="000E1D4A">
              <w:rPr>
                <w:sz w:val="24"/>
                <w:szCs w:val="24"/>
              </w:rPr>
              <w:t>Dataset which</w:t>
            </w:r>
          </w:p>
          <w:p w14:paraId="279F5F66" w14:textId="77777777" w:rsidR="000E1D4A" w:rsidRPr="000E1D4A" w:rsidRDefault="000E1D4A" w:rsidP="000E1D4A">
            <w:pPr>
              <w:jc w:val="both"/>
              <w:rPr>
                <w:sz w:val="24"/>
                <w:szCs w:val="24"/>
              </w:rPr>
            </w:pPr>
            <w:r w:rsidRPr="000E1D4A">
              <w:rPr>
                <w:sz w:val="24"/>
                <w:szCs w:val="24"/>
              </w:rPr>
              <w:t>achieved</w:t>
            </w:r>
          </w:p>
          <w:p w14:paraId="281B96E9" w14:textId="77777777" w:rsidR="000E1D4A" w:rsidRPr="000E1D4A" w:rsidRDefault="000E1D4A" w:rsidP="000E1D4A">
            <w:pPr>
              <w:jc w:val="both"/>
              <w:rPr>
                <w:sz w:val="24"/>
                <w:szCs w:val="24"/>
              </w:rPr>
            </w:pPr>
            <w:r w:rsidRPr="000E1D4A">
              <w:rPr>
                <w:sz w:val="24"/>
                <w:szCs w:val="24"/>
              </w:rPr>
              <w:t>average</w:t>
            </w:r>
          </w:p>
          <w:p w14:paraId="45792DBA" w14:textId="77777777" w:rsidR="000E1D4A" w:rsidRPr="000E1D4A" w:rsidRDefault="000E1D4A" w:rsidP="000E1D4A">
            <w:pPr>
              <w:jc w:val="both"/>
              <w:rPr>
                <w:sz w:val="24"/>
                <w:szCs w:val="24"/>
              </w:rPr>
            </w:pPr>
            <w:r w:rsidRPr="000E1D4A">
              <w:rPr>
                <w:sz w:val="24"/>
                <w:szCs w:val="24"/>
              </w:rPr>
              <w:t>accuracy of</w:t>
            </w:r>
          </w:p>
          <w:p w14:paraId="54DC248B" w14:textId="77777777" w:rsidR="00B53F3F" w:rsidRPr="00B53F3F" w:rsidRDefault="000E1D4A" w:rsidP="000E1D4A">
            <w:pPr>
              <w:jc w:val="both"/>
              <w:rPr>
                <w:sz w:val="24"/>
                <w:szCs w:val="24"/>
              </w:rPr>
            </w:pPr>
            <w:r w:rsidRPr="000E1D4A">
              <w:rPr>
                <w:sz w:val="24"/>
                <w:szCs w:val="24"/>
              </w:rPr>
              <w:t xml:space="preserve">85.0%. </w:t>
            </w:r>
          </w:p>
        </w:tc>
      </w:tr>
    </w:tbl>
    <w:p w14:paraId="781D9FDA" w14:textId="77777777" w:rsidR="008D37C9" w:rsidRDefault="008D37C9" w:rsidP="008D37C9">
      <w:pPr>
        <w:pStyle w:val="BodyText"/>
        <w:spacing w:line="252" w:lineRule="auto"/>
        <w:ind w:left="1718" w:hanging="1337"/>
        <w:rPr>
          <w:b/>
          <w:bCs/>
        </w:rPr>
      </w:pPr>
    </w:p>
    <w:p w14:paraId="238A70B9" w14:textId="77777777" w:rsidR="008D37C9" w:rsidRDefault="008D37C9" w:rsidP="008D37C9">
      <w:pPr>
        <w:pStyle w:val="BodyText"/>
        <w:spacing w:line="252" w:lineRule="auto"/>
        <w:ind w:left="1718" w:hanging="1337"/>
        <w:rPr>
          <w:b/>
          <w:bCs/>
          <w:sz w:val="20"/>
          <w:szCs w:val="20"/>
        </w:rPr>
      </w:pPr>
    </w:p>
    <w:p w14:paraId="11132CDF" w14:textId="77777777" w:rsidR="007102BC" w:rsidRDefault="007102BC" w:rsidP="1C428CBB">
      <w:pPr>
        <w:jc w:val="both"/>
        <w:rPr>
          <w:sz w:val="24"/>
          <w:szCs w:val="24"/>
        </w:rPr>
      </w:pPr>
    </w:p>
    <w:p w14:paraId="27AD1B50" w14:textId="77777777" w:rsidR="00B322A6" w:rsidRDefault="00B322A6" w:rsidP="1C428CBB">
      <w:pPr>
        <w:jc w:val="both"/>
        <w:rPr>
          <w:sz w:val="24"/>
          <w:szCs w:val="24"/>
        </w:rPr>
      </w:pPr>
    </w:p>
    <w:p w14:paraId="36FD9DA9" w14:textId="77777777" w:rsidR="007102BC" w:rsidRDefault="007102BC" w:rsidP="1C428CBB">
      <w:pPr>
        <w:jc w:val="both"/>
        <w:rPr>
          <w:sz w:val="24"/>
          <w:szCs w:val="24"/>
        </w:rPr>
      </w:pPr>
    </w:p>
    <w:p w14:paraId="3A962ED1" w14:textId="77777777" w:rsidR="007102BC" w:rsidRDefault="007102BC" w:rsidP="1C428CBB">
      <w:pPr>
        <w:jc w:val="both"/>
        <w:rPr>
          <w:sz w:val="24"/>
          <w:szCs w:val="24"/>
        </w:rPr>
      </w:pPr>
    </w:p>
    <w:p w14:paraId="2E8EDA46" w14:textId="77777777" w:rsidR="007102BC" w:rsidRDefault="007102BC" w:rsidP="1C428CBB">
      <w:pPr>
        <w:jc w:val="both"/>
        <w:rPr>
          <w:sz w:val="24"/>
          <w:szCs w:val="24"/>
        </w:rPr>
      </w:pPr>
    </w:p>
    <w:p w14:paraId="39587ACF" w14:textId="77777777" w:rsidR="007102BC" w:rsidRDefault="007102BC" w:rsidP="1C428CBB">
      <w:pPr>
        <w:jc w:val="both"/>
        <w:rPr>
          <w:sz w:val="24"/>
          <w:szCs w:val="24"/>
        </w:rPr>
      </w:pPr>
    </w:p>
    <w:p w14:paraId="126C26B4" w14:textId="77777777" w:rsidR="007102BC" w:rsidRDefault="007102BC" w:rsidP="1C428CBB">
      <w:pPr>
        <w:jc w:val="both"/>
        <w:rPr>
          <w:sz w:val="24"/>
          <w:szCs w:val="24"/>
        </w:rPr>
      </w:pPr>
    </w:p>
    <w:p w14:paraId="5A157026" w14:textId="77777777" w:rsidR="007102BC" w:rsidRDefault="007102BC" w:rsidP="1C428CBB">
      <w:pPr>
        <w:jc w:val="both"/>
        <w:rPr>
          <w:sz w:val="24"/>
          <w:szCs w:val="24"/>
        </w:rPr>
      </w:pPr>
    </w:p>
    <w:p w14:paraId="037C5AD1" w14:textId="77777777" w:rsidR="38BB58BB" w:rsidRDefault="38BB58BB" w:rsidP="38BB58BB">
      <w:pPr>
        <w:jc w:val="both"/>
        <w:rPr>
          <w:sz w:val="24"/>
          <w:szCs w:val="24"/>
        </w:rPr>
      </w:pPr>
    </w:p>
    <w:p w14:paraId="54B4C4D0" w14:textId="77777777" w:rsidR="00675934" w:rsidRDefault="00675934" w:rsidP="38BB58BB">
      <w:pPr>
        <w:jc w:val="both"/>
        <w:rPr>
          <w:sz w:val="24"/>
          <w:szCs w:val="24"/>
        </w:rPr>
      </w:pPr>
    </w:p>
    <w:p w14:paraId="35EF44F1" w14:textId="77777777" w:rsidR="00675934" w:rsidRDefault="00675934" w:rsidP="38BB58BB">
      <w:pPr>
        <w:jc w:val="both"/>
        <w:rPr>
          <w:sz w:val="24"/>
          <w:szCs w:val="24"/>
        </w:rPr>
      </w:pPr>
    </w:p>
    <w:p w14:paraId="3734A22D" w14:textId="77777777" w:rsidR="00513B41" w:rsidRDefault="00513B41" w:rsidP="314579C6">
      <w:pPr>
        <w:pStyle w:val="Heading2"/>
        <w:spacing w:line="362" w:lineRule="exact"/>
        <w:ind w:left="720"/>
      </w:pPr>
    </w:p>
    <w:p w14:paraId="793E5CE7" w14:textId="77777777" w:rsidR="00513B41" w:rsidRDefault="00513B41" w:rsidP="314579C6">
      <w:pPr>
        <w:pStyle w:val="Heading2"/>
        <w:spacing w:line="362" w:lineRule="exact"/>
        <w:ind w:left="720"/>
      </w:pPr>
    </w:p>
    <w:p w14:paraId="687F11D6" w14:textId="77777777" w:rsidR="00513B41" w:rsidRDefault="00513B41" w:rsidP="314579C6">
      <w:pPr>
        <w:pStyle w:val="Heading2"/>
        <w:spacing w:line="362" w:lineRule="exact"/>
        <w:ind w:left="720"/>
      </w:pPr>
    </w:p>
    <w:p w14:paraId="6DDC2BC3" w14:textId="77777777" w:rsidR="00513B41" w:rsidRDefault="00513B41" w:rsidP="314579C6">
      <w:pPr>
        <w:pStyle w:val="Heading2"/>
        <w:spacing w:line="362" w:lineRule="exact"/>
        <w:ind w:left="720"/>
      </w:pPr>
    </w:p>
    <w:p w14:paraId="3287BCB2" w14:textId="77777777" w:rsidR="00513B41" w:rsidRDefault="00513B41" w:rsidP="314579C6">
      <w:pPr>
        <w:pStyle w:val="Heading2"/>
        <w:spacing w:line="362" w:lineRule="exact"/>
        <w:ind w:left="720"/>
      </w:pPr>
    </w:p>
    <w:p w14:paraId="1C5EBF06" w14:textId="77777777" w:rsidR="00513B41" w:rsidRDefault="00513B41" w:rsidP="314579C6">
      <w:pPr>
        <w:pStyle w:val="Heading2"/>
        <w:spacing w:line="362" w:lineRule="exact"/>
        <w:ind w:left="720"/>
      </w:pPr>
    </w:p>
    <w:p w14:paraId="79D31228" w14:textId="77777777" w:rsidR="00513B41" w:rsidRDefault="00513B41" w:rsidP="314579C6">
      <w:pPr>
        <w:pStyle w:val="Heading2"/>
        <w:spacing w:line="362" w:lineRule="exact"/>
        <w:ind w:left="720"/>
      </w:pPr>
    </w:p>
    <w:p w14:paraId="316C8596" w14:textId="77777777" w:rsidR="00513B41" w:rsidRDefault="00513B41" w:rsidP="314579C6">
      <w:pPr>
        <w:pStyle w:val="Heading2"/>
        <w:spacing w:line="362" w:lineRule="exact"/>
        <w:ind w:left="720"/>
      </w:pPr>
    </w:p>
    <w:p w14:paraId="2B4DAB7A" w14:textId="77777777" w:rsidR="00513B41" w:rsidRDefault="00513B41" w:rsidP="314579C6">
      <w:pPr>
        <w:pStyle w:val="Heading2"/>
        <w:spacing w:line="362" w:lineRule="exact"/>
        <w:ind w:left="720"/>
      </w:pPr>
    </w:p>
    <w:p w14:paraId="5DB834F2" w14:textId="77777777" w:rsidR="00513B41" w:rsidRDefault="00513B41" w:rsidP="314579C6">
      <w:pPr>
        <w:pStyle w:val="Heading2"/>
        <w:spacing w:line="362" w:lineRule="exact"/>
        <w:ind w:left="720"/>
      </w:pPr>
    </w:p>
    <w:p w14:paraId="7ED408A5" w14:textId="0E7FD9EF" w:rsidR="00513B41" w:rsidRDefault="00513B41" w:rsidP="314579C6">
      <w:pPr>
        <w:pStyle w:val="Heading2"/>
        <w:spacing w:line="362" w:lineRule="exact"/>
        <w:ind w:left="720"/>
      </w:pPr>
    </w:p>
    <w:p w14:paraId="59D85ACC" w14:textId="5C202E0E" w:rsidR="00ED0498" w:rsidRDefault="00ED0498" w:rsidP="314579C6">
      <w:pPr>
        <w:pStyle w:val="Heading2"/>
        <w:spacing w:line="362" w:lineRule="exact"/>
        <w:ind w:left="720"/>
      </w:pPr>
    </w:p>
    <w:p w14:paraId="5993C925" w14:textId="77777777" w:rsidR="00ED0498" w:rsidRDefault="00ED0498" w:rsidP="314579C6">
      <w:pPr>
        <w:pStyle w:val="Heading2"/>
        <w:spacing w:line="362" w:lineRule="exact"/>
        <w:ind w:left="720"/>
      </w:pPr>
    </w:p>
    <w:p w14:paraId="275C8EE4" w14:textId="49743399" w:rsidR="006F3CD0" w:rsidRDefault="006F3CD0" w:rsidP="314579C6">
      <w:pPr>
        <w:pStyle w:val="Heading2"/>
        <w:spacing w:line="362" w:lineRule="exact"/>
        <w:ind w:left="720"/>
      </w:pPr>
    </w:p>
    <w:p w14:paraId="09EC5C83" w14:textId="77777777" w:rsidR="00C25CEB" w:rsidRDefault="00C25CEB" w:rsidP="314579C6">
      <w:pPr>
        <w:pStyle w:val="Heading2"/>
        <w:spacing w:line="362" w:lineRule="exact"/>
        <w:ind w:left="720"/>
      </w:pPr>
    </w:p>
    <w:p w14:paraId="24E27880" w14:textId="77777777" w:rsidR="00454467" w:rsidRPr="00E76389" w:rsidRDefault="00B73722" w:rsidP="0020777F">
      <w:pPr>
        <w:pStyle w:val="Heading2"/>
        <w:spacing w:line="362" w:lineRule="exact"/>
        <w:ind w:left="720"/>
      </w:pPr>
      <w:r>
        <w:lastRenderedPageBreak/>
        <w:t>C</w:t>
      </w:r>
      <w:r w:rsidR="2B23BA4C" w:rsidRPr="00E76389">
        <w:t>HAPTER  3</w:t>
      </w:r>
    </w:p>
    <w:p w14:paraId="1F359EC5" w14:textId="77777777" w:rsidR="2B23BA4C" w:rsidRPr="00E76389" w:rsidRDefault="1B519E2C" w:rsidP="0020777F">
      <w:pPr>
        <w:pStyle w:val="Heading2"/>
        <w:spacing w:line="362" w:lineRule="exact"/>
        <w:ind w:left="720"/>
      </w:pPr>
      <w:r w:rsidRPr="00E76389">
        <w:t xml:space="preserve">System </w:t>
      </w:r>
      <w:r w:rsidR="635D0102" w:rsidRPr="00E76389">
        <w:t>Design</w:t>
      </w:r>
    </w:p>
    <w:p w14:paraId="67189DFE" w14:textId="77777777" w:rsidR="0A6D220F" w:rsidRPr="00E76389" w:rsidRDefault="0A6D220F" w:rsidP="0A6D220F">
      <w:pPr>
        <w:pStyle w:val="Heading2"/>
        <w:spacing w:line="362" w:lineRule="exact"/>
      </w:pPr>
    </w:p>
    <w:p w14:paraId="3671FC7B" w14:textId="77777777" w:rsidR="0C46D610" w:rsidRPr="00E76389" w:rsidRDefault="006F3CD0" w:rsidP="00513B41">
      <w:pPr>
        <w:pStyle w:val="BodyText"/>
        <w:spacing w:line="362" w:lineRule="exact"/>
        <w:ind w:left="527" w:right="505"/>
        <w:jc w:val="both"/>
        <w:rPr>
          <w:b/>
          <w:bCs/>
          <w:color w:val="211F1F"/>
        </w:rPr>
      </w:pPr>
      <w:r>
        <w:rPr>
          <w:b/>
          <w:bCs/>
          <w:color w:val="211F1F"/>
        </w:rPr>
        <w:t xml:space="preserve">3.1 </w:t>
      </w:r>
      <w:r w:rsidR="0C46D610" w:rsidRPr="00E76389">
        <w:rPr>
          <w:b/>
          <w:bCs/>
          <w:color w:val="211F1F"/>
        </w:rPr>
        <w:t>Overview</w:t>
      </w:r>
    </w:p>
    <w:p w14:paraId="4DEFC10A" w14:textId="77777777" w:rsidR="0C46D610" w:rsidRPr="00E76389" w:rsidRDefault="0C46D610" w:rsidP="00513B41">
      <w:pPr>
        <w:pStyle w:val="BodyText"/>
        <w:spacing w:line="362" w:lineRule="exact"/>
        <w:ind w:left="527" w:right="505"/>
        <w:jc w:val="both"/>
        <w:rPr>
          <w:color w:val="211F1F"/>
        </w:rPr>
      </w:pPr>
      <w:r w:rsidRPr="00E76389">
        <w:rPr>
          <w:color w:val="211F1F"/>
        </w:rPr>
        <w:t xml:space="preserve">The proposed Emotion Recognition Model by </w:t>
      </w:r>
      <w:r w:rsidR="1B45B824" w:rsidRPr="00E76389">
        <w:rPr>
          <w:color w:val="211F1F"/>
        </w:rPr>
        <w:t>Deep Face</w:t>
      </w:r>
      <w:r w:rsidRPr="00E76389">
        <w:rPr>
          <w:color w:val="211F1F"/>
        </w:rPr>
        <w:t xml:space="preserve"> is a Machine learning-based system designed</w:t>
      </w:r>
      <w:r w:rsidR="04EEAD82" w:rsidRPr="00E76389">
        <w:rPr>
          <w:color w:val="211F1F"/>
        </w:rPr>
        <w:t xml:space="preserve"> model</w:t>
      </w:r>
      <w:r w:rsidRPr="00E76389">
        <w:rPr>
          <w:color w:val="211F1F"/>
        </w:rPr>
        <w:t xml:space="preserve"> to</w:t>
      </w:r>
      <w:r w:rsidR="3718017B" w:rsidRPr="00E76389">
        <w:rPr>
          <w:color w:val="211F1F"/>
        </w:rPr>
        <w:t xml:space="preserve"> </w:t>
      </w:r>
      <w:r w:rsidRPr="00E76389">
        <w:rPr>
          <w:color w:val="211F1F"/>
        </w:rPr>
        <w:t>recognize human emotions from facial expressions. The system consists of the following components:</w:t>
      </w:r>
    </w:p>
    <w:p w14:paraId="01CD8BFB" w14:textId="77777777" w:rsidR="0A6D220F" w:rsidRPr="00E76389" w:rsidRDefault="0A6D220F" w:rsidP="00513B41">
      <w:pPr>
        <w:pStyle w:val="BodyText"/>
        <w:spacing w:line="362" w:lineRule="exact"/>
        <w:ind w:left="527" w:right="505"/>
        <w:jc w:val="both"/>
        <w:rPr>
          <w:color w:val="211F1F"/>
        </w:rPr>
      </w:pPr>
    </w:p>
    <w:p w14:paraId="457FCC83" w14:textId="77777777" w:rsidR="00275194" w:rsidRDefault="006F3CD0" w:rsidP="00513B41">
      <w:pPr>
        <w:pStyle w:val="BodyText"/>
        <w:spacing w:line="362" w:lineRule="exact"/>
        <w:ind w:left="527" w:right="505"/>
        <w:jc w:val="both"/>
        <w:rPr>
          <w:b/>
          <w:bCs/>
          <w:color w:val="211F1F"/>
        </w:rPr>
      </w:pPr>
      <w:r>
        <w:rPr>
          <w:b/>
          <w:bCs/>
          <w:color w:val="211F1F"/>
        </w:rPr>
        <w:t>3.2</w:t>
      </w:r>
      <w:r w:rsidR="00275194">
        <w:rPr>
          <w:b/>
          <w:bCs/>
          <w:color w:val="211F1F"/>
        </w:rPr>
        <w:t xml:space="preserve"> Components: </w:t>
      </w:r>
    </w:p>
    <w:p w14:paraId="52D59D80" w14:textId="77777777" w:rsidR="00275194" w:rsidRDefault="00275194" w:rsidP="00513B41">
      <w:pPr>
        <w:pStyle w:val="BodyText"/>
        <w:spacing w:line="362" w:lineRule="exact"/>
        <w:ind w:left="527" w:right="505"/>
        <w:jc w:val="both"/>
        <w:rPr>
          <w:b/>
          <w:bCs/>
          <w:color w:val="211F1F"/>
        </w:rPr>
      </w:pPr>
    </w:p>
    <w:p w14:paraId="68081529" w14:textId="77777777" w:rsidR="0C46D610" w:rsidRPr="00275194" w:rsidRDefault="00275194" w:rsidP="00513B41">
      <w:pPr>
        <w:pStyle w:val="BodyText"/>
        <w:spacing w:line="362" w:lineRule="exact"/>
        <w:ind w:left="527" w:right="505"/>
        <w:jc w:val="both"/>
        <w:rPr>
          <w:b/>
          <w:bCs/>
          <w:color w:val="211F1F"/>
        </w:rPr>
      </w:pPr>
      <w:r w:rsidRPr="00275194">
        <w:rPr>
          <w:b/>
          <w:bCs/>
          <w:color w:val="211F1F"/>
        </w:rPr>
        <w:t xml:space="preserve">3.2.1 </w:t>
      </w:r>
      <w:r w:rsidR="0C46D610" w:rsidRPr="00275194">
        <w:rPr>
          <w:b/>
          <w:bCs/>
          <w:color w:val="211F1F"/>
        </w:rPr>
        <w:t>Hardware Components</w:t>
      </w:r>
    </w:p>
    <w:p w14:paraId="1920A1AF" w14:textId="77777777" w:rsidR="0C46D610" w:rsidRPr="00E76389" w:rsidRDefault="0C46D610" w:rsidP="00513B41">
      <w:pPr>
        <w:pStyle w:val="BodyText"/>
        <w:spacing w:line="362" w:lineRule="exact"/>
        <w:ind w:left="527" w:right="505"/>
        <w:jc w:val="both"/>
      </w:pPr>
      <w:r w:rsidRPr="00E76389">
        <w:rPr>
          <w:color w:val="211F1F"/>
        </w:rPr>
        <w:t>1. Camera: A camera to capture images.</w:t>
      </w:r>
    </w:p>
    <w:p w14:paraId="13E77D9C" w14:textId="77777777" w:rsidR="0C46D610" w:rsidRPr="00E76389" w:rsidRDefault="0C46D610" w:rsidP="00513B41">
      <w:pPr>
        <w:pStyle w:val="BodyText"/>
        <w:spacing w:line="362" w:lineRule="exact"/>
        <w:ind w:left="527" w:right="505"/>
        <w:jc w:val="both"/>
        <w:rPr>
          <w:color w:val="211F1F"/>
        </w:rPr>
      </w:pPr>
      <w:r w:rsidRPr="00E76389">
        <w:rPr>
          <w:color w:val="211F1F"/>
        </w:rPr>
        <w:t xml:space="preserve">2. PC/Laptop: A PC/Laptop to run </w:t>
      </w:r>
      <w:r w:rsidR="4ED98C38" w:rsidRPr="00E76389">
        <w:rPr>
          <w:color w:val="211F1F"/>
        </w:rPr>
        <w:t>the model</w:t>
      </w:r>
      <w:r w:rsidRPr="00E76389">
        <w:rPr>
          <w:color w:val="211F1F"/>
        </w:rPr>
        <w:t>.</w:t>
      </w:r>
    </w:p>
    <w:p w14:paraId="32CA84A4" w14:textId="77777777" w:rsidR="0A6D220F" w:rsidRPr="00E76389" w:rsidRDefault="0A6D220F" w:rsidP="00513B41">
      <w:pPr>
        <w:pStyle w:val="BodyText"/>
        <w:spacing w:line="362" w:lineRule="exact"/>
        <w:ind w:left="527" w:right="505"/>
        <w:jc w:val="both"/>
        <w:rPr>
          <w:color w:val="211F1F"/>
        </w:rPr>
      </w:pPr>
    </w:p>
    <w:p w14:paraId="1E4F5F8C" w14:textId="77777777" w:rsidR="0C46D610" w:rsidRPr="00E76389" w:rsidRDefault="006F3CD0" w:rsidP="00513B41">
      <w:pPr>
        <w:pStyle w:val="BodyText"/>
        <w:spacing w:line="362" w:lineRule="exact"/>
        <w:ind w:left="527" w:right="505"/>
        <w:jc w:val="both"/>
        <w:rPr>
          <w:b/>
          <w:bCs/>
          <w:color w:val="211F1F"/>
        </w:rPr>
      </w:pPr>
      <w:r>
        <w:rPr>
          <w:b/>
          <w:bCs/>
          <w:color w:val="211F1F"/>
        </w:rPr>
        <w:t>3.</w:t>
      </w:r>
      <w:r w:rsidR="00275194">
        <w:rPr>
          <w:b/>
          <w:bCs/>
          <w:color w:val="211F1F"/>
        </w:rPr>
        <w:t>2.2</w:t>
      </w:r>
      <w:r>
        <w:rPr>
          <w:b/>
          <w:bCs/>
          <w:color w:val="211F1F"/>
        </w:rPr>
        <w:t xml:space="preserve"> </w:t>
      </w:r>
      <w:r w:rsidR="0C46D610" w:rsidRPr="00E76389">
        <w:rPr>
          <w:b/>
          <w:bCs/>
          <w:color w:val="211F1F"/>
        </w:rPr>
        <w:t>Software Components</w:t>
      </w:r>
    </w:p>
    <w:p w14:paraId="66113AC6" w14:textId="77777777" w:rsidR="0C46D610" w:rsidRPr="00E76389" w:rsidRDefault="0C46D610" w:rsidP="00513B41">
      <w:pPr>
        <w:pStyle w:val="BodyText"/>
        <w:spacing w:line="362" w:lineRule="exact"/>
        <w:ind w:left="527" w:right="505"/>
        <w:jc w:val="both"/>
      </w:pPr>
      <w:r w:rsidRPr="00E76389">
        <w:rPr>
          <w:color w:val="211F1F"/>
        </w:rPr>
        <w:t>1.</w:t>
      </w:r>
      <w:r w:rsidR="3E4EADEF" w:rsidRPr="00E76389">
        <w:rPr>
          <w:color w:val="211F1F"/>
        </w:rPr>
        <w:t xml:space="preserve"> </w:t>
      </w:r>
      <w:r w:rsidRPr="00E76389">
        <w:rPr>
          <w:color w:val="211F1F"/>
        </w:rPr>
        <w:t>Code Editor: Visual Studio Code is used to run code.</w:t>
      </w:r>
    </w:p>
    <w:p w14:paraId="3E08B19F" w14:textId="77777777" w:rsidR="496AE027" w:rsidRPr="00E76389" w:rsidRDefault="496AE027" w:rsidP="00513B41">
      <w:pPr>
        <w:pStyle w:val="BodyText"/>
        <w:spacing w:line="362" w:lineRule="exact"/>
        <w:ind w:left="527" w:right="505"/>
        <w:jc w:val="both"/>
        <w:rPr>
          <w:color w:val="211F1F"/>
        </w:rPr>
      </w:pPr>
      <w:r w:rsidRPr="00E76389">
        <w:rPr>
          <w:color w:val="211F1F"/>
        </w:rPr>
        <w:t>2. Python: A programming language to run OpenCV.</w:t>
      </w:r>
    </w:p>
    <w:p w14:paraId="6E92E59E" w14:textId="77777777" w:rsidR="496AE027" w:rsidRPr="00E76389" w:rsidRDefault="496AE027" w:rsidP="00513B41">
      <w:pPr>
        <w:pStyle w:val="BodyText"/>
        <w:spacing w:line="362" w:lineRule="exact"/>
        <w:ind w:left="527" w:right="505"/>
        <w:jc w:val="both"/>
        <w:rPr>
          <w:color w:val="211F1F"/>
        </w:rPr>
      </w:pPr>
      <w:r w:rsidRPr="00E76389">
        <w:rPr>
          <w:color w:val="211F1F"/>
        </w:rPr>
        <w:t>3</w:t>
      </w:r>
      <w:r w:rsidR="0C46D610" w:rsidRPr="00E76389">
        <w:rPr>
          <w:color w:val="211F1F"/>
        </w:rPr>
        <w:t>.</w:t>
      </w:r>
      <w:r w:rsidR="4CD7AD16" w:rsidRPr="00E76389">
        <w:rPr>
          <w:color w:val="211F1F"/>
        </w:rPr>
        <w:t xml:space="preserve"> </w:t>
      </w:r>
      <w:r w:rsidR="0C46D610" w:rsidRPr="00E76389">
        <w:rPr>
          <w:color w:val="211F1F"/>
        </w:rPr>
        <w:t>OpenCV: A computer vision library for image capture and processing.</w:t>
      </w:r>
    </w:p>
    <w:p w14:paraId="147FDBD5" w14:textId="77777777" w:rsidR="068C6E08" w:rsidRPr="00E76389" w:rsidRDefault="068C6E08" w:rsidP="00513B41">
      <w:pPr>
        <w:pStyle w:val="BodyText"/>
        <w:spacing w:line="362" w:lineRule="exact"/>
        <w:ind w:left="527" w:right="505"/>
        <w:jc w:val="both"/>
        <w:rPr>
          <w:color w:val="211F1F"/>
        </w:rPr>
      </w:pPr>
      <w:r w:rsidRPr="00E76389">
        <w:rPr>
          <w:color w:val="211F1F"/>
        </w:rPr>
        <w:t>4.</w:t>
      </w:r>
      <w:r w:rsidR="7EE6E724" w:rsidRPr="00E76389">
        <w:rPr>
          <w:color w:val="211F1F"/>
        </w:rPr>
        <w:t xml:space="preserve"> </w:t>
      </w:r>
      <w:r w:rsidR="590EB4F4" w:rsidRPr="00E76389">
        <w:rPr>
          <w:color w:val="211F1F"/>
        </w:rPr>
        <w:t>Tkinter: The Built-in Python library used to</w:t>
      </w:r>
      <w:r w:rsidR="067AD204" w:rsidRPr="00E76389">
        <w:rPr>
          <w:color w:val="211F1F"/>
        </w:rPr>
        <w:t xml:space="preserve"> create GUIs.</w:t>
      </w:r>
    </w:p>
    <w:p w14:paraId="0821308E" w14:textId="77777777" w:rsidR="067AD204" w:rsidRPr="00E76389" w:rsidRDefault="067AD204" w:rsidP="00513B41">
      <w:pPr>
        <w:pStyle w:val="BodyText"/>
        <w:spacing w:line="362" w:lineRule="exact"/>
        <w:ind w:left="527" w:right="505"/>
        <w:jc w:val="both"/>
        <w:rPr>
          <w:color w:val="211F1F"/>
        </w:rPr>
      </w:pPr>
      <w:r w:rsidRPr="00E76389">
        <w:rPr>
          <w:color w:val="211F1F"/>
        </w:rPr>
        <w:t>5. Canvas: Used to display images and graphics inside the Tkinter window.</w:t>
      </w:r>
    </w:p>
    <w:p w14:paraId="7C507792" w14:textId="77777777" w:rsidR="067AD204" w:rsidRPr="00E76389" w:rsidRDefault="067AD204" w:rsidP="00513B41">
      <w:pPr>
        <w:pStyle w:val="BodyText"/>
        <w:spacing w:line="362" w:lineRule="exact"/>
        <w:ind w:left="527" w:right="505"/>
        <w:jc w:val="both"/>
      </w:pPr>
      <w:r w:rsidRPr="00E76389">
        <w:rPr>
          <w:color w:val="211F1F"/>
        </w:rPr>
        <w:t>6. Numpy: A library for numerical computing, used to handle image arrays.</w:t>
      </w:r>
    </w:p>
    <w:p w14:paraId="360820E3" w14:textId="77777777" w:rsidR="067AD204" w:rsidRPr="00E76389" w:rsidRDefault="067AD204" w:rsidP="00513B41">
      <w:pPr>
        <w:pStyle w:val="BodyText"/>
        <w:spacing w:line="362" w:lineRule="exact"/>
        <w:ind w:left="527" w:right="505"/>
        <w:jc w:val="both"/>
      </w:pPr>
      <w:r w:rsidRPr="00E76389">
        <w:rPr>
          <w:color w:val="211F1F"/>
        </w:rPr>
        <w:t>7. PIL (Pillow): Used for handling images and converting them for Tkinter.</w:t>
      </w:r>
    </w:p>
    <w:p w14:paraId="70E28040" w14:textId="77777777" w:rsidR="067AD204" w:rsidRPr="00E76389" w:rsidRDefault="067AD204" w:rsidP="00513B41">
      <w:pPr>
        <w:pStyle w:val="BodyText"/>
        <w:spacing w:line="362" w:lineRule="exact"/>
        <w:ind w:left="527" w:right="505"/>
        <w:jc w:val="both"/>
      </w:pPr>
      <w:r w:rsidRPr="00E76389">
        <w:rPr>
          <w:color w:val="211F1F"/>
        </w:rPr>
        <w:t>8. DeepFace: A deep-learning-based facial analysis library used to detect emotions.</w:t>
      </w:r>
    </w:p>
    <w:p w14:paraId="3C5F04A5" w14:textId="77777777" w:rsidR="0A6D220F" w:rsidRPr="00E76389" w:rsidRDefault="0A6D220F" w:rsidP="00513B41">
      <w:pPr>
        <w:pStyle w:val="BodyText"/>
        <w:spacing w:line="362" w:lineRule="exact"/>
        <w:ind w:left="527" w:right="505"/>
        <w:jc w:val="both"/>
        <w:rPr>
          <w:color w:val="211F1F"/>
        </w:rPr>
      </w:pPr>
    </w:p>
    <w:p w14:paraId="24420F46" w14:textId="77777777" w:rsidR="00275194" w:rsidRPr="00E76389" w:rsidRDefault="006F3CD0" w:rsidP="00513B41">
      <w:pPr>
        <w:pStyle w:val="BodyText"/>
        <w:spacing w:line="362" w:lineRule="exact"/>
        <w:ind w:left="527" w:right="505"/>
        <w:jc w:val="both"/>
        <w:rPr>
          <w:b/>
          <w:bCs/>
          <w:color w:val="211F1F"/>
        </w:rPr>
      </w:pPr>
      <w:r>
        <w:rPr>
          <w:b/>
          <w:bCs/>
          <w:color w:val="211F1F"/>
        </w:rPr>
        <w:t>3.</w:t>
      </w:r>
      <w:r w:rsidR="00275194">
        <w:rPr>
          <w:b/>
          <w:bCs/>
          <w:color w:val="211F1F"/>
        </w:rPr>
        <w:t>3</w:t>
      </w:r>
      <w:r>
        <w:rPr>
          <w:b/>
          <w:bCs/>
          <w:color w:val="211F1F"/>
        </w:rPr>
        <w:t xml:space="preserve"> </w:t>
      </w:r>
      <w:r w:rsidR="0C46D610" w:rsidRPr="00E76389">
        <w:rPr>
          <w:b/>
          <w:bCs/>
          <w:color w:val="211F1F"/>
        </w:rPr>
        <w:t>System Workflow</w:t>
      </w:r>
    </w:p>
    <w:p w14:paraId="1550C866" w14:textId="77777777" w:rsidR="6C2DEEBC" w:rsidRPr="00E76389" w:rsidRDefault="6C2DEEBC" w:rsidP="00513B41">
      <w:pPr>
        <w:pStyle w:val="BodyText"/>
        <w:spacing w:line="362" w:lineRule="exact"/>
        <w:ind w:left="527" w:right="505"/>
        <w:jc w:val="both"/>
        <w:rPr>
          <w:color w:val="211F1F"/>
        </w:rPr>
      </w:pPr>
      <w:r w:rsidRPr="00E76389">
        <w:rPr>
          <w:color w:val="211F1F"/>
        </w:rPr>
        <w:t xml:space="preserve">1. Load Model: Load a pre-trained Haar </w:t>
      </w:r>
      <w:r w:rsidR="39E241EE" w:rsidRPr="00E76389">
        <w:rPr>
          <w:color w:val="211F1F"/>
        </w:rPr>
        <w:t>c</w:t>
      </w:r>
      <w:r w:rsidRPr="00E76389">
        <w:rPr>
          <w:color w:val="211F1F"/>
        </w:rPr>
        <w:t xml:space="preserve">ascade </w:t>
      </w:r>
      <w:r w:rsidR="53FAD227" w:rsidRPr="00E76389">
        <w:rPr>
          <w:color w:val="211F1F"/>
        </w:rPr>
        <w:t>model to detect faces in video stream.</w:t>
      </w:r>
    </w:p>
    <w:p w14:paraId="5724ADF8" w14:textId="77777777" w:rsidR="47F56A28" w:rsidRPr="00E76389" w:rsidRDefault="47F56A28" w:rsidP="00513B41">
      <w:pPr>
        <w:pStyle w:val="BodyText"/>
        <w:spacing w:line="362" w:lineRule="exact"/>
        <w:ind w:left="527" w:right="505"/>
        <w:jc w:val="both"/>
        <w:rPr>
          <w:color w:val="211F1F"/>
        </w:rPr>
      </w:pPr>
      <w:r w:rsidRPr="00E76389">
        <w:rPr>
          <w:color w:val="211F1F"/>
        </w:rPr>
        <w:t>2</w:t>
      </w:r>
      <w:r w:rsidR="0C46D610" w:rsidRPr="00E76389">
        <w:rPr>
          <w:color w:val="211F1F"/>
        </w:rPr>
        <w:t>.</w:t>
      </w:r>
      <w:r w:rsidR="1145A420" w:rsidRPr="00E76389">
        <w:rPr>
          <w:color w:val="211F1F"/>
        </w:rPr>
        <w:t xml:space="preserve"> Window Creation: Use Tkinter to create main window with title “Emotion Detection”.</w:t>
      </w:r>
    </w:p>
    <w:p w14:paraId="3532F6C9" w14:textId="77777777" w:rsidR="63F64023" w:rsidRPr="00E76389" w:rsidRDefault="63F64023" w:rsidP="00513B41">
      <w:pPr>
        <w:pStyle w:val="BodyText"/>
        <w:spacing w:line="362" w:lineRule="exact"/>
        <w:ind w:left="527" w:right="505"/>
        <w:jc w:val="both"/>
        <w:rPr>
          <w:color w:val="211F1F"/>
        </w:rPr>
      </w:pPr>
      <w:r w:rsidRPr="00E76389">
        <w:rPr>
          <w:color w:val="211F1F"/>
        </w:rPr>
        <w:t>3</w:t>
      </w:r>
      <w:r w:rsidR="1145A420" w:rsidRPr="00E76389">
        <w:rPr>
          <w:color w:val="211F1F"/>
        </w:rPr>
        <w:t>. Canvas Creation: Create Canvas widget to display the video feed.</w:t>
      </w:r>
    </w:p>
    <w:p w14:paraId="7F3241E0" w14:textId="77777777" w:rsidR="3F252142" w:rsidRPr="00E76389" w:rsidRDefault="3F252142" w:rsidP="00513B41">
      <w:pPr>
        <w:pStyle w:val="BodyText"/>
        <w:spacing w:line="362" w:lineRule="exact"/>
        <w:ind w:left="527" w:right="505"/>
        <w:jc w:val="both"/>
        <w:rPr>
          <w:color w:val="211F1F"/>
        </w:rPr>
      </w:pPr>
      <w:r w:rsidRPr="00E76389">
        <w:rPr>
          <w:color w:val="211F1F"/>
        </w:rPr>
        <w:t xml:space="preserve">4. </w:t>
      </w:r>
      <w:r w:rsidR="0C46D610" w:rsidRPr="00E76389">
        <w:rPr>
          <w:color w:val="211F1F"/>
        </w:rPr>
        <w:t>Image Capture: Capture an image using the camera.</w:t>
      </w:r>
    </w:p>
    <w:p w14:paraId="46162BCE" w14:textId="77777777" w:rsidR="4448E6DD" w:rsidRPr="00E76389" w:rsidRDefault="4448E6DD" w:rsidP="00513B41">
      <w:pPr>
        <w:pStyle w:val="BodyText"/>
        <w:spacing w:line="362" w:lineRule="exact"/>
        <w:ind w:left="527" w:right="505"/>
        <w:jc w:val="both"/>
      </w:pPr>
      <w:r w:rsidRPr="00E76389">
        <w:rPr>
          <w:color w:val="211F1F"/>
        </w:rPr>
        <w:t>5</w:t>
      </w:r>
      <w:r w:rsidR="0C46D610" w:rsidRPr="00E76389">
        <w:rPr>
          <w:color w:val="211F1F"/>
        </w:rPr>
        <w:t>. OpenCV Initialization: Initialize OpenCV and set it up to capture images from the camera.</w:t>
      </w:r>
    </w:p>
    <w:p w14:paraId="5B9B5A5F" w14:textId="77777777" w:rsidR="3AA26A84" w:rsidRPr="00E76389" w:rsidRDefault="3AA26A84" w:rsidP="00513B41">
      <w:pPr>
        <w:pStyle w:val="BodyText"/>
        <w:spacing w:line="362" w:lineRule="exact"/>
        <w:ind w:left="527" w:right="505"/>
        <w:jc w:val="both"/>
      </w:pPr>
      <w:r w:rsidRPr="00E76389">
        <w:rPr>
          <w:color w:val="211F1F"/>
        </w:rPr>
        <w:t>6</w:t>
      </w:r>
      <w:r w:rsidR="0C46D610" w:rsidRPr="00E76389">
        <w:rPr>
          <w:color w:val="211F1F"/>
        </w:rPr>
        <w:t>. Image Processing: Use OpenCV to process the captured image</w:t>
      </w:r>
      <w:r w:rsidR="68355CE7" w:rsidRPr="00E76389">
        <w:rPr>
          <w:color w:val="211F1F"/>
        </w:rPr>
        <w:t xml:space="preserve"> using pre-trained Haar cascade model</w:t>
      </w:r>
      <w:r w:rsidR="0C46D610" w:rsidRPr="00E76389">
        <w:rPr>
          <w:color w:val="211F1F"/>
        </w:rPr>
        <w:t>.</w:t>
      </w:r>
    </w:p>
    <w:p w14:paraId="71E6D4DC" w14:textId="77777777" w:rsidR="27D0AA80" w:rsidRPr="00E76389" w:rsidRDefault="27D0AA80" w:rsidP="00513B41">
      <w:pPr>
        <w:pStyle w:val="BodyText"/>
        <w:spacing w:line="362" w:lineRule="exact"/>
        <w:ind w:left="527" w:right="505"/>
        <w:jc w:val="both"/>
        <w:rPr>
          <w:color w:val="211F1F"/>
        </w:rPr>
      </w:pPr>
      <w:r w:rsidRPr="00E76389">
        <w:rPr>
          <w:color w:val="211F1F"/>
        </w:rPr>
        <w:t>7</w:t>
      </w:r>
      <w:r w:rsidR="6B3E9AAF" w:rsidRPr="00E76389">
        <w:rPr>
          <w:color w:val="211F1F"/>
        </w:rPr>
        <w:t xml:space="preserve">. </w:t>
      </w:r>
      <w:r w:rsidR="2E7880B9" w:rsidRPr="00E76389">
        <w:rPr>
          <w:color w:val="211F1F"/>
        </w:rPr>
        <w:t xml:space="preserve">Function Creation: Create various function to </w:t>
      </w:r>
      <w:r w:rsidR="5686361F" w:rsidRPr="00E76389">
        <w:rPr>
          <w:color w:val="211F1F"/>
        </w:rPr>
        <w:t>resize frames, update emotion labels.</w:t>
      </w:r>
    </w:p>
    <w:p w14:paraId="3F8100C5" w14:textId="77777777" w:rsidR="5F052BD0" w:rsidRPr="00E76389" w:rsidRDefault="5F052BD0" w:rsidP="00513B41">
      <w:pPr>
        <w:pStyle w:val="BodyText"/>
        <w:spacing w:line="362" w:lineRule="exact"/>
        <w:ind w:left="527" w:right="505"/>
        <w:jc w:val="both"/>
        <w:rPr>
          <w:color w:val="211F1F"/>
        </w:rPr>
      </w:pPr>
      <w:r w:rsidRPr="00E76389">
        <w:rPr>
          <w:color w:val="211F1F"/>
        </w:rPr>
        <w:t>8</w:t>
      </w:r>
      <w:r w:rsidR="0C46D610" w:rsidRPr="00E76389">
        <w:rPr>
          <w:color w:val="211F1F"/>
        </w:rPr>
        <w:t xml:space="preserve">. </w:t>
      </w:r>
      <w:r w:rsidR="1213D8BA" w:rsidRPr="00E76389">
        <w:rPr>
          <w:color w:val="211F1F"/>
        </w:rPr>
        <w:t xml:space="preserve">Update </w:t>
      </w:r>
      <w:r w:rsidR="0D744D1F" w:rsidRPr="00E76389">
        <w:rPr>
          <w:color w:val="211F1F"/>
        </w:rPr>
        <w:t>frame</w:t>
      </w:r>
      <w:r w:rsidR="1213D8BA" w:rsidRPr="00E76389">
        <w:rPr>
          <w:color w:val="211F1F"/>
        </w:rPr>
        <w:t xml:space="preserve">: Update the frame at every 10 </w:t>
      </w:r>
      <w:proofErr w:type="spellStart"/>
      <w:r w:rsidR="1213D8BA" w:rsidRPr="00E76389">
        <w:rPr>
          <w:color w:val="211F1F"/>
        </w:rPr>
        <w:t>ms</w:t>
      </w:r>
      <w:r w:rsidR="0C46D610" w:rsidRPr="00E76389">
        <w:rPr>
          <w:color w:val="211F1F"/>
        </w:rPr>
        <w:t>.</w:t>
      </w:r>
      <w:proofErr w:type="spellEnd"/>
    </w:p>
    <w:p w14:paraId="5307615A" w14:textId="77777777" w:rsidR="0A6D220F" w:rsidRPr="00E76389" w:rsidRDefault="0A6D220F" w:rsidP="00513B41">
      <w:pPr>
        <w:pStyle w:val="BodyText"/>
        <w:spacing w:line="362" w:lineRule="exact"/>
        <w:ind w:left="527" w:right="505"/>
        <w:rPr>
          <w:color w:val="211F1F"/>
        </w:rPr>
      </w:pPr>
    </w:p>
    <w:p w14:paraId="5D2EA717" w14:textId="77777777" w:rsidR="0020777F" w:rsidRPr="00E76389" w:rsidRDefault="0020777F" w:rsidP="00513B41">
      <w:pPr>
        <w:spacing w:line="362" w:lineRule="exact"/>
        <w:ind w:left="527" w:right="505"/>
        <w:jc w:val="center"/>
        <w:rPr>
          <w:b/>
          <w:bCs/>
          <w:color w:val="211F1F"/>
        </w:rPr>
      </w:pPr>
    </w:p>
    <w:p w14:paraId="61CCFEB0" w14:textId="77777777" w:rsidR="0020777F" w:rsidRPr="00E76389" w:rsidRDefault="0020777F" w:rsidP="00513B41">
      <w:pPr>
        <w:spacing w:line="362" w:lineRule="exact"/>
        <w:ind w:left="527" w:right="505"/>
        <w:jc w:val="center"/>
        <w:rPr>
          <w:b/>
          <w:bCs/>
          <w:color w:val="211F1F"/>
        </w:rPr>
      </w:pPr>
    </w:p>
    <w:p w14:paraId="10537DE8" w14:textId="77777777" w:rsidR="0020777F" w:rsidRPr="00E76389" w:rsidRDefault="0020777F" w:rsidP="00513B41">
      <w:pPr>
        <w:spacing w:line="362" w:lineRule="exact"/>
        <w:ind w:left="527" w:right="505"/>
        <w:jc w:val="center"/>
        <w:rPr>
          <w:b/>
          <w:bCs/>
          <w:color w:val="211F1F"/>
        </w:rPr>
      </w:pPr>
      <w:r w:rsidRPr="00E76389">
        <w:rPr>
          <w:noProof/>
        </w:rPr>
        <w:lastRenderedPageBreak/>
        <w:drawing>
          <wp:anchor distT="0" distB="0" distL="114300" distR="114300" simplePos="0" relativeHeight="251658242" behindDoc="0" locked="0" layoutInCell="1" allowOverlap="1" wp14:anchorId="235B7BE7" wp14:editId="07AD1E38">
            <wp:simplePos x="0" y="0"/>
            <wp:positionH relativeFrom="column">
              <wp:posOffset>-127394</wp:posOffset>
            </wp:positionH>
            <wp:positionV relativeFrom="paragraph">
              <wp:posOffset>263022</wp:posOffset>
            </wp:positionV>
            <wp:extent cx="6418800" cy="3042000"/>
            <wp:effectExtent l="0" t="0" r="1270" b="6350"/>
            <wp:wrapTopAndBottom/>
            <wp:docPr id="2064907174" name="Picture 206490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8800" cy="3042000"/>
                    </a:xfrm>
                    <a:prstGeom prst="rect">
                      <a:avLst/>
                    </a:prstGeom>
                  </pic:spPr>
                </pic:pic>
              </a:graphicData>
            </a:graphic>
            <wp14:sizeRelH relativeFrom="margin">
              <wp14:pctWidth>0</wp14:pctWidth>
            </wp14:sizeRelH>
            <wp14:sizeRelV relativeFrom="margin">
              <wp14:pctHeight>0</wp14:pctHeight>
            </wp14:sizeRelV>
          </wp:anchor>
        </w:drawing>
      </w:r>
    </w:p>
    <w:p w14:paraId="6E11EA32" w14:textId="77777777" w:rsidR="44D5D65E" w:rsidRPr="00E76389" w:rsidRDefault="44D5D65E" w:rsidP="00513B41">
      <w:pPr>
        <w:spacing w:line="362" w:lineRule="exact"/>
        <w:ind w:left="527" w:right="505"/>
        <w:jc w:val="center"/>
        <w:rPr>
          <w:color w:val="211F1F"/>
        </w:rPr>
      </w:pPr>
      <w:r w:rsidRPr="00E76389">
        <w:rPr>
          <w:b/>
          <w:bCs/>
          <w:color w:val="211F1F"/>
        </w:rPr>
        <w:t xml:space="preserve">Fig </w:t>
      </w:r>
      <w:r w:rsidR="69863E96" w:rsidRPr="00E76389">
        <w:rPr>
          <w:b/>
          <w:bCs/>
          <w:color w:val="211F1F"/>
        </w:rPr>
        <w:t>3.</w:t>
      </w:r>
      <w:r w:rsidRPr="00E76389">
        <w:rPr>
          <w:b/>
          <w:bCs/>
          <w:color w:val="211F1F"/>
        </w:rPr>
        <w:t xml:space="preserve">1: </w:t>
      </w:r>
      <w:r w:rsidRPr="00E76389">
        <w:rPr>
          <w:color w:val="211F1F"/>
        </w:rPr>
        <w:t>Workflow of the system</w:t>
      </w:r>
      <w:r w:rsidR="1576DCC1" w:rsidRPr="00E76389">
        <w:rPr>
          <w:color w:val="211F1F"/>
        </w:rPr>
        <w:t xml:space="preserve"> (Emotion Recognition System)</w:t>
      </w:r>
    </w:p>
    <w:p w14:paraId="405273DB" w14:textId="77777777" w:rsidR="0A6D220F" w:rsidRPr="00E76389" w:rsidRDefault="0A6D220F" w:rsidP="00513B41">
      <w:pPr>
        <w:pStyle w:val="BodyText"/>
        <w:spacing w:line="362" w:lineRule="exact"/>
        <w:ind w:left="527" w:right="505"/>
        <w:rPr>
          <w:b/>
          <w:bCs/>
          <w:color w:val="211F1F"/>
        </w:rPr>
      </w:pPr>
    </w:p>
    <w:p w14:paraId="36335D6B" w14:textId="77777777" w:rsidR="0A6D220F" w:rsidRPr="00E76389" w:rsidRDefault="0A6D220F" w:rsidP="00513B41">
      <w:pPr>
        <w:pStyle w:val="BodyText"/>
        <w:spacing w:line="362" w:lineRule="exact"/>
        <w:ind w:left="527" w:right="505"/>
        <w:rPr>
          <w:b/>
          <w:bCs/>
          <w:color w:val="211F1F"/>
        </w:rPr>
      </w:pPr>
    </w:p>
    <w:p w14:paraId="6B93A8EF" w14:textId="77777777" w:rsidR="0C46D610" w:rsidRPr="00E76389" w:rsidRDefault="006F3CD0" w:rsidP="00513B41">
      <w:pPr>
        <w:pStyle w:val="BodyText"/>
        <w:spacing w:line="362" w:lineRule="exact"/>
        <w:ind w:left="527" w:right="505"/>
        <w:rPr>
          <w:b/>
          <w:bCs/>
          <w:color w:val="211F1F"/>
        </w:rPr>
      </w:pPr>
      <w:r>
        <w:rPr>
          <w:b/>
          <w:bCs/>
          <w:color w:val="211F1F"/>
        </w:rPr>
        <w:t>3.</w:t>
      </w:r>
      <w:r w:rsidR="00275194">
        <w:rPr>
          <w:b/>
          <w:bCs/>
          <w:color w:val="211F1F"/>
        </w:rPr>
        <w:t>4</w:t>
      </w:r>
      <w:r>
        <w:rPr>
          <w:b/>
          <w:bCs/>
          <w:color w:val="211F1F"/>
        </w:rPr>
        <w:t xml:space="preserve"> </w:t>
      </w:r>
      <w:r w:rsidR="0C46D610" w:rsidRPr="00E76389">
        <w:rPr>
          <w:b/>
          <w:bCs/>
          <w:color w:val="211F1F"/>
        </w:rPr>
        <w:t>System Requirements</w:t>
      </w:r>
    </w:p>
    <w:p w14:paraId="1AC4DB94" w14:textId="77777777" w:rsidR="0C46D610" w:rsidRPr="00E76389" w:rsidRDefault="0C46D610" w:rsidP="00513B41">
      <w:pPr>
        <w:pStyle w:val="BodyText"/>
        <w:spacing w:line="362" w:lineRule="exact"/>
        <w:ind w:left="527" w:right="505"/>
        <w:rPr>
          <w:color w:val="211F1F"/>
        </w:rPr>
      </w:pPr>
      <w:r w:rsidRPr="00E76389">
        <w:rPr>
          <w:color w:val="211F1F"/>
        </w:rPr>
        <w:t>1. Operating System: Windows 10</w:t>
      </w:r>
      <w:r w:rsidR="0BC0DAB0" w:rsidRPr="00E76389">
        <w:rPr>
          <w:color w:val="211F1F"/>
        </w:rPr>
        <w:t>/11</w:t>
      </w:r>
    </w:p>
    <w:p w14:paraId="0D286EE5" w14:textId="77777777" w:rsidR="0C46D610" w:rsidRPr="00E76389" w:rsidRDefault="0C46D610" w:rsidP="00513B41">
      <w:pPr>
        <w:pStyle w:val="BodyText"/>
        <w:spacing w:line="362" w:lineRule="exact"/>
        <w:ind w:left="527" w:right="505"/>
        <w:rPr>
          <w:color w:val="211F1F"/>
        </w:rPr>
      </w:pPr>
      <w:r w:rsidRPr="00E76389">
        <w:rPr>
          <w:color w:val="211F1F"/>
        </w:rPr>
        <w:t>2. Programming Language: Python</w:t>
      </w:r>
      <w:r w:rsidR="42BBC646" w:rsidRPr="00E76389">
        <w:rPr>
          <w:color w:val="211F1F"/>
        </w:rPr>
        <w:t xml:space="preserve"> 10</w:t>
      </w:r>
      <w:r w:rsidR="280A6143" w:rsidRPr="00E76389">
        <w:rPr>
          <w:color w:val="211F1F"/>
        </w:rPr>
        <w:t>.</w:t>
      </w:r>
      <w:r w:rsidR="42BBC646" w:rsidRPr="00E76389">
        <w:rPr>
          <w:color w:val="211F1F"/>
        </w:rPr>
        <w:t xml:space="preserve"> </w:t>
      </w:r>
    </w:p>
    <w:p w14:paraId="63330E85" w14:textId="77777777" w:rsidR="0C46D610" w:rsidRPr="00E76389" w:rsidRDefault="0C46D610" w:rsidP="00513B41">
      <w:pPr>
        <w:pStyle w:val="BodyText"/>
        <w:spacing w:line="362" w:lineRule="exact"/>
        <w:ind w:left="527" w:right="505"/>
      </w:pPr>
      <w:r w:rsidRPr="00E76389">
        <w:rPr>
          <w:color w:val="211F1F"/>
        </w:rPr>
        <w:t>3. OpenCV Version: OpenCV 4.x or higher.</w:t>
      </w:r>
    </w:p>
    <w:p w14:paraId="38C10186" w14:textId="77777777" w:rsidR="07D20EFD" w:rsidRPr="00E76389" w:rsidRDefault="07D20EFD" w:rsidP="00513B41">
      <w:pPr>
        <w:pStyle w:val="BodyText"/>
        <w:spacing w:line="362" w:lineRule="exact"/>
        <w:ind w:left="527" w:right="505"/>
        <w:rPr>
          <w:color w:val="211F1F"/>
        </w:rPr>
      </w:pPr>
      <w:r w:rsidRPr="00E76389">
        <w:rPr>
          <w:color w:val="211F1F"/>
        </w:rPr>
        <w:t>4. Numpy Version: 1.</w:t>
      </w:r>
      <w:r w:rsidR="26308B67" w:rsidRPr="00E76389">
        <w:rPr>
          <w:color w:val="211F1F"/>
        </w:rPr>
        <w:t>x or higher</w:t>
      </w:r>
    </w:p>
    <w:p w14:paraId="5F643929" w14:textId="77777777" w:rsidR="7B6EA767" w:rsidRPr="00E76389" w:rsidRDefault="7B6EA767" w:rsidP="00513B41">
      <w:pPr>
        <w:pStyle w:val="BodyText"/>
        <w:spacing w:line="362" w:lineRule="exact"/>
        <w:ind w:left="527" w:right="505"/>
        <w:rPr>
          <w:color w:val="211F1F"/>
        </w:rPr>
      </w:pPr>
      <w:r w:rsidRPr="00E76389">
        <w:rPr>
          <w:color w:val="211F1F"/>
        </w:rPr>
        <w:t>5. Tkinter</w:t>
      </w:r>
      <w:r w:rsidR="368E69CB" w:rsidRPr="00E76389">
        <w:rPr>
          <w:color w:val="211F1F"/>
        </w:rPr>
        <w:t xml:space="preserve"> Version: 6.x or higher.</w:t>
      </w:r>
    </w:p>
    <w:p w14:paraId="22F1BEAD" w14:textId="77777777" w:rsidR="368E69CB" w:rsidRPr="00E76389" w:rsidRDefault="368E69CB" w:rsidP="00513B41">
      <w:pPr>
        <w:pStyle w:val="BodyText"/>
        <w:spacing w:line="362" w:lineRule="exact"/>
        <w:ind w:left="527" w:right="505"/>
        <w:rPr>
          <w:color w:val="211F1F"/>
        </w:rPr>
      </w:pPr>
      <w:r w:rsidRPr="00E76389">
        <w:rPr>
          <w:color w:val="211F1F"/>
        </w:rPr>
        <w:t>6</w:t>
      </w:r>
      <w:r w:rsidR="7B6EA767" w:rsidRPr="00E76389">
        <w:rPr>
          <w:color w:val="211F1F"/>
        </w:rPr>
        <w:t>. PIL</w:t>
      </w:r>
      <w:r w:rsidR="42936025" w:rsidRPr="00E76389">
        <w:rPr>
          <w:color w:val="211F1F"/>
        </w:rPr>
        <w:t xml:space="preserve"> Version</w:t>
      </w:r>
      <w:r w:rsidR="7B6EA767" w:rsidRPr="00E76389">
        <w:rPr>
          <w:color w:val="211F1F"/>
        </w:rPr>
        <w:t>:</w:t>
      </w:r>
      <w:r w:rsidR="0CA3B95F" w:rsidRPr="00E76389">
        <w:rPr>
          <w:color w:val="211F1F"/>
        </w:rPr>
        <w:t xml:space="preserve"> pillow with 11.x or higher.</w:t>
      </w:r>
    </w:p>
    <w:p w14:paraId="2F2CB217" w14:textId="77777777" w:rsidR="7A2A4D13" w:rsidRPr="00E76389" w:rsidRDefault="7A2A4D13" w:rsidP="00513B41">
      <w:pPr>
        <w:pStyle w:val="BodyText"/>
        <w:spacing w:line="362" w:lineRule="exact"/>
        <w:ind w:left="527" w:right="505"/>
        <w:rPr>
          <w:color w:val="211F1F"/>
        </w:rPr>
      </w:pPr>
      <w:r w:rsidRPr="00E76389">
        <w:rPr>
          <w:color w:val="211F1F"/>
        </w:rPr>
        <w:t>7</w:t>
      </w:r>
      <w:r w:rsidR="7B6EA767" w:rsidRPr="00E76389">
        <w:rPr>
          <w:color w:val="211F1F"/>
        </w:rPr>
        <w:t xml:space="preserve">. </w:t>
      </w:r>
      <w:proofErr w:type="spellStart"/>
      <w:r w:rsidR="7B6EA767" w:rsidRPr="00E76389">
        <w:rPr>
          <w:color w:val="211F1F"/>
        </w:rPr>
        <w:t>Deepface</w:t>
      </w:r>
      <w:proofErr w:type="spellEnd"/>
      <w:r w:rsidR="5EDA1A40" w:rsidRPr="00E76389">
        <w:rPr>
          <w:color w:val="211F1F"/>
        </w:rPr>
        <w:t xml:space="preserve"> Version</w:t>
      </w:r>
      <w:r w:rsidR="7B6EA767" w:rsidRPr="00E76389">
        <w:rPr>
          <w:color w:val="211F1F"/>
        </w:rPr>
        <w:t>:</w:t>
      </w:r>
      <w:r w:rsidR="2080AD24" w:rsidRPr="00E76389">
        <w:rPr>
          <w:color w:val="211F1F"/>
        </w:rPr>
        <w:t xml:space="preserve"> 0.0.93</w:t>
      </w:r>
      <w:r w:rsidR="7B6EA767" w:rsidRPr="00E76389">
        <w:rPr>
          <w:color w:val="211F1F"/>
        </w:rPr>
        <w:t xml:space="preserve"> </w:t>
      </w:r>
    </w:p>
    <w:p w14:paraId="60B8DB85" w14:textId="77777777" w:rsidR="3E959903" w:rsidRPr="00E76389" w:rsidRDefault="3E959903" w:rsidP="00513B41">
      <w:pPr>
        <w:pStyle w:val="BodyText"/>
        <w:spacing w:line="362" w:lineRule="exact"/>
        <w:ind w:left="527" w:right="505"/>
        <w:rPr>
          <w:color w:val="211F1F"/>
        </w:rPr>
      </w:pPr>
      <w:r w:rsidRPr="00E76389">
        <w:rPr>
          <w:color w:val="211F1F"/>
        </w:rPr>
        <w:t>8</w:t>
      </w:r>
      <w:r w:rsidR="0C46D610" w:rsidRPr="00E76389">
        <w:rPr>
          <w:color w:val="211F1F"/>
        </w:rPr>
        <w:t>. Camera Resolution: 640x480 or higher</w:t>
      </w:r>
      <w:r w:rsidR="7A233CEF" w:rsidRPr="00E76389">
        <w:rPr>
          <w:color w:val="211F1F"/>
        </w:rPr>
        <w:t>, to detect clear face.</w:t>
      </w:r>
    </w:p>
    <w:p w14:paraId="2ECA5BE1" w14:textId="77777777" w:rsidR="0A6D220F" w:rsidRPr="00E76389" w:rsidRDefault="0A6D220F" w:rsidP="00513B41">
      <w:pPr>
        <w:pStyle w:val="Heading2"/>
        <w:spacing w:line="362" w:lineRule="exact"/>
        <w:ind w:left="527" w:right="505"/>
      </w:pPr>
    </w:p>
    <w:p w14:paraId="2433830F" w14:textId="77777777" w:rsidR="0A6D220F" w:rsidRPr="00E76389" w:rsidRDefault="0A6D220F" w:rsidP="0A6D220F">
      <w:pPr>
        <w:pStyle w:val="Heading2"/>
        <w:spacing w:line="362" w:lineRule="exact"/>
      </w:pPr>
    </w:p>
    <w:p w14:paraId="67379264" w14:textId="77777777" w:rsidR="0A6D220F" w:rsidRDefault="0A6D220F" w:rsidP="0A6D220F">
      <w:pPr>
        <w:pStyle w:val="Heading2"/>
        <w:spacing w:line="362" w:lineRule="exact"/>
      </w:pPr>
    </w:p>
    <w:p w14:paraId="59F7EC28" w14:textId="77777777" w:rsidR="0A6D220F" w:rsidRDefault="0A6D220F" w:rsidP="0A6D220F">
      <w:pPr>
        <w:pStyle w:val="Heading2"/>
        <w:spacing w:line="362" w:lineRule="exact"/>
      </w:pPr>
    </w:p>
    <w:p w14:paraId="172B8E9B" w14:textId="77777777" w:rsidR="0A6D220F" w:rsidRDefault="0A6D220F" w:rsidP="0A6D220F">
      <w:pPr>
        <w:pStyle w:val="Heading2"/>
        <w:spacing w:line="362" w:lineRule="exact"/>
      </w:pPr>
    </w:p>
    <w:p w14:paraId="7D0A7C23" w14:textId="77777777" w:rsidR="0A6D220F" w:rsidRDefault="0A6D220F" w:rsidP="0A6D220F">
      <w:pPr>
        <w:pStyle w:val="Heading2"/>
        <w:spacing w:line="362" w:lineRule="exact"/>
      </w:pPr>
    </w:p>
    <w:p w14:paraId="164954E3" w14:textId="77777777" w:rsidR="0A6D220F" w:rsidRDefault="0A6D220F" w:rsidP="0A6D220F">
      <w:pPr>
        <w:pStyle w:val="Heading2"/>
        <w:spacing w:line="362" w:lineRule="exact"/>
      </w:pPr>
    </w:p>
    <w:p w14:paraId="164A39D8" w14:textId="77777777" w:rsidR="0A6D220F" w:rsidRDefault="0A6D220F" w:rsidP="0A6D220F">
      <w:pPr>
        <w:pStyle w:val="Heading2"/>
        <w:spacing w:line="362" w:lineRule="exact"/>
      </w:pPr>
    </w:p>
    <w:p w14:paraId="3899E1D8" w14:textId="77777777" w:rsidR="0A6D220F" w:rsidRDefault="0A6D220F" w:rsidP="0A6D220F">
      <w:pPr>
        <w:pStyle w:val="Heading2"/>
        <w:spacing w:line="362" w:lineRule="exact"/>
      </w:pPr>
    </w:p>
    <w:p w14:paraId="0279F529" w14:textId="77777777" w:rsidR="0A6D220F" w:rsidRDefault="0A6D220F" w:rsidP="0A6D220F">
      <w:pPr>
        <w:pStyle w:val="Heading2"/>
        <w:spacing w:line="362" w:lineRule="exact"/>
      </w:pPr>
    </w:p>
    <w:p w14:paraId="1BBEE9A2" w14:textId="77777777" w:rsidR="0A6D220F" w:rsidRDefault="0A6D220F" w:rsidP="0A6D220F">
      <w:pPr>
        <w:pStyle w:val="Heading2"/>
        <w:spacing w:line="362" w:lineRule="exact"/>
      </w:pPr>
    </w:p>
    <w:p w14:paraId="0615A720" w14:textId="77777777" w:rsidR="0A6D220F" w:rsidRDefault="0A6D220F" w:rsidP="0A6D220F">
      <w:pPr>
        <w:pStyle w:val="Heading2"/>
        <w:spacing w:line="362" w:lineRule="exact"/>
      </w:pPr>
    </w:p>
    <w:p w14:paraId="07B934BF" w14:textId="77777777" w:rsidR="0023470E" w:rsidRDefault="0023470E" w:rsidP="0023470E">
      <w:pPr>
        <w:pStyle w:val="Heading2"/>
        <w:spacing w:line="362" w:lineRule="exact"/>
      </w:pPr>
      <w:r>
        <w:lastRenderedPageBreak/>
        <w:t>CHAPTER -4</w:t>
      </w:r>
    </w:p>
    <w:p w14:paraId="672926C0" w14:textId="77777777" w:rsidR="0023470E" w:rsidRPr="00642D85" w:rsidRDefault="68C8000E" w:rsidP="00642D85">
      <w:pPr>
        <w:spacing w:line="362" w:lineRule="exact"/>
        <w:ind w:left="1371" w:right="1374"/>
        <w:jc w:val="center"/>
        <w:rPr>
          <w:b/>
          <w:bCs/>
          <w:sz w:val="32"/>
          <w:szCs w:val="32"/>
        </w:rPr>
      </w:pPr>
      <w:r w:rsidRPr="58AE8ED2">
        <w:rPr>
          <w:b/>
          <w:bCs/>
          <w:sz w:val="32"/>
          <w:szCs w:val="32"/>
        </w:rPr>
        <w:t xml:space="preserve">Methodology and Technology </w:t>
      </w:r>
    </w:p>
    <w:p w14:paraId="30C089C3" w14:textId="77777777" w:rsidR="58AE8ED2" w:rsidRDefault="58AE8ED2" w:rsidP="58AE8ED2">
      <w:pPr>
        <w:spacing w:line="362" w:lineRule="exact"/>
        <w:ind w:left="1371" w:right="1374"/>
        <w:jc w:val="center"/>
        <w:rPr>
          <w:b/>
          <w:bCs/>
          <w:sz w:val="32"/>
          <w:szCs w:val="32"/>
        </w:rPr>
      </w:pPr>
    </w:p>
    <w:p w14:paraId="6571DAE6" w14:textId="77777777" w:rsidR="58AE8ED2" w:rsidRDefault="58AE8ED2" w:rsidP="58AE8ED2">
      <w:pPr>
        <w:spacing w:line="362" w:lineRule="exact"/>
        <w:jc w:val="both"/>
        <w:rPr>
          <w:b/>
          <w:bCs/>
          <w:sz w:val="24"/>
          <w:szCs w:val="24"/>
        </w:rPr>
      </w:pPr>
    </w:p>
    <w:p w14:paraId="5BE79A52" w14:textId="77777777" w:rsidR="0023470E" w:rsidRDefault="644F624B" w:rsidP="00513B41">
      <w:pPr>
        <w:spacing w:line="362" w:lineRule="exact"/>
        <w:ind w:left="527" w:right="505"/>
        <w:jc w:val="both"/>
      </w:pPr>
      <w:r w:rsidRPr="58AE8ED2">
        <w:rPr>
          <w:b/>
          <w:bCs/>
          <w:sz w:val="24"/>
          <w:szCs w:val="24"/>
        </w:rPr>
        <w:t xml:space="preserve">4.1 </w:t>
      </w:r>
      <w:r w:rsidR="09B31AFE" w:rsidRPr="58AE8ED2">
        <w:rPr>
          <w:b/>
          <w:bCs/>
          <w:sz w:val="24"/>
          <w:szCs w:val="24"/>
        </w:rPr>
        <w:t>Methodology</w:t>
      </w:r>
    </w:p>
    <w:p w14:paraId="5F1823CA" w14:textId="77777777" w:rsidR="0023470E" w:rsidRDefault="00642D85" w:rsidP="00513B41">
      <w:pPr>
        <w:spacing w:line="362" w:lineRule="exact"/>
        <w:ind w:left="527" w:right="505"/>
        <w:jc w:val="both"/>
        <w:rPr>
          <w:sz w:val="24"/>
          <w:szCs w:val="24"/>
        </w:rPr>
      </w:pPr>
      <w:r>
        <w:rPr>
          <w:sz w:val="24"/>
          <w:szCs w:val="24"/>
        </w:rPr>
        <w:br/>
      </w:r>
      <w:r w:rsidR="4587B2A2" w:rsidRPr="0A6D220F">
        <w:rPr>
          <w:sz w:val="24"/>
          <w:szCs w:val="24"/>
        </w:rPr>
        <w:t>This review is used to identify the emotions of human beings that validate the person to find whether the displayed image is neutral, happy,</w:t>
      </w:r>
      <w:r w:rsidR="0B36D002" w:rsidRPr="0A6D220F">
        <w:rPr>
          <w:sz w:val="24"/>
          <w:szCs w:val="24"/>
        </w:rPr>
        <w:t xml:space="preserve"> </w:t>
      </w:r>
      <w:r w:rsidR="4587B2A2" w:rsidRPr="0A6D220F">
        <w:rPr>
          <w:sz w:val="24"/>
          <w:szCs w:val="24"/>
        </w:rPr>
        <w:t>angry etc. Also, it helps to display the changes in the expression of a</w:t>
      </w:r>
      <w:r w:rsidR="37408677">
        <w:rPr>
          <w:sz w:val="24"/>
          <w:szCs w:val="24"/>
        </w:rPr>
        <w:t>n</w:t>
      </w:r>
      <w:r w:rsidR="4587B2A2" w:rsidRPr="0A6D220F">
        <w:rPr>
          <w:sz w:val="24"/>
          <w:szCs w:val="24"/>
        </w:rPr>
        <w:t xml:space="preserve"> individual in real time using ML algorithms and deep learning approaches, are used to identify human’s emotions. The system initiates by searching for the human face using Haar cascades classifier which helps to identify the human face and later that used for identifying the which emotion is dominant out of all emotions as shown in fig </w:t>
      </w:r>
      <w:r w:rsidR="00C25CEB">
        <w:rPr>
          <w:sz w:val="24"/>
          <w:szCs w:val="24"/>
        </w:rPr>
        <w:t>4.</w:t>
      </w:r>
      <w:r w:rsidR="4587B2A2" w:rsidRPr="0A6D220F">
        <w:rPr>
          <w:sz w:val="24"/>
          <w:szCs w:val="24"/>
        </w:rPr>
        <w:t xml:space="preserve">1. The live image </w:t>
      </w:r>
      <w:r w:rsidR="2929AF5B" w:rsidRPr="0A6D220F">
        <w:rPr>
          <w:sz w:val="24"/>
          <w:szCs w:val="24"/>
        </w:rPr>
        <w:t>evolves</w:t>
      </w:r>
      <w:r w:rsidR="4587B2A2" w:rsidRPr="0A6D220F">
        <w:rPr>
          <w:sz w:val="24"/>
          <w:szCs w:val="24"/>
        </w:rPr>
        <w:t xml:space="preserve"> through the deep face algorithm; it identifies the face and finds the facial features. In fig </w:t>
      </w:r>
      <w:r w:rsidR="00C25CEB">
        <w:rPr>
          <w:sz w:val="24"/>
          <w:szCs w:val="24"/>
        </w:rPr>
        <w:t>4.</w:t>
      </w:r>
      <w:r w:rsidR="4587B2A2" w:rsidRPr="0A6D220F">
        <w:rPr>
          <w:sz w:val="24"/>
          <w:szCs w:val="24"/>
        </w:rPr>
        <w:t>1, there two rectangular frames around the face, the blue one indicates the availability of any face detected in the current frame by using Haar cascade and the green rectangle is to indicate which face is being analyzed for emotion detection. It helps the user quickly identify the primary subject of concern in the live video feed.</w:t>
      </w:r>
    </w:p>
    <w:p w14:paraId="3C21DAB8" w14:textId="77777777" w:rsidR="004E7B81" w:rsidRDefault="004E7B81" w:rsidP="00513B41">
      <w:pPr>
        <w:spacing w:line="362" w:lineRule="exact"/>
        <w:ind w:left="527" w:right="505"/>
        <w:jc w:val="both"/>
        <w:rPr>
          <w:sz w:val="24"/>
          <w:szCs w:val="24"/>
        </w:rPr>
      </w:pPr>
      <w:r>
        <w:rPr>
          <w:noProof/>
        </w:rPr>
        <w:drawing>
          <wp:anchor distT="0" distB="0" distL="114300" distR="114300" simplePos="0" relativeHeight="251658240" behindDoc="0" locked="0" layoutInCell="1" allowOverlap="1" wp14:anchorId="176D00E5" wp14:editId="4BC80DA8">
            <wp:simplePos x="0" y="0"/>
            <wp:positionH relativeFrom="margin">
              <wp:align>center</wp:align>
            </wp:positionH>
            <wp:positionV relativeFrom="paragraph">
              <wp:posOffset>438638</wp:posOffset>
            </wp:positionV>
            <wp:extent cx="3668400" cy="2840400"/>
            <wp:effectExtent l="0" t="0" r="8255" b="0"/>
            <wp:wrapTopAndBottom/>
            <wp:docPr id="1354071560" name="Picture 135407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68400" cy="2840400"/>
                    </a:xfrm>
                    <a:prstGeom prst="rect">
                      <a:avLst/>
                    </a:prstGeom>
                  </pic:spPr>
                </pic:pic>
              </a:graphicData>
            </a:graphic>
            <wp14:sizeRelH relativeFrom="margin">
              <wp14:pctWidth>0</wp14:pctWidth>
            </wp14:sizeRelH>
            <wp14:sizeRelV relativeFrom="margin">
              <wp14:pctHeight>0</wp14:pctHeight>
            </wp14:sizeRelV>
          </wp:anchor>
        </w:drawing>
      </w:r>
    </w:p>
    <w:p w14:paraId="79D0929E" w14:textId="77777777" w:rsidR="00CD7C7D" w:rsidRDefault="00CD7C7D" w:rsidP="00513B41">
      <w:pPr>
        <w:spacing w:line="362" w:lineRule="exact"/>
        <w:ind w:left="527" w:right="505"/>
        <w:jc w:val="both"/>
      </w:pPr>
    </w:p>
    <w:p w14:paraId="5195A611" w14:textId="77777777" w:rsidR="0023470E" w:rsidRDefault="1F26C64D" w:rsidP="00513B41">
      <w:pPr>
        <w:spacing w:line="362" w:lineRule="exact"/>
        <w:ind w:left="527" w:right="505"/>
        <w:jc w:val="center"/>
      </w:pPr>
      <w:r w:rsidRPr="0A6D220F">
        <w:rPr>
          <w:sz w:val="24"/>
          <w:szCs w:val="24"/>
        </w:rPr>
        <w:t xml:space="preserve"> </w:t>
      </w:r>
      <w:r w:rsidRPr="0A6D220F">
        <w:rPr>
          <w:b/>
          <w:bCs/>
          <w:sz w:val="24"/>
          <w:szCs w:val="24"/>
        </w:rPr>
        <w:t>Fi</w:t>
      </w:r>
      <w:r w:rsidR="00FE4966">
        <w:rPr>
          <w:b/>
          <w:bCs/>
          <w:sz w:val="24"/>
          <w:szCs w:val="24"/>
        </w:rPr>
        <w:t>g</w:t>
      </w:r>
      <w:r w:rsidRPr="0A6D220F">
        <w:rPr>
          <w:b/>
          <w:bCs/>
          <w:sz w:val="24"/>
          <w:szCs w:val="24"/>
        </w:rPr>
        <w:t xml:space="preserve"> </w:t>
      </w:r>
      <w:r w:rsidR="3FBFDA75" w:rsidRPr="0A6D220F">
        <w:rPr>
          <w:b/>
          <w:bCs/>
          <w:sz w:val="24"/>
          <w:szCs w:val="24"/>
        </w:rPr>
        <w:t>4.</w:t>
      </w:r>
      <w:r w:rsidRPr="0A6D220F">
        <w:rPr>
          <w:b/>
          <w:bCs/>
          <w:sz w:val="24"/>
          <w:szCs w:val="24"/>
        </w:rPr>
        <w:t>1</w:t>
      </w:r>
      <w:r w:rsidRPr="0A6D220F">
        <w:rPr>
          <w:sz w:val="24"/>
          <w:szCs w:val="24"/>
        </w:rPr>
        <w:t>:  Live input image of the person from the camera.</w:t>
      </w:r>
    </w:p>
    <w:p w14:paraId="7510BEF4" w14:textId="77777777" w:rsidR="0023470E" w:rsidRDefault="1F26C64D" w:rsidP="00513B41">
      <w:pPr>
        <w:spacing w:line="362" w:lineRule="exact"/>
        <w:ind w:left="527" w:right="505"/>
        <w:jc w:val="center"/>
      </w:pPr>
      <w:r w:rsidRPr="0A6D220F">
        <w:rPr>
          <w:sz w:val="24"/>
          <w:szCs w:val="24"/>
        </w:rPr>
        <w:t xml:space="preserve"> </w:t>
      </w:r>
    </w:p>
    <w:p w14:paraId="1E7A7C3F" w14:textId="77777777" w:rsidR="0023470E" w:rsidRPr="00EB1139" w:rsidRDefault="634FC67F" w:rsidP="00513B41">
      <w:pPr>
        <w:spacing w:line="362" w:lineRule="exact"/>
        <w:ind w:left="527" w:right="505"/>
        <w:rPr>
          <w:sz w:val="24"/>
          <w:szCs w:val="24"/>
        </w:rPr>
      </w:pPr>
      <w:r w:rsidRPr="0A6D220F">
        <w:rPr>
          <w:b/>
          <w:bCs/>
          <w:sz w:val="24"/>
          <w:szCs w:val="24"/>
        </w:rPr>
        <w:t>4</w:t>
      </w:r>
      <w:r w:rsidR="1F26C64D" w:rsidRPr="0A6D220F">
        <w:rPr>
          <w:b/>
          <w:bCs/>
          <w:sz w:val="24"/>
          <w:szCs w:val="24"/>
        </w:rPr>
        <w:t>.</w:t>
      </w:r>
      <w:r w:rsidR="00275194">
        <w:rPr>
          <w:b/>
          <w:bCs/>
          <w:sz w:val="24"/>
          <w:szCs w:val="24"/>
        </w:rPr>
        <w:t>1.</w:t>
      </w:r>
      <w:r w:rsidR="1F26C64D" w:rsidRPr="0A6D220F">
        <w:rPr>
          <w:b/>
          <w:bCs/>
          <w:sz w:val="24"/>
          <w:szCs w:val="24"/>
        </w:rPr>
        <w:t>1: Elements used in the Proposed system</w:t>
      </w:r>
    </w:p>
    <w:p w14:paraId="5BFD3C0D" w14:textId="77777777" w:rsidR="0023470E" w:rsidRDefault="1F26C64D" w:rsidP="00513B41">
      <w:pPr>
        <w:spacing w:before="240" w:after="240" w:line="362" w:lineRule="exact"/>
        <w:ind w:left="527" w:right="505"/>
        <w:jc w:val="both"/>
      </w:pPr>
      <w:r w:rsidRPr="0A6D220F">
        <w:rPr>
          <w:sz w:val="24"/>
          <w:szCs w:val="24"/>
        </w:rPr>
        <w:t xml:space="preserve">Various libraries are used as components to detect faces and identify a person's emotions. A GUI framework, such as Tkinter, is used to create an interactive window that displays the video </w:t>
      </w:r>
      <w:r w:rsidRPr="0A6D220F">
        <w:rPr>
          <w:sz w:val="24"/>
          <w:szCs w:val="24"/>
        </w:rPr>
        <w:lastRenderedPageBreak/>
        <w:t>feed and emotion results. Face recognition and detection from the video frames are carried out using OpenCV.</w:t>
      </w:r>
    </w:p>
    <w:p w14:paraId="1CF59D49" w14:textId="77777777" w:rsidR="00FA66DE" w:rsidRDefault="00FA66DE" w:rsidP="00513B41">
      <w:pPr>
        <w:spacing w:before="240" w:after="240" w:line="362" w:lineRule="exact"/>
        <w:ind w:left="527" w:right="505"/>
        <w:jc w:val="both"/>
      </w:pPr>
      <w:r w:rsidRPr="0A6D220F">
        <w:rPr>
          <w:sz w:val="24"/>
          <w:szCs w:val="24"/>
        </w:rPr>
        <w:t xml:space="preserve">The core functionality of the system is face detection, for which the system utilizes the Haar cascade classifier to detect faces in the video feed. It processes the features after converting them into grayscale. For emotion analysis, the system captures frames, analyses emotions using DeepFace, and provides emotion percentages, identifying the dominant emotion, as shown in Fig. </w:t>
      </w:r>
      <w:r w:rsidR="004E7B81">
        <w:rPr>
          <w:sz w:val="24"/>
          <w:szCs w:val="24"/>
        </w:rPr>
        <w:t>4.</w:t>
      </w:r>
      <w:r w:rsidRPr="0A6D220F">
        <w:rPr>
          <w:sz w:val="24"/>
          <w:szCs w:val="24"/>
        </w:rPr>
        <w:t>1.</w:t>
      </w:r>
    </w:p>
    <w:p w14:paraId="159FB5D7" w14:textId="77777777" w:rsidR="0023470E" w:rsidRDefault="00FA66DE" w:rsidP="00513B41">
      <w:pPr>
        <w:spacing w:before="240" w:after="240" w:line="362" w:lineRule="exact"/>
        <w:ind w:left="527" w:right="505"/>
        <w:jc w:val="both"/>
        <w:rPr>
          <w:sz w:val="24"/>
          <w:szCs w:val="24"/>
        </w:rPr>
      </w:pPr>
      <w:r w:rsidRPr="0A6D220F">
        <w:rPr>
          <w:sz w:val="24"/>
          <w:szCs w:val="24"/>
        </w:rPr>
        <w:t>To identify facial features, the image captured from the default webcam and is processed using OpenCV and converted into a NumPy array. The system utilizes the OpenCV Haar cascade classifier to detect faces in the video frame. The detected face regions then figured out using DeepFace, which extracts emotional attributes and gives the output as a</w:t>
      </w:r>
      <w:r w:rsidR="003C7BD6">
        <w:rPr>
          <w:sz w:val="24"/>
          <w:szCs w:val="24"/>
        </w:rPr>
        <w:t>n</w:t>
      </w:r>
      <w:r w:rsidRPr="0A6D220F">
        <w:rPr>
          <w:sz w:val="24"/>
          <w:szCs w:val="24"/>
        </w:rPr>
        <w:t xml:space="preserve"> outcome which emotion is dominant</w:t>
      </w:r>
    </w:p>
    <w:p w14:paraId="2B0FB50D" w14:textId="77777777" w:rsidR="0023470E" w:rsidRDefault="1F26C64D" w:rsidP="00513B41">
      <w:pPr>
        <w:spacing w:before="240" w:after="240" w:line="362" w:lineRule="exact"/>
        <w:ind w:left="527" w:right="505"/>
        <w:jc w:val="both"/>
        <w:rPr>
          <w:sz w:val="24"/>
          <w:szCs w:val="24"/>
        </w:rPr>
      </w:pPr>
      <w:r w:rsidRPr="0A6D220F">
        <w:rPr>
          <w:sz w:val="24"/>
          <w:szCs w:val="24"/>
        </w:rPr>
        <w:t xml:space="preserve">DeepFace is a lightweight facial recognition framework designed for </w:t>
      </w:r>
      <w:r w:rsidR="073BFD98" w:rsidRPr="0A6D220F">
        <w:rPr>
          <w:sz w:val="24"/>
          <w:szCs w:val="24"/>
        </w:rPr>
        <w:t>analyzing</w:t>
      </w:r>
      <w:r w:rsidRPr="0A6D220F">
        <w:rPr>
          <w:sz w:val="24"/>
          <w:szCs w:val="24"/>
        </w:rPr>
        <w:t xml:space="preserve"> human emotions, gender, age, and race but in this we used for identifying emotions. It integrates multiple deep learning models to provide high-accuracy facial emotion detection. DeepFace used deep Convolutional Neural Network (CNN) to process facial images, generating a high-dimensional feature vector representing the face. This feature matrix is then used for many analysis tasks, such as emotion classification and facial attribute recognition.  </w:t>
      </w:r>
    </w:p>
    <w:p w14:paraId="14A17331" w14:textId="77777777" w:rsidR="0023470E" w:rsidRDefault="1F26C64D" w:rsidP="00513B41">
      <w:pPr>
        <w:spacing w:before="240" w:after="240" w:line="362" w:lineRule="exact"/>
        <w:ind w:left="527" w:right="505"/>
        <w:jc w:val="both"/>
        <w:rPr>
          <w:sz w:val="24"/>
          <w:szCs w:val="24"/>
        </w:rPr>
      </w:pPr>
      <w:r w:rsidRPr="0A6D220F">
        <w:rPr>
          <w:sz w:val="24"/>
          <w:szCs w:val="24"/>
        </w:rPr>
        <w:t xml:space="preserve">For emotion analysis, DeepFace processes the detected face and returns a result containing emotions with their respective confidence scores </w:t>
      </w:r>
      <w:r w:rsidR="09CCFF69" w:rsidRPr="0A6D220F">
        <w:rPr>
          <w:sz w:val="24"/>
          <w:szCs w:val="24"/>
        </w:rPr>
        <w:t>percentagewise</w:t>
      </w:r>
      <w:r w:rsidRPr="0A6D220F">
        <w:rPr>
          <w:sz w:val="24"/>
          <w:szCs w:val="24"/>
        </w:rPr>
        <w:t xml:space="preserve"> in the GUI. The model identifies the dominant emotion based on the highest percentage. The system updates the GUI in real-time by displaying the detected emotions and highlighting the most prominent one and others are in decreasing order.  </w:t>
      </w:r>
    </w:p>
    <w:p w14:paraId="10CCCC83" w14:textId="77777777" w:rsidR="0023470E" w:rsidRDefault="1F26C64D" w:rsidP="00513B41">
      <w:pPr>
        <w:spacing w:before="240" w:after="240" w:line="362" w:lineRule="exact"/>
        <w:ind w:left="527" w:right="505"/>
        <w:jc w:val="both"/>
      </w:pPr>
      <w:r w:rsidRPr="0A6D220F">
        <w:rPr>
          <w:sz w:val="24"/>
          <w:szCs w:val="24"/>
        </w:rPr>
        <w:t xml:space="preserve">Additionally, OpenCV is used to draw bounding boxes over detected faces as shown in fig </w:t>
      </w:r>
      <w:r w:rsidR="00C25CEB">
        <w:rPr>
          <w:sz w:val="24"/>
          <w:szCs w:val="24"/>
        </w:rPr>
        <w:t>4.</w:t>
      </w:r>
      <w:r w:rsidRPr="0A6D220F">
        <w:rPr>
          <w:sz w:val="24"/>
          <w:szCs w:val="24"/>
        </w:rPr>
        <w:t>1, enhancing visualization. The live video displays using OpenCV and Tkinter ensuring an interactive and user-friendly experience. The GUI updates in every 10 milliseconds to provide real-time emotion detection results and give the last emotion as the output in terminal when the program is terminated.</w:t>
      </w:r>
    </w:p>
    <w:p w14:paraId="1BCE696D" w14:textId="77777777" w:rsidR="0023470E" w:rsidRDefault="1F26C64D" w:rsidP="00513B41">
      <w:pPr>
        <w:spacing w:before="240" w:after="240" w:line="362" w:lineRule="exact"/>
        <w:ind w:left="527" w:right="505"/>
      </w:pPr>
      <w:r w:rsidRPr="0A6D220F">
        <w:rPr>
          <w:sz w:val="24"/>
          <w:szCs w:val="24"/>
        </w:rPr>
        <w:t xml:space="preserve"> </w:t>
      </w:r>
    </w:p>
    <w:p w14:paraId="58AF380A" w14:textId="77777777" w:rsidR="0023470E" w:rsidRPr="00642D85" w:rsidRDefault="515FBDAA" w:rsidP="00513B41">
      <w:pPr>
        <w:spacing w:before="240" w:after="240" w:line="362" w:lineRule="exact"/>
        <w:ind w:left="527" w:right="505"/>
        <w:jc w:val="both"/>
        <w:rPr>
          <w:b/>
          <w:bCs/>
          <w:sz w:val="24"/>
          <w:szCs w:val="24"/>
        </w:rPr>
      </w:pPr>
      <w:r w:rsidRPr="00642D85">
        <w:rPr>
          <w:b/>
          <w:bCs/>
          <w:sz w:val="24"/>
          <w:szCs w:val="24"/>
        </w:rPr>
        <w:t>4</w:t>
      </w:r>
      <w:r w:rsidR="00275194">
        <w:rPr>
          <w:b/>
          <w:bCs/>
          <w:sz w:val="24"/>
          <w:szCs w:val="24"/>
        </w:rPr>
        <w:t>.1</w:t>
      </w:r>
      <w:r w:rsidR="1F26C64D" w:rsidRPr="00642D85">
        <w:rPr>
          <w:b/>
          <w:bCs/>
          <w:sz w:val="24"/>
          <w:szCs w:val="24"/>
        </w:rPr>
        <w:t>.2 Pseudocode for Human Emotion Feature Recognition Using DeepFace</w:t>
      </w:r>
    </w:p>
    <w:p w14:paraId="5505AF5F" w14:textId="77777777" w:rsidR="00866AB3" w:rsidRPr="00FA66DE" w:rsidRDefault="1F26C64D" w:rsidP="00513B41">
      <w:pPr>
        <w:spacing w:before="240" w:after="240" w:line="362" w:lineRule="exact"/>
        <w:ind w:left="527" w:right="505"/>
        <w:jc w:val="both"/>
        <w:rPr>
          <w:sz w:val="24"/>
          <w:szCs w:val="24"/>
        </w:rPr>
      </w:pPr>
      <w:r w:rsidRPr="00FA66DE">
        <w:rPr>
          <w:sz w:val="24"/>
          <w:szCs w:val="24"/>
        </w:rPr>
        <w:t>The following code outlines for the Emotion detection system using DeepFace</w:t>
      </w:r>
      <w:r w:rsidR="23D767F5" w:rsidRPr="00FA66DE">
        <w:rPr>
          <w:sz w:val="24"/>
          <w:szCs w:val="24"/>
        </w:rPr>
        <w:t xml:space="preserve">: </w:t>
      </w:r>
    </w:p>
    <w:p w14:paraId="5625C440" w14:textId="77777777" w:rsidR="0023470E" w:rsidRPr="00FA66DE" w:rsidRDefault="1F26C64D" w:rsidP="00FE4966">
      <w:pPr>
        <w:pStyle w:val="ListParagraph"/>
        <w:numPr>
          <w:ilvl w:val="0"/>
          <w:numId w:val="40"/>
        </w:numPr>
        <w:spacing w:before="240" w:after="240" w:line="362" w:lineRule="exact"/>
        <w:ind w:right="505"/>
        <w:jc w:val="both"/>
      </w:pPr>
      <w:r w:rsidRPr="00FE4966">
        <w:rPr>
          <w:sz w:val="24"/>
          <w:szCs w:val="24"/>
        </w:rPr>
        <w:t>Load the. pre-trained Haar cascade classifier, a face detection model</w:t>
      </w:r>
    </w:p>
    <w:p w14:paraId="01E6A4F1" w14:textId="77777777" w:rsidR="0023470E" w:rsidRPr="00FA66DE" w:rsidRDefault="1F26C64D" w:rsidP="00513B41">
      <w:pPr>
        <w:spacing w:before="240" w:after="240" w:line="362" w:lineRule="exact"/>
        <w:ind w:left="527" w:right="505"/>
        <w:jc w:val="both"/>
      </w:pPr>
      <w:proofErr w:type="spellStart"/>
      <w:r w:rsidRPr="00FA66DE">
        <w:rPr>
          <w:i/>
          <w:iCs/>
          <w:sz w:val="24"/>
          <w:szCs w:val="24"/>
        </w:rPr>
        <w:lastRenderedPageBreak/>
        <w:t>face_cascade</w:t>
      </w:r>
      <w:proofErr w:type="spellEnd"/>
      <w:r w:rsidRPr="00FA66DE">
        <w:rPr>
          <w:i/>
          <w:iCs/>
          <w:sz w:val="24"/>
          <w:szCs w:val="24"/>
        </w:rPr>
        <w:t>=cv2.CascadeClassifier(</w:t>
      </w:r>
      <w:proofErr w:type="gramStart"/>
      <w:r w:rsidRPr="00FA66DE">
        <w:rPr>
          <w:i/>
          <w:iCs/>
          <w:sz w:val="24"/>
          <w:szCs w:val="24"/>
        </w:rPr>
        <w:t>cv2.data.haarcascades</w:t>
      </w:r>
      <w:proofErr w:type="gramEnd"/>
      <w:r w:rsidRPr="00FA66DE">
        <w:rPr>
          <w:i/>
          <w:iCs/>
          <w:sz w:val="24"/>
          <w:szCs w:val="24"/>
        </w:rPr>
        <w:t>+ 'haarcascade_frontalface_default.xml')</w:t>
      </w:r>
    </w:p>
    <w:p w14:paraId="0852754A" w14:textId="77777777" w:rsidR="0023470E" w:rsidRPr="00FA66DE" w:rsidRDefault="1F26C64D" w:rsidP="00FE4966">
      <w:pPr>
        <w:pStyle w:val="ListParagraph"/>
        <w:numPr>
          <w:ilvl w:val="0"/>
          <w:numId w:val="40"/>
        </w:numPr>
        <w:spacing w:line="362" w:lineRule="exact"/>
        <w:ind w:right="505"/>
        <w:jc w:val="both"/>
      </w:pPr>
      <w:r w:rsidRPr="00FE4966">
        <w:rPr>
          <w:sz w:val="24"/>
          <w:szCs w:val="24"/>
        </w:rPr>
        <w:t xml:space="preserve">Create a Tkinter Window </w:t>
      </w:r>
    </w:p>
    <w:p w14:paraId="5E6A5327" w14:textId="77777777" w:rsidR="0023470E" w:rsidRPr="00FA66DE" w:rsidRDefault="1F26C64D" w:rsidP="00513B41">
      <w:pPr>
        <w:spacing w:line="362" w:lineRule="exact"/>
        <w:ind w:left="527" w:right="505"/>
      </w:pPr>
      <w:r w:rsidRPr="00FA66DE">
        <w:rPr>
          <w:sz w:val="24"/>
          <w:szCs w:val="24"/>
        </w:rPr>
        <w:t xml:space="preserve"> </w:t>
      </w:r>
    </w:p>
    <w:p w14:paraId="3004E3A4" w14:textId="77777777" w:rsidR="0023470E" w:rsidRPr="00FA66DE" w:rsidRDefault="1F26C64D" w:rsidP="00513B41">
      <w:pPr>
        <w:spacing w:line="362" w:lineRule="exact"/>
        <w:ind w:left="527" w:right="505"/>
      </w:pPr>
      <w:r w:rsidRPr="00FA66DE">
        <w:rPr>
          <w:i/>
          <w:iCs/>
          <w:sz w:val="24"/>
          <w:szCs w:val="24"/>
        </w:rPr>
        <w:t xml:space="preserve">root = </w:t>
      </w:r>
      <w:proofErr w:type="spellStart"/>
      <w:proofErr w:type="gramStart"/>
      <w:r w:rsidRPr="00FA66DE">
        <w:rPr>
          <w:i/>
          <w:iCs/>
          <w:sz w:val="24"/>
          <w:szCs w:val="24"/>
        </w:rPr>
        <w:t>tk.Tk</w:t>
      </w:r>
      <w:proofErr w:type="spellEnd"/>
      <w:proofErr w:type="gramEnd"/>
      <w:r w:rsidRPr="00FA66DE">
        <w:rPr>
          <w:i/>
          <w:iCs/>
          <w:sz w:val="24"/>
          <w:szCs w:val="24"/>
        </w:rPr>
        <w:t>()</w:t>
      </w:r>
    </w:p>
    <w:p w14:paraId="469DC506" w14:textId="77777777" w:rsidR="0023470E" w:rsidRPr="00FA66DE" w:rsidRDefault="1F26C64D" w:rsidP="00513B41">
      <w:pPr>
        <w:spacing w:line="362" w:lineRule="exact"/>
        <w:ind w:left="527" w:right="505"/>
      </w:pPr>
      <w:proofErr w:type="spellStart"/>
      <w:proofErr w:type="gramStart"/>
      <w:r w:rsidRPr="00FA66DE">
        <w:rPr>
          <w:i/>
          <w:iCs/>
          <w:sz w:val="24"/>
          <w:szCs w:val="24"/>
        </w:rPr>
        <w:t>root.title</w:t>
      </w:r>
      <w:proofErr w:type="spellEnd"/>
      <w:proofErr w:type="gramEnd"/>
      <w:r w:rsidRPr="00FA66DE">
        <w:rPr>
          <w:i/>
          <w:iCs/>
          <w:sz w:val="24"/>
          <w:szCs w:val="24"/>
        </w:rPr>
        <w:t>("Emotion Detection")</w:t>
      </w:r>
    </w:p>
    <w:p w14:paraId="2D9C44BB" w14:textId="77777777" w:rsidR="0023470E" w:rsidRPr="00FA66DE" w:rsidRDefault="1F26C64D" w:rsidP="00513B41">
      <w:pPr>
        <w:spacing w:line="362" w:lineRule="exact"/>
        <w:ind w:left="527" w:right="505"/>
      </w:pPr>
      <w:proofErr w:type="spellStart"/>
      <w:proofErr w:type="gramStart"/>
      <w:r w:rsidRPr="00FA66DE">
        <w:rPr>
          <w:i/>
          <w:iCs/>
          <w:sz w:val="24"/>
          <w:szCs w:val="24"/>
        </w:rPr>
        <w:t>root.geometry</w:t>
      </w:r>
      <w:proofErr w:type="spellEnd"/>
      <w:proofErr w:type="gramEnd"/>
      <w:r w:rsidRPr="00FA66DE">
        <w:rPr>
          <w:i/>
          <w:iCs/>
          <w:sz w:val="24"/>
          <w:szCs w:val="24"/>
        </w:rPr>
        <w:t>("800x600") # Start with a window size of 800x600</w:t>
      </w:r>
    </w:p>
    <w:p w14:paraId="5F0593B2" w14:textId="77777777" w:rsidR="0023470E" w:rsidRPr="00FA66DE" w:rsidRDefault="1F26C64D" w:rsidP="00513B41">
      <w:pPr>
        <w:spacing w:line="362" w:lineRule="exact"/>
        <w:ind w:left="527" w:right="505"/>
      </w:pPr>
      <w:r w:rsidRPr="00FA66DE">
        <w:rPr>
          <w:i/>
          <w:iCs/>
          <w:sz w:val="24"/>
          <w:szCs w:val="24"/>
        </w:rPr>
        <w:t xml:space="preserve"> </w:t>
      </w:r>
    </w:p>
    <w:p w14:paraId="740004BA" w14:textId="77777777" w:rsidR="0023470E" w:rsidRPr="00FA66DE" w:rsidRDefault="1F26C64D" w:rsidP="00FE4966">
      <w:pPr>
        <w:pStyle w:val="ListParagraph"/>
        <w:numPr>
          <w:ilvl w:val="0"/>
          <w:numId w:val="40"/>
        </w:numPr>
        <w:spacing w:line="362" w:lineRule="exact"/>
        <w:ind w:right="505"/>
      </w:pPr>
      <w:r w:rsidRPr="00FE4966">
        <w:rPr>
          <w:sz w:val="24"/>
          <w:szCs w:val="24"/>
        </w:rPr>
        <w:t>Create Labels for Displaying Emotion Data</w:t>
      </w:r>
    </w:p>
    <w:p w14:paraId="3FC25772" w14:textId="77777777" w:rsidR="0023470E" w:rsidRPr="00FA66DE" w:rsidRDefault="1F26C64D" w:rsidP="00513B41">
      <w:pPr>
        <w:spacing w:line="362" w:lineRule="exact"/>
        <w:ind w:left="527" w:right="505"/>
      </w:pPr>
      <w:r w:rsidRPr="00FA66DE">
        <w:rPr>
          <w:sz w:val="24"/>
          <w:szCs w:val="24"/>
        </w:rPr>
        <w:t xml:space="preserve"> </w:t>
      </w:r>
    </w:p>
    <w:p w14:paraId="1DA17E44" w14:textId="77777777" w:rsidR="0023470E" w:rsidRPr="00FA66DE" w:rsidRDefault="1F26C64D" w:rsidP="00513B41">
      <w:pPr>
        <w:spacing w:line="362" w:lineRule="exact"/>
        <w:ind w:left="527" w:right="505"/>
      </w:pPr>
      <w:proofErr w:type="spellStart"/>
      <w:r w:rsidRPr="00FA66DE">
        <w:rPr>
          <w:i/>
          <w:iCs/>
          <w:sz w:val="24"/>
          <w:szCs w:val="24"/>
        </w:rPr>
        <w:t>d_label_main</w:t>
      </w:r>
      <w:proofErr w:type="spellEnd"/>
      <w:r w:rsidRPr="00FA66DE">
        <w:rPr>
          <w:i/>
          <w:iCs/>
          <w:sz w:val="24"/>
          <w:szCs w:val="24"/>
        </w:rPr>
        <w:t xml:space="preserve"> = </w:t>
      </w:r>
      <w:proofErr w:type="spellStart"/>
      <w:proofErr w:type="gramStart"/>
      <w:r w:rsidRPr="00FA66DE">
        <w:rPr>
          <w:i/>
          <w:iCs/>
          <w:sz w:val="24"/>
          <w:szCs w:val="24"/>
        </w:rPr>
        <w:t>tk.Label</w:t>
      </w:r>
      <w:proofErr w:type="spellEnd"/>
      <w:proofErr w:type="gramEnd"/>
      <w:r w:rsidRPr="00FA66DE">
        <w:rPr>
          <w:i/>
          <w:iCs/>
          <w:sz w:val="24"/>
          <w:szCs w:val="24"/>
        </w:rPr>
        <w:t>(root,</w:t>
      </w:r>
    </w:p>
    <w:p w14:paraId="5775C5FA" w14:textId="77777777" w:rsidR="0023470E" w:rsidRPr="00FA66DE" w:rsidRDefault="1F26C64D" w:rsidP="00513B41">
      <w:pPr>
        <w:spacing w:line="362" w:lineRule="exact"/>
        <w:ind w:left="527" w:right="505"/>
      </w:pPr>
      <w:r w:rsidRPr="00FA66DE">
        <w:rPr>
          <w:i/>
          <w:iCs/>
          <w:sz w:val="24"/>
          <w:szCs w:val="24"/>
        </w:rPr>
        <w:t>text="Main Emotion",</w:t>
      </w:r>
    </w:p>
    <w:p w14:paraId="5C38E867" w14:textId="77777777" w:rsidR="0023470E" w:rsidRPr="00FA66DE" w:rsidRDefault="1F26C64D" w:rsidP="00513B41">
      <w:pPr>
        <w:spacing w:line="362" w:lineRule="exact"/>
        <w:ind w:left="527" w:right="505"/>
      </w:pPr>
      <w:r w:rsidRPr="00FA66DE">
        <w:rPr>
          <w:i/>
          <w:iCs/>
          <w:sz w:val="24"/>
          <w:szCs w:val="24"/>
        </w:rPr>
        <w:t>font</w:t>
      </w:r>
      <w:proofErr w:type="gramStart"/>
      <w:r w:rsidRPr="00FA66DE">
        <w:rPr>
          <w:i/>
          <w:iCs/>
          <w:sz w:val="24"/>
          <w:szCs w:val="24"/>
        </w:rPr>
        <w:t>=(</w:t>
      </w:r>
      <w:proofErr w:type="gramEnd"/>
      <w:r w:rsidRPr="00FA66DE">
        <w:rPr>
          <w:i/>
          <w:iCs/>
          <w:sz w:val="24"/>
          <w:szCs w:val="24"/>
        </w:rPr>
        <w:t>'Arial', 18),</w:t>
      </w:r>
    </w:p>
    <w:p w14:paraId="0E38966E" w14:textId="77777777" w:rsidR="0023470E" w:rsidRPr="00FA66DE" w:rsidRDefault="1F26C64D" w:rsidP="00513B41">
      <w:pPr>
        <w:spacing w:line="362" w:lineRule="exact"/>
        <w:ind w:left="527" w:right="505"/>
      </w:pPr>
      <w:proofErr w:type="spellStart"/>
      <w:r w:rsidRPr="00FA66DE">
        <w:rPr>
          <w:i/>
          <w:iCs/>
          <w:sz w:val="24"/>
          <w:szCs w:val="24"/>
        </w:rPr>
        <w:t>bg</w:t>
      </w:r>
      <w:proofErr w:type="spellEnd"/>
      <w:r w:rsidRPr="00FA66DE">
        <w:rPr>
          <w:i/>
          <w:iCs/>
          <w:sz w:val="24"/>
          <w:szCs w:val="24"/>
        </w:rPr>
        <w:t>='#d3d3d3',</w:t>
      </w:r>
    </w:p>
    <w:p w14:paraId="2BEFB9BA" w14:textId="77777777" w:rsidR="0023470E" w:rsidRPr="00FA66DE" w:rsidRDefault="1F26C64D" w:rsidP="00513B41">
      <w:pPr>
        <w:spacing w:line="362" w:lineRule="exact"/>
        <w:ind w:left="527" w:right="505"/>
      </w:pPr>
      <w:proofErr w:type="spellStart"/>
      <w:r w:rsidRPr="00FA66DE">
        <w:rPr>
          <w:i/>
          <w:iCs/>
          <w:sz w:val="24"/>
          <w:szCs w:val="24"/>
        </w:rPr>
        <w:t>fg</w:t>
      </w:r>
      <w:proofErr w:type="spellEnd"/>
      <w:r w:rsidRPr="00FA66DE">
        <w:rPr>
          <w:i/>
          <w:iCs/>
          <w:sz w:val="24"/>
          <w:szCs w:val="24"/>
        </w:rPr>
        <w:t>='#203040',</w:t>
      </w:r>
    </w:p>
    <w:p w14:paraId="26B4DE27" w14:textId="77777777" w:rsidR="0023470E" w:rsidRPr="00FA66DE" w:rsidRDefault="1F26C64D" w:rsidP="00513B41">
      <w:pPr>
        <w:spacing w:line="362" w:lineRule="exact"/>
        <w:ind w:left="527" w:right="505"/>
      </w:pPr>
      <w:r w:rsidRPr="00FA66DE">
        <w:rPr>
          <w:i/>
          <w:iCs/>
          <w:sz w:val="24"/>
          <w:szCs w:val="24"/>
        </w:rPr>
        <w:t>anchor="center",</w:t>
      </w:r>
    </w:p>
    <w:p w14:paraId="03BB3FE2" w14:textId="77777777" w:rsidR="0023470E" w:rsidRPr="00FA66DE" w:rsidRDefault="1F26C64D" w:rsidP="00513B41">
      <w:pPr>
        <w:spacing w:line="362" w:lineRule="exact"/>
        <w:ind w:left="527" w:right="505"/>
      </w:pPr>
      <w:r w:rsidRPr="00FA66DE">
        <w:rPr>
          <w:i/>
          <w:iCs/>
          <w:sz w:val="24"/>
          <w:szCs w:val="24"/>
        </w:rPr>
        <w:t>bd=2,</w:t>
      </w:r>
    </w:p>
    <w:p w14:paraId="418E800B" w14:textId="77777777" w:rsidR="0023470E" w:rsidRPr="00FA66DE" w:rsidRDefault="1F26C64D" w:rsidP="00513B41">
      <w:pPr>
        <w:spacing w:line="362" w:lineRule="exact"/>
        <w:ind w:left="527" w:right="505"/>
      </w:pPr>
      <w:proofErr w:type="spellStart"/>
      <w:r w:rsidRPr="00FA66DE">
        <w:rPr>
          <w:i/>
          <w:iCs/>
          <w:sz w:val="24"/>
          <w:szCs w:val="24"/>
        </w:rPr>
        <w:t>highlightbackground</w:t>
      </w:r>
      <w:proofErr w:type="spellEnd"/>
      <w:r w:rsidRPr="00FA66DE">
        <w:rPr>
          <w:i/>
          <w:iCs/>
          <w:sz w:val="24"/>
          <w:szCs w:val="24"/>
        </w:rPr>
        <w:t>="blue",</w:t>
      </w:r>
    </w:p>
    <w:p w14:paraId="12D2EFA7" w14:textId="77777777" w:rsidR="0023470E" w:rsidRPr="00FA66DE" w:rsidRDefault="1F26C64D" w:rsidP="00513B41">
      <w:pPr>
        <w:spacing w:line="362" w:lineRule="exact"/>
        <w:ind w:left="527" w:right="505"/>
      </w:pPr>
      <w:proofErr w:type="spellStart"/>
      <w:r w:rsidRPr="00FA66DE">
        <w:rPr>
          <w:i/>
          <w:iCs/>
          <w:sz w:val="24"/>
          <w:szCs w:val="24"/>
        </w:rPr>
        <w:t>highlightthickness</w:t>
      </w:r>
      <w:proofErr w:type="spellEnd"/>
      <w:r w:rsidRPr="00FA66DE">
        <w:rPr>
          <w:i/>
          <w:iCs/>
          <w:sz w:val="24"/>
          <w:szCs w:val="24"/>
        </w:rPr>
        <w:t>=2)</w:t>
      </w:r>
    </w:p>
    <w:p w14:paraId="4140A259" w14:textId="77777777" w:rsidR="0023470E" w:rsidRPr="00FA66DE" w:rsidRDefault="1F26C64D" w:rsidP="00513B41">
      <w:pPr>
        <w:spacing w:line="362" w:lineRule="exact"/>
        <w:ind w:left="527" w:right="505"/>
      </w:pPr>
      <w:proofErr w:type="spellStart"/>
      <w:r w:rsidRPr="00FA66DE">
        <w:rPr>
          <w:i/>
          <w:iCs/>
          <w:sz w:val="24"/>
          <w:szCs w:val="24"/>
        </w:rPr>
        <w:t>d_label_</w:t>
      </w:r>
      <w:proofErr w:type="gramStart"/>
      <w:r w:rsidRPr="00FA66DE">
        <w:rPr>
          <w:i/>
          <w:iCs/>
          <w:sz w:val="24"/>
          <w:szCs w:val="24"/>
        </w:rPr>
        <w:t>main.place</w:t>
      </w:r>
      <w:proofErr w:type="spellEnd"/>
      <w:proofErr w:type="gramEnd"/>
      <w:r w:rsidRPr="00FA66DE">
        <w:rPr>
          <w:i/>
          <w:iCs/>
          <w:sz w:val="24"/>
          <w:szCs w:val="24"/>
        </w:rPr>
        <w:t>(x=20, y=50, width=200, height=50)</w:t>
      </w:r>
    </w:p>
    <w:p w14:paraId="67A11183" w14:textId="77777777" w:rsidR="0023470E" w:rsidRPr="00FA66DE" w:rsidRDefault="1F26C64D" w:rsidP="00513B41">
      <w:pPr>
        <w:spacing w:before="240" w:after="240" w:line="362" w:lineRule="exact"/>
        <w:ind w:left="527" w:right="505"/>
      </w:pPr>
      <w:r w:rsidRPr="00FA66DE">
        <w:rPr>
          <w:sz w:val="24"/>
          <w:szCs w:val="24"/>
        </w:rPr>
        <w:t>Similarly</w:t>
      </w:r>
      <w:r w:rsidR="438495B6" w:rsidRPr="00FA66DE">
        <w:rPr>
          <w:sz w:val="24"/>
          <w:szCs w:val="24"/>
        </w:rPr>
        <w:t>,</w:t>
      </w:r>
      <w:r w:rsidRPr="00FA66DE">
        <w:rPr>
          <w:sz w:val="24"/>
          <w:szCs w:val="24"/>
        </w:rPr>
        <w:t xml:space="preserve"> we create </w:t>
      </w:r>
      <w:proofErr w:type="spellStart"/>
      <w:r w:rsidRPr="00FA66DE">
        <w:rPr>
          <w:i/>
          <w:iCs/>
          <w:sz w:val="24"/>
          <w:szCs w:val="24"/>
        </w:rPr>
        <w:t>d_label_all</w:t>
      </w:r>
      <w:proofErr w:type="spellEnd"/>
      <w:r w:rsidRPr="00FA66DE">
        <w:rPr>
          <w:sz w:val="24"/>
          <w:szCs w:val="24"/>
        </w:rPr>
        <w:t xml:space="preserve"> displays all detected emotions with their percentages.</w:t>
      </w:r>
    </w:p>
    <w:p w14:paraId="2929BEFC" w14:textId="77777777" w:rsidR="0023470E" w:rsidRPr="00FA66DE" w:rsidRDefault="1F26C64D" w:rsidP="00FE4966">
      <w:pPr>
        <w:pStyle w:val="ListParagraph"/>
        <w:numPr>
          <w:ilvl w:val="0"/>
          <w:numId w:val="40"/>
        </w:numPr>
        <w:spacing w:before="240" w:after="240" w:line="362" w:lineRule="exact"/>
        <w:ind w:right="505"/>
      </w:pPr>
      <w:r w:rsidRPr="00FE4966">
        <w:rPr>
          <w:sz w:val="24"/>
          <w:szCs w:val="24"/>
        </w:rPr>
        <w:t>Function to Update Emotion Labels</w:t>
      </w:r>
    </w:p>
    <w:p w14:paraId="41908EB5" w14:textId="77777777" w:rsidR="0023470E" w:rsidRPr="00FA66DE" w:rsidRDefault="1F26C64D" w:rsidP="00513B41">
      <w:pPr>
        <w:spacing w:before="240" w:after="240" w:line="362" w:lineRule="exact"/>
        <w:ind w:left="527" w:right="505"/>
      </w:pPr>
      <w:r w:rsidRPr="00FA66DE">
        <w:rPr>
          <w:i/>
          <w:iCs/>
          <w:sz w:val="24"/>
          <w:szCs w:val="24"/>
        </w:rPr>
        <w:t xml:space="preserve">def </w:t>
      </w:r>
      <w:proofErr w:type="spellStart"/>
      <w:r w:rsidRPr="00FA66DE">
        <w:rPr>
          <w:i/>
          <w:iCs/>
          <w:sz w:val="24"/>
          <w:szCs w:val="24"/>
        </w:rPr>
        <w:t>update_</w:t>
      </w:r>
      <w:proofErr w:type="gramStart"/>
      <w:r w:rsidRPr="00FA66DE">
        <w:rPr>
          <w:i/>
          <w:iCs/>
          <w:sz w:val="24"/>
          <w:szCs w:val="24"/>
        </w:rPr>
        <w:t>details</w:t>
      </w:r>
      <w:proofErr w:type="spellEnd"/>
      <w:r w:rsidRPr="00FA66DE">
        <w:rPr>
          <w:i/>
          <w:iCs/>
          <w:sz w:val="24"/>
          <w:szCs w:val="24"/>
        </w:rPr>
        <w:t>(</w:t>
      </w:r>
      <w:proofErr w:type="spellStart"/>
      <w:proofErr w:type="gramEnd"/>
      <w:r w:rsidRPr="00FA66DE">
        <w:rPr>
          <w:i/>
          <w:iCs/>
          <w:sz w:val="24"/>
          <w:szCs w:val="24"/>
        </w:rPr>
        <w:t>main_emotion</w:t>
      </w:r>
      <w:proofErr w:type="spellEnd"/>
      <w:r w:rsidRPr="00FA66DE">
        <w:rPr>
          <w:i/>
          <w:iCs/>
          <w:sz w:val="24"/>
          <w:szCs w:val="24"/>
        </w:rPr>
        <w:t xml:space="preserve">, </w:t>
      </w:r>
      <w:proofErr w:type="spellStart"/>
      <w:r w:rsidRPr="00FA66DE">
        <w:rPr>
          <w:i/>
          <w:iCs/>
          <w:sz w:val="24"/>
          <w:szCs w:val="24"/>
        </w:rPr>
        <w:t>emotion_data</w:t>
      </w:r>
      <w:proofErr w:type="spellEnd"/>
      <w:r w:rsidRPr="00FA66DE">
        <w:rPr>
          <w:i/>
          <w:iCs/>
          <w:sz w:val="24"/>
          <w:szCs w:val="24"/>
        </w:rPr>
        <w:t>):</w:t>
      </w:r>
    </w:p>
    <w:p w14:paraId="61BF8254" w14:textId="77777777" w:rsidR="0023470E" w:rsidRPr="00FA66DE" w:rsidRDefault="1F26C64D" w:rsidP="00FE4966">
      <w:pPr>
        <w:pStyle w:val="ListParagraph"/>
        <w:numPr>
          <w:ilvl w:val="0"/>
          <w:numId w:val="40"/>
        </w:numPr>
        <w:spacing w:before="240" w:after="240" w:line="362" w:lineRule="exact"/>
        <w:ind w:right="505"/>
      </w:pPr>
      <w:r w:rsidRPr="00FE4966">
        <w:rPr>
          <w:sz w:val="24"/>
          <w:szCs w:val="24"/>
        </w:rPr>
        <w:t>Uses DeepFace to analyze emotions and extracts the dominant emotion.</w:t>
      </w:r>
    </w:p>
    <w:p w14:paraId="0AF7C2C9" w14:textId="77777777" w:rsidR="0023470E" w:rsidRPr="00FA66DE" w:rsidRDefault="1F26C64D" w:rsidP="00513B41">
      <w:pPr>
        <w:spacing w:line="362" w:lineRule="exact"/>
        <w:ind w:left="527" w:right="505"/>
      </w:pPr>
      <w:r w:rsidRPr="00FA66DE">
        <w:rPr>
          <w:i/>
          <w:iCs/>
          <w:sz w:val="24"/>
          <w:szCs w:val="24"/>
        </w:rPr>
        <w:t>try:</w:t>
      </w:r>
    </w:p>
    <w:p w14:paraId="5DF84C92" w14:textId="77777777" w:rsidR="0023470E" w:rsidRPr="00FA66DE" w:rsidRDefault="1F26C64D" w:rsidP="00513B41">
      <w:pPr>
        <w:spacing w:line="362" w:lineRule="exact"/>
        <w:ind w:left="527" w:right="505"/>
      </w:pPr>
      <w:r w:rsidRPr="00FA66DE">
        <w:rPr>
          <w:i/>
          <w:iCs/>
          <w:sz w:val="24"/>
          <w:szCs w:val="24"/>
        </w:rPr>
        <w:t xml:space="preserve">analysis = </w:t>
      </w:r>
      <w:proofErr w:type="spellStart"/>
      <w:r w:rsidRPr="00FA66DE">
        <w:rPr>
          <w:i/>
          <w:iCs/>
          <w:sz w:val="24"/>
          <w:szCs w:val="24"/>
        </w:rPr>
        <w:t>DeepFace.analyze</w:t>
      </w:r>
      <w:proofErr w:type="spellEnd"/>
      <w:r w:rsidRPr="00FA66DE">
        <w:rPr>
          <w:i/>
          <w:iCs/>
          <w:sz w:val="24"/>
          <w:szCs w:val="24"/>
        </w:rPr>
        <w:t>(frame, actions=['emotion'],</w:t>
      </w:r>
    </w:p>
    <w:p w14:paraId="199E55AF" w14:textId="77777777" w:rsidR="0023470E" w:rsidRPr="00FA66DE" w:rsidRDefault="1F26C64D" w:rsidP="00513B41">
      <w:pPr>
        <w:spacing w:line="362" w:lineRule="exact"/>
        <w:ind w:left="527" w:right="505"/>
      </w:pPr>
      <w:proofErr w:type="spellStart"/>
      <w:r w:rsidRPr="00FA66DE">
        <w:rPr>
          <w:i/>
          <w:iCs/>
          <w:sz w:val="24"/>
          <w:szCs w:val="24"/>
        </w:rPr>
        <w:t>enforce_detection</w:t>
      </w:r>
      <w:proofErr w:type="spellEnd"/>
      <w:r w:rsidRPr="00FA66DE">
        <w:rPr>
          <w:i/>
          <w:iCs/>
          <w:sz w:val="24"/>
          <w:szCs w:val="24"/>
        </w:rPr>
        <w:t>=False)</w:t>
      </w:r>
    </w:p>
    <w:p w14:paraId="6A49C97A" w14:textId="77777777" w:rsidR="0023470E" w:rsidRPr="00FA66DE" w:rsidRDefault="1F26C64D" w:rsidP="00513B41">
      <w:pPr>
        <w:spacing w:line="362" w:lineRule="exact"/>
        <w:ind w:left="527" w:right="505"/>
      </w:pPr>
      <w:r w:rsidRPr="00FA66DE">
        <w:rPr>
          <w:i/>
          <w:iCs/>
          <w:sz w:val="24"/>
          <w:szCs w:val="24"/>
        </w:rPr>
        <w:t>emotions = analysis[</w:t>
      </w:r>
      <w:proofErr w:type="gramStart"/>
      <w:r w:rsidRPr="00FA66DE">
        <w:rPr>
          <w:i/>
          <w:iCs/>
          <w:sz w:val="24"/>
          <w:szCs w:val="24"/>
        </w:rPr>
        <w:t>0][</w:t>
      </w:r>
      <w:proofErr w:type="gramEnd"/>
      <w:r w:rsidRPr="00FA66DE">
        <w:rPr>
          <w:i/>
          <w:iCs/>
          <w:sz w:val="24"/>
          <w:szCs w:val="24"/>
        </w:rPr>
        <w:t>'emotion']</w:t>
      </w:r>
    </w:p>
    <w:p w14:paraId="2BC34249" w14:textId="77777777" w:rsidR="0023470E" w:rsidRPr="00FA66DE" w:rsidRDefault="1F26C64D" w:rsidP="00513B41">
      <w:pPr>
        <w:spacing w:line="362" w:lineRule="exact"/>
        <w:ind w:left="527" w:right="505"/>
      </w:pPr>
      <w:proofErr w:type="spellStart"/>
      <w:r w:rsidRPr="00FA66DE">
        <w:rPr>
          <w:i/>
          <w:iCs/>
          <w:sz w:val="24"/>
          <w:szCs w:val="24"/>
        </w:rPr>
        <w:t>d_emotion</w:t>
      </w:r>
      <w:proofErr w:type="spellEnd"/>
      <w:r w:rsidRPr="00FA66DE">
        <w:rPr>
          <w:i/>
          <w:iCs/>
          <w:sz w:val="24"/>
          <w:szCs w:val="24"/>
        </w:rPr>
        <w:t xml:space="preserve"> = analysis[</w:t>
      </w:r>
      <w:proofErr w:type="gramStart"/>
      <w:r w:rsidRPr="00FA66DE">
        <w:rPr>
          <w:i/>
          <w:iCs/>
          <w:sz w:val="24"/>
          <w:szCs w:val="24"/>
        </w:rPr>
        <w:t>0][</w:t>
      </w:r>
      <w:proofErr w:type="gramEnd"/>
      <w:r w:rsidRPr="00FA66DE">
        <w:rPr>
          <w:i/>
          <w:iCs/>
          <w:sz w:val="24"/>
          <w:szCs w:val="24"/>
        </w:rPr>
        <w:t>'</w:t>
      </w:r>
      <w:proofErr w:type="spellStart"/>
      <w:r w:rsidRPr="00FA66DE">
        <w:rPr>
          <w:i/>
          <w:iCs/>
          <w:sz w:val="24"/>
          <w:szCs w:val="24"/>
        </w:rPr>
        <w:t>dominant_emotion</w:t>
      </w:r>
      <w:proofErr w:type="spellEnd"/>
      <w:r w:rsidRPr="00FA66DE">
        <w:rPr>
          <w:i/>
          <w:iCs/>
          <w:sz w:val="24"/>
          <w:szCs w:val="24"/>
        </w:rPr>
        <w:t>']</w:t>
      </w:r>
    </w:p>
    <w:p w14:paraId="7CD2B2BF" w14:textId="77777777" w:rsidR="0023470E" w:rsidRPr="00FA66DE" w:rsidRDefault="1F26C64D" w:rsidP="00FE4966">
      <w:pPr>
        <w:pStyle w:val="ListParagraph"/>
        <w:numPr>
          <w:ilvl w:val="0"/>
          <w:numId w:val="40"/>
        </w:numPr>
        <w:spacing w:before="240" w:after="240" w:line="362" w:lineRule="exact"/>
        <w:ind w:right="505"/>
      </w:pPr>
      <w:r w:rsidRPr="00FE4966">
        <w:rPr>
          <w:sz w:val="24"/>
          <w:szCs w:val="24"/>
        </w:rPr>
        <w:t xml:space="preserve">Calls </w:t>
      </w:r>
      <w:proofErr w:type="spellStart"/>
      <w:r w:rsidRPr="00FE4966">
        <w:rPr>
          <w:sz w:val="24"/>
          <w:szCs w:val="24"/>
        </w:rPr>
        <w:t>update_</w:t>
      </w:r>
      <w:proofErr w:type="gramStart"/>
      <w:r w:rsidRPr="00FE4966">
        <w:rPr>
          <w:sz w:val="24"/>
          <w:szCs w:val="24"/>
        </w:rPr>
        <w:t>frame</w:t>
      </w:r>
      <w:proofErr w:type="spellEnd"/>
      <w:r w:rsidRPr="00FE4966">
        <w:rPr>
          <w:sz w:val="24"/>
          <w:szCs w:val="24"/>
        </w:rPr>
        <w:t>(</w:t>
      </w:r>
      <w:proofErr w:type="gramEnd"/>
      <w:r w:rsidRPr="00FE4966">
        <w:rPr>
          <w:sz w:val="24"/>
          <w:szCs w:val="24"/>
        </w:rPr>
        <w:t xml:space="preserve">) every </w:t>
      </w:r>
      <w:r w:rsidRPr="00FE4966">
        <w:rPr>
          <w:bCs/>
          <w:sz w:val="24"/>
          <w:szCs w:val="24"/>
        </w:rPr>
        <w:t>10ms</w:t>
      </w:r>
      <w:r w:rsidRPr="00FE4966">
        <w:rPr>
          <w:sz w:val="24"/>
          <w:szCs w:val="24"/>
        </w:rPr>
        <w:t>.</w:t>
      </w:r>
    </w:p>
    <w:p w14:paraId="3A204D7C" w14:textId="77777777" w:rsidR="0023470E" w:rsidRPr="00FA66DE" w:rsidRDefault="1F26C64D" w:rsidP="00513B41">
      <w:pPr>
        <w:spacing w:line="362" w:lineRule="exact"/>
        <w:ind w:left="527" w:right="505"/>
      </w:pPr>
      <w:proofErr w:type="spellStart"/>
      <w:proofErr w:type="gramStart"/>
      <w:r w:rsidRPr="00FA66DE">
        <w:rPr>
          <w:i/>
          <w:iCs/>
          <w:sz w:val="24"/>
          <w:szCs w:val="24"/>
        </w:rPr>
        <w:t>canvas.after</w:t>
      </w:r>
      <w:proofErr w:type="spellEnd"/>
      <w:proofErr w:type="gramEnd"/>
      <w:r w:rsidRPr="00FA66DE">
        <w:rPr>
          <w:i/>
          <w:iCs/>
          <w:sz w:val="24"/>
          <w:szCs w:val="24"/>
        </w:rPr>
        <w:t xml:space="preserve">(10, </w:t>
      </w:r>
      <w:proofErr w:type="spellStart"/>
      <w:r w:rsidRPr="00FA66DE">
        <w:rPr>
          <w:i/>
          <w:iCs/>
          <w:sz w:val="24"/>
          <w:szCs w:val="24"/>
        </w:rPr>
        <w:t>update_frame</w:t>
      </w:r>
      <w:proofErr w:type="spellEnd"/>
      <w:r w:rsidRPr="00FA66DE">
        <w:rPr>
          <w:i/>
          <w:iCs/>
          <w:sz w:val="24"/>
          <w:szCs w:val="24"/>
        </w:rPr>
        <w:t>)</w:t>
      </w:r>
    </w:p>
    <w:p w14:paraId="044970E2" w14:textId="77777777" w:rsidR="0023470E" w:rsidRPr="00FA66DE" w:rsidRDefault="1F26C64D" w:rsidP="00513B41">
      <w:pPr>
        <w:spacing w:before="240" w:after="240" w:line="362" w:lineRule="exact"/>
        <w:ind w:left="527" w:right="505"/>
      </w:pPr>
      <w:r w:rsidRPr="00FA66DE">
        <w:rPr>
          <w:sz w:val="24"/>
          <w:szCs w:val="24"/>
        </w:rPr>
        <w:t xml:space="preserve"> </w:t>
      </w:r>
    </w:p>
    <w:p w14:paraId="107C319F" w14:textId="77777777" w:rsidR="0023470E" w:rsidRDefault="1F26C64D" w:rsidP="00513B41">
      <w:pPr>
        <w:spacing w:before="240" w:after="240" w:line="362" w:lineRule="exact"/>
        <w:ind w:left="527" w:right="505"/>
        <w:jc w:val="both"/>
      </w:pPr>
      <w:r w:rsidRPr="0A6D220F">
        <w:rPr>
          <w:sz w:val="24"/>
          <w:szCs w:val="24"/>
        </w:rPr>
        <w:lastRenderedPageBreak/>
        <w:t xml:space="preserve"> </w:t>
      </w:r>
      <w:r w:rsidR="44F81A0E">
        <w:rPr>
          <w:noProof/>
        </w:rPr>
        <w:drawing>
          <wp:anchor distT="0" distB="0" distL="114300" distR="114300" simplePos="0" relativeHeight="251658241" behindDoc="0" locked="0" layoutInCell="1" allowOverlap="1" wp14:anchorId="54C0D646" wp14:editId="04E91905">
            <wp:simplePos x="0" y="0"/>
            <wp:positionH relativeFrom="column">
              <wp:posOffset>1368425</wp:posOffset>
            </wp:positionH>
            <wp:positionV relativeFrom="paragraph">
              <wp:posOffset>0</wp:posOffset>
            </wp:positionV>
            <wp:extent cx="3715200" cy="6429600"/>
            <wp:effectExtent l="0" t="0" r="0" b="0"/>
            <wp:wrapTopAndBottom/>
            <wp:docPr id="1044291225" name="Picture 104429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15200" cy="6429600"/>
                    </a:xfrm>
                    <a:prstGeom prst="rect">
                      <a:avLst/>
                    </a:prstGeom>
                  </pic:spPr>
                </pic:pic>
              </a:graphicData>
            </a:graphic>
            <wp14:sizeRelH relativeFrom="margin">
              <wp14:pctWidth>0</wp14:pctWidth>
            </wp14:sizeRelH>
            <wp14:sizeRelV relativeFrom="margin">
              <wp14:pctHeight>0</wp14:pctHeight>
            </wp14:sizeRelV>
          </wp:anchor>
        </w:drawing>
      </w:r>
    </w:p>
    <w:p w14:paraId="078857FD" w14:textId="77777777" w:rsidR="0023470E" w:rsidRDefault="1F26C64D" w:rsidP="00513B41">
      <w:pPr>
        <w:spacing w:line="362" w:lineRule="exact"/>
        <w:ind w:left="527" w:right="505"/>
      </w:pPr>
      <w:r w:rsidRPr="0A6D220F">
        <w:rPr>
          <w:sz w:val="24"/>
          <w:szCs w:val="24"/>
        </w:rPr>
        <w:t xml:space="preserve"> </w:t>
      </w:r>
    </w:p>
    <w:p w14:paraId="14A4335E" w14:textId="77777777" w:rsidR="0023470E" w:rsidRDefault="1F26C64D" w:rsidP="00513B41">
      <w:pPr>
        <w:spacing w:line="362" w:lineRule="exact"/>
        <w:ind w:left="527" w:right="505"/>
      </w:pPr>
      <w:r w:rsidRPr="0A6D220F">
        <w:rPr>
          <w:sz w:val="24"/>
          <w:szCs w:val="24"/>
        </w:rPr>
        <w:t xml:space="preserve"> </w:t>
      </w:r>
    </w:p>
    <w:p w14:paraId="7A53684C" w14:textId="77777777" w:rsidR="0023470E" w:rsidRDefault="00893CD7" w:rsidP="00513B41">
      <w:pPr>
        <w:spacing w:line="362" w:lineRule="exact"/>
        <w:ind w:left="527" w:right="505" w:firstLine="720"/>
        <w:rPr>
          <w:sz w:val="24"/>
          <w:szCs w:val="24"/>
        </w:rPr>
      </w:pPr>
      <w:r>
        <w:rPr>
          <w:b/>
          <w:bCs/>
          <w:sz w:val="24"/>
          <w:szCs w:val="24"/>
        </w:rPr>
        <w:t xml:space="preserve">            </w:t>
      </w:r>
      <w:r w:rsidR="1F26C64D" w:rsidRPr="0A6D220F">
        <w:rPr>
          <w:b/>
          <w:bCs/>
          <w:sz w:val="24"/>
          <w:szCs w:val="24"/>
        </w:rPr>
        <w:t>Fi</w:t>
      </w:r>
      <w:r w:rsidR="00FE4966">
        <w:rPr>
          <w:b/>
          <w:bCs/>
          <w:sz w:val="24"/>
          <w:szCs w:val="24"/>
        </w:rPr>
        <w:t>g</w:t>
      </w:r>
      <w:r w:rsidR="1F26C64D" w:rsidRPr="0A6D220F">
        <w:rPr>
          <w:b/>
          <w:bCs/>
          <w:sz w:val="24"/>
          <w:szCs w:val="24"/>
        </w:rPr>
        <w:t xml:space="preserve"> </w:t>
      </w:r>
      <w:r w:rsidR="00454467">
        <w:rPr>
          <w:b/>
          <w:bCs/>
          <w:sz w:val="24"/>
          <w:szCs w:val="24"/>
        </w:rPr>
        <w:t>4.2</w:t>
      </w:r>
      <w:r w:rsidR="1F26C64D" w:rsidRPr="0A6D220F">
        <w:rPr>
          <w:b/>
          <w:bCs/>
          <w:sz w:val="24"/>
          <w:szCs w:val="24"/>
        </w:rPr>
        <w:t>:</w:t>
      </w:r>
      <w:r w:rsidR="1F26C64D" w:rsidRPr="0A6D220F">
        <w:rPr>
          <w:sz w:val="24"/>
          <w:szCs w:val="24"/>
        </w:rPr>
        <w:t xml:space="preserve"> The proposed model for detecting human emotions</w:t>
      </w:r>
    </w:p>
    <w:p w14:paraId="6CD532ED" w14:textId="77777777" w:rsidR="00731772" w:rsidRDefault="00731772" w:rsidP="00513B41">
      <w:pPr>
        <w:spacing w:line="362" w:lineRule="exact"/>
        <w:ind w:left="527" w:right="505" w:firstLine="720"/>
      </w:pPr>
    </w:p>
    <w:p w14:paraId="4A0FB019" w14:textId="77777777" w:rsidR="00254599" w:rsidRDefault="00254599" w:rsidP="00513B41">
      <w:pPr>
        <w:spacing w:line="362" w:lineRule="exact"/>
        <w:ind w:left="527" w:right="505"/>
        <w:jc w:val="both"/>
      </w:pPr>
    </w:p>
    <w:p w14:paraId="56E38E9D" w14:textId="77777777" w:rsidR="00893CD7" w:rsidRDefault="00893CD7" w:rsidP="00513B41">
      <w:pPr>
        <w:spacing w:line="362" w:lineRule="exact"/>
        <w:ind w:left="527" w:right="505"/>
        <w:jc w:val="both"/>
        <w:rPr>
          <w:b/>
          <w:bCs/>
          <w:sz w:val="24"/>
          <w:szCs w:val="24"/>
        </w:rPr>
      </w:pPr>
    </w:p>
    <w:p w14:paraId="72E30D93" w14:textId="77777777" w:rsidR="00893CD7" w:rsidRDefault="00893CD7" w:rsidP="00513B41">
      <w:pPr>
        <w:spacing w:line="362" w:lineRule="exact"/>
        <w:ind w:left="527" w:right="505"/>
        <w:jc w:val="both"/>
        <w:rPr>
          <w:b/>
          <w:bCs/>
          <w:sz w:val="24"/>
          <w:szCs w:val="24"/>
        </w:rPr>
      </w:pPr>
    </w:p>
    <w:p w14:paraId="0B8CB9DD" w14:textId="77777777" w:rsidR="00893CD7" w:rsidRDefault="00893CD7" w:rsidP="00513B41">
      <w:pPr>
        <w:spacing w:line="362" w:lineRule="exact"/>
        <w:ind w:left="527" w:right="505"/>
        <w:jc w:val="both"/>
        <w:rPr>
          <w:b/>
          <w:bCs/>
          <w:sz w:val="24"/>
          <w:szCs w:val="24"/>
        </w:rPr>
      </w:pPr>
    </w:p>
    <w:p w14:paraId="30C317B2" w14:textId="77777777" w:rsidR="00893CD7" w:rsidRDefault="00893CD7" w:rsidP="00513B41">
      <w:pPr>
        <w:spacing w:line="362" w:lineRule="exact"/>
        <w:ind w:left="527" w:right="505"/>
        <w:jc w:val="both"/>
        <w:rPr>
          <w:b/>
          <w:bCs/>
          <w:sz w:val="24"/>
          <w:szCs w:val="24"/>
        </w:rPr>
      </w:pPr>
    </w:p>
    <w:p w14:paraId="4770DB49" w14:textId="77777777" w:rsidR="00FA66DE" w:rsidRPr="003F7742" w:rsidRDefault="003C7BD6" w:rsidP="00513B41">
      <w:pPr>
        <w:spacing w:line="362" w:lineRule="exact"/>
        <w:ind w:left="527" w:right="505"/>
        <w:jc w:val="both"/>
        <w:rPr>
          <w:b/>
          <w:bCs/>
          <w:sz w:val="24"/>
          <w:szCs w:val="24"/>
        </w:rPr>
      </w:pPr>
      <w:r w:rsidRPr="003F7742">
        <w:rPr>
          <w:b/>
          <w:bCs/>
          <w:sz w:val="24"/>
          <w:szCs w:val="24"/>
        </w:rPr>
        <w:lastRenderedPageBreak/>
        <w:t xml:space="preserve">4.2 </w:t>
      </w:r>
      <w:r w:rsidR="00B80F7B" w:rsidRPr="003F7742">
        <w:rPr>
          <w:b/>
          <w:bCs/>
          <w:sz w:val="24"/>
          <w:szCs w:val="24"/>
        </w:rPr>
        <w:t>Technology used</w:t>
      </w:r>
    </w:p>
    <w:p w14:paraId="4F994E45" w14:textId="77777777" w:rsidR="00FA66DE" w:rsidRPr="003F7742" w:rsidRDefault="00FA66DE" w:rsidP="00513B41">
      <w:pPr>
        <w:spacing w:line="362" w:lineRule="exact"/>
        <w:ind w:left="527" w:right="505"/>
        <w:jc w:val="both"/>
        <w:rPr>
          <w:sz w:val="24"/>
          <w:szCs w:val="24"/>
          <w:lang w:val="en-IN"/>
        </w:rPr>
      </w:pPr>
    </w:p>
    <w:p w14:paraId="475C833C" w14:textId="77777777" w:rsidR="008F05E6" w:rsidRPr="003F7742" w:rsidRDefault="008F05E6" w:rsidP="00513B41">
      <w:pPr>
        <w:spacing w:line="362" w:lineRule="exact"/>
        <w:ind w:left="527" w:right="505"/>
        <w:jc w:val="both"/>
        <w:rPr>
          <w:b/>
          <w:bCs/>
          <w:sz w:val="24"/>
          <w:szCs w:val="24"/>
        </w:rPr>
      </w:pPr>
      <w:r w:rsidRPr="003F7742">
        <w:rPr>
          <w:sz w:val="24"/>
          <w:szCs w:val="24"/>
          <w:lang w:val="en-IN"/>
        </w:rPr>
        <w:t xml:space="preserve">Python is a high-level, interpreted programming language known for its simplicity and </w:t>
      </w:r>
      <w:r w:rsidR="00E33708" w:rsidRPr="003F7742">
        <w:rPr>
          <w:sz w:val="24"/>
          <w:szCs w:val="24"/>
          <w:lang w:val="en-IN"/>
        </w:rPr>
        <w:t>readability. It</w:t>
      </w:r>
      <w:r w:rsidRPr="003F7742">
        <w:rPr>
          <w:sz w:val="24"/>
          <w:szCs w:val="24"/>
          <w:lang w:val="en-IN"/>
        </w:rPr>
        <w:t xml:space="preserve"> was created by Guido van Rossum and released in 1991.</w:t>
      </w:r>
      <w:r w:rsidR="00E33708" w:rsidRPr="003F7742">
        <w:rPr>
          <w:sz w:val="24"/>
          <w:szCs w:val="24"/>
          <w:lang w:val="en-IN"/>
        </w:rPr>
        <w:t xml:space="preserve"> </w:t>
      </w:r>
      <w:r w:rsidRPr="003F7742">
        <w:rPr>
          <w:sz w:val="24"/>
          <w:szCs w:val="24"/>
          <w:lang w:val="en-IN"/>
        </w:rPr>
        <w:t>Python emphasizes code readability and allows developers to write programs in fewer lines compared to other languages</w:t>
      </w:r>
      <w:r w:rsidR="00317B8F" w:rsidRPr="003F7742">
        <w:rPr>
          <w:sz w:val="24"/>
          <w:szCs w:val="24"/>
          <w:lang w:val="en-IN"/>
        </w:rPr>
        <w:t>.</w:t>
      </w:r>
      <w:r w:rsidR="0077672F" w:rsidRPr="003F7742">
        <w:rPr>
          <w:sz w:val="24"/>
          <w:szCs w:val="24"/>
          <w:lang w:val="en-IN"/>
        </w:rPr>
        <w:t xml:space="preserve"> </w:t>
      </w:r>
      <w:r w:rsidRPr="003F7742">
        <w:rPr>
          <w:sz w:val="24"/>
          <w:szCs w:val="24"/>
          <w:lang w:val="en-IN"/>
        </w:rPr>
        <w:t>Python is easy to learn but powerful enough for serious applications</w:t>
      </w:r>
      <w:r w:rsidR="003C7BD6" w:rsidRPr="003F7742">
        <w:rPr>
          <w:sz w:val="24"/>
          <w:szCs w:val="24"/>
          <w:lang w:val="en-IN"/>
        </w:rPr>
        <w:t>, due to versatile nature of python various python libraries are most common used in machine learning projects, similarly in this project various different ML algorithms are used and the description are below</w:t>
      </w:r>
      <w:r w:rsidRPr="003F7742">
        <w:rPr>
          <w:sz w:val="24"/>
          <w:szCs w:val="24"/>
          <w:lang w:val="en-IN"/>
        </w:rPr>
        <w:t>.</w:t>
      </w:r>
    </w:p>
    <w:p w14:paraId="43236A4A" w14:textId="77777777" w:rsidR="005376C0" w:rsidRPr="003F7742" w:rsidRDefault="005376C0" w:rsidP="00513B41">
      <w:pPr>
        <w:spacing w:line="362" w:lineRule="exact"/>
        <w:ind w:left="527" w:right="505"/>
        <w:rPr>
          <w:sz w:val="24"/>
          <w:szCs w:val="24"/>
        </w:rPr>
      </w:pPr>
    </w:p>
    <w:p w14:paraId="40B17C63" w14:textId="77777777" w:rsidR="0077672F" w:rsidRPr="003F7742" w:rsidRDefault="00275194" w:rsidP="00513B41">
      <w:pPr>
        <w:spacing w:line="362" w:lineRule="exact"/>
        <w:ind w:left="527" w:right="505"/>
        <w:jc w:val="both"/>
        <w:rPr>
          <w:sz w:val="24"/>
          <w:szCs w:val="24"/>
        </w:rPr>
      </w:pPr>
      <w:r w:rsidRPr="003F7742">
        <w:rPr>
          <w:b/>
          <w:sz w:val="24"/>
          <w:szCs w:val="24"/>
        </w:rPr>
        <w:t xml:space="preserve">4.2.1 </w:t>
      </w:r>
      <w:r w:rsidR="002C3D9D" w:rsidRPr="003F7742">
        <w:rPr>
          <w:b/>
          <w:sz w:val="24"/>
          <w:szCs w:val="24"/>
        </w:rPr>
        <w:t>Libraries used:</w:t>
      </w:r>
      <w:r w:rsidR="002C3D9D" w:rsidRPr="003F7742">
        <w:rPr>
          <w:sz w:val="24"/>
          <w:szCs w:val="24"/>
        </w:rPr>
        <w:t xml:space="preserve"> -</w:t>
      </w:r>
    </w:p>
    <w:p w14:paraId="73FDC431" w14:textId="77777777" w:rsidR="002C3D9D" w:rsidRPr="003F7742" w:rsidRDefault="002C3D9D" w:rsidP="00513B41">
      <w:pPr>
        <w:spacing w:line="362" w:lineRule="exact"/>
        <w:ind w:left="527" w:right="505"/>
        <w:jc w:val="both"/>
        <w:rPr>
          <w:sz w:val="24"/>
          <w:szCs w:val="24"/>
        </w:rPr>
      </w:pPr>
    </w:p>
    <w:p w14:paraId="695C9105" w14:textId="77777777" w:rsidR="00FA66DE" w:rsidRPr="003F7742" w:rsidRDefault="0041562F" w:rsidP="00513B41">
      <w:pPr>
        <w:spacing w:line="362" w:lineRule="exact"/>
        <w:ind w:left="527" w:right="505"/>
        <w:jc w:val="both"/>
        <w:rPr>
          <w:sz w:val="24"/>
          <w:szCs w:val="24"/>
          <w:lang w:val="en-IN"/>
        </w:rPr>
      </w:pPr>
      <w:r w:rsidRPr="003F7742">
        <w:rPr>
          <w:sz w:val="24"/>
          <w:szCs w:val="24"/>
          <w:lang w:val="en-IN"/>
        </w:rPr>
        <w:t>1.</w:t>
      </w:r>
      <w:r w:rsidR="005376C0" w:rsidRPr="003F7742">
        <w:rPr>
          <w:sz w:val="24"/>
          <w:szCs w:val="24"/>
          <w:lang w:val="en-IN"/>
        </w:rPr>
        <w:t>Tkinter (Graphical User Interface Library)</w:t>
      </w:r>
      <w:r w:rsidR="00735E0E" w:rsidRPr="003F7742">
        <w:rPr>
          <w:sz w:val="24"/>
          <w:szCs w:val="24"/>
          <w:lang w:val="en-IN"/>
        </w:rPr>
        <w:t>:</w:t>
      </w:r>
    </w:p>
    <w:p w14:paraId="1F346B86" w14:textId="77777777" w:rsidR="00A41B72" w:rsidRPr="003F7742" w:rsidRDefault="005376C0" w:rsidP="00513B41">
      <w:pPr>
        <w:spacing w:line="362" w:lineRule="exact"/>
        <w:ind w:left="527" w:right="505"/>
        <w:jc w:val="both"/>
        <w:rPr>
          <w:sz w:val="24"/>
          <w:szCs w:val="24"/>
          <w:lang w:val="en-IN"/>
        </w:rPr>
      </w:pPr>
      <w:r w:rsidRPr="003F7742">
        <w:rPr>
          <w:sz w:val="24"/>
          <w:szCs w:val="24"/>
          <w:lang w:val="en-IN"/>
        </w:rPr>
        <w:t>Tkinter is the standard GUI toolkit shipped with Python. It provides tools like windows, buttons, labels, and canvases to create desktop applications easily without needing to install anything extra.</w:t>
      </w:r>
      <w:r w:rsidR="003853A5" w:rsidRPr="003F7742">
        <w:rPr>
          <w:sz w:val="24"/>
          <w:szCs w:val="24"/>
          <w:lang w:val="en-IN"/>
        </w:rPr>
        <w:t xml:space="preserve"> </w:t>
      </w:r>
    </w:p>
    <w:p w14:paraId="390DAD13" w14:textId="77777777" w:rsidR="005376C0" w:rsidRPr="003F7742" w:rsidRDefault="003903BF" w:rsidP="00513B41">
      <w:pPr>
        <w:spacing w:line="362" w:lineRule="exact"/>
        <w:ind w:left="527" w:right="505"/>
        <w:jc w:val="both"/>
        <w:rPr>
          <w:sz w:val="24"/>
          <w:szCs w:val="24"/>
          <w:lang w:val="en-IN"/>
        </w:rPr>
      </w:pPr>
      <w:r w:rsidRPr="003F7742">
        <w:rPr>
          <w:sz w:val="24"/>
          <w:szCs w:val="24"/>
          <w:lang w:val="en-IN"/>
        </w:rPr>
        <w:t>It is</w:t>
      </w:r>
      <w:r w:rsidR="005376C0" w:rsidRPr="003F7742">
        <w:rPr>
          <w:sz w:val="24"/>
          <w:szCs w:val="24"/>
          <w:lang w:val="en-IN"/>
        </w:rPr>
        <w:t xml:space="preserve"> used here</w:t>
      </w:r>
      <w:r w:rsidRPr="003F7742">
        <w:rPr>
          <w:sz w:val="24"/>
          <w:szCs w:val="24"/>
          <w:lang w:val="en-IN"/>
        </w:rPr>
        <w:t xml:space="preserve"> in</w:t>
      </w:r>
      <w:r w:rsidR="00133903" w:rsidRPr="003F7742">
        <w:rPr>
          <w:sz w:val="24"/>
          <w:szCs w:val="24"/>
          <w:lang w:val="en-IN"/>
        </w:rPr>
        <w:t>:</w:t>
      </w:r>
    </w:p>
    <w:p w14:paraId="5CB590FC" w14:textId="77777777" w:rsidR="005376C0" w:rsidRPr="00E2602E" w:rsidRDefault="005376C0" w:rsidP="00E2602E">
      <w:pPr>
        <w:pStyle w:val="ListParagraph"/>
        <w:numPr>
          <w:ilvl w:val="0"/>
          <w:numId w:val="36"/>
        </w:numPr>
        <w:spacing w:line="362" w:lineRule="exact"/>
        <w:ind w:right="505"/>
        <w:jc w:val="both"/>
        <w:rPr>
          <w:sz w:val="24"/>
          <w:szCs w:val="24"/>
          <w:lang w:val="en-IN"/>
        </w:rPr>
      </w:pPr>
      <w:r w:rsidRPr="00E2602E">
        <w:rPr>
          <w:sz w:val="24"/>
          <w:szCs w:val="24"/>
          <w:lang w:val="en-IN"/>
        </w:rPr>
        <w:t>Creates the main application window (root).</w:t>
      </w:r>
    </w:p>
    <w:p w14:paraId="3C8800A5" w14:textId="77777777" w:rsidR="005376C0" w:rsidRPr="00E2602E" w:rsidRDefault="005376C0" w:rsidP="00E2602E">
      <w:pPr>
        <w:pStyle w:val="ListParagraph"/>
        <w:numPr>
          <w:ilvl w:val="0"/>
          <w:numId w:val="36"/>
        </w:numPr>
        <w:spacing w:line="362" w:lineRule="exact"/>
        <w:ind w:right="505"/>
        <w:jc w:val="both"/>
        <w:rPr>
          <w:sz w:val="24"/>
          <w:szCs w:val="24"/>
          <w:lang w:val="en-IN"/>
        </w:rPr>
      </w:pPr>
      <w:r w:rsidRPr="00E2602E">
        <w:rPr>
          <w:sz w:val="24"/>
          <w:szCs w:val="24"/>
          <w:lang w:val="en-IN"/>
        </w:rPr>
        <w:t>Displays the live video feed on a Canvas.</w:t>
      </w:r>
    </w:p>
    <w:p w14:paraId="488D7F66" w14:textId="77777777" w:rsidR="005376C0" w:rsidRPr="00E2602E" w:rsidRDefault="005376C0" w:rsidP="00E2602E">
      <w:pPr>
        <w:pStyle w:val="ListParagraph"/>
        <w:numPr>
          <w:ilvl w:val="0"/>
          <w:numId w:val="36"/>
        </w:numPr>
        <w:spacing w:line="362" w:lineRule="exact"/>
        <w:ind w:right="505"/>
        <w:jc w:val="both"/>
        <w:rPr>
          <w:sz w:val="24"/>
          <w:szCs w:val="24"/>
          <w:lang w:val="en-IN"/>
        </w:rPr>
      </w:pPr>
      <w:r w:rsidRPr="00E2602E">
        <w:rPr>
          <w:sz w:val="24"/>
          <w:szCs w:val="24"/>
          <w:lang w:val="en-IN"/>
        </w:rPr>
        <w:t>Adds Label widgets to show the dominant emotion and the full emotion analysis.</w:t>
      </w:r>
    </w:p>
    <w:p w14:paraId="775D5480" w14:textId="77777777" w:rsidR="005376C0" w:rsidRPr="00E2602E" w:rsidRDefault="005376C0" w:rsidP="00E2602E">
      <w:pPr>
        <w:pStyle w:val="ListParagraph"/>
        <w:numPr>
          <w:ilvl w:val="0"/>
          <w:numId w:val="36"/>
        </w:numPr>
        <w:spacing w:line="362" w:lineRule="exact"/>
        <w:ind w:right="505"/>
        <w:jc w:val="both"/>
        <w:rPr>
          <w:sz w:val="24"/>
          <w:szCs w:val="24"/>
          <w:lang w:val="en-IN"/>
        </w:rPr>
      </w:pPr>
      <w:r w:rsidRPr="00E2602E">
        <w:rPr>
          <w:sz w:val="24"/>
          <w:szCs w:val="24"/>
          <w:lang w:val="en-IN"/>
        </w:rPr>
        <w:t>Handles the update and refresh of GUI elements.</w:t>
      </w:r>
    </w:p>
    <w:p w14:paraId="527FBAA5" w14:textId="77777777" w:rsidR="005376C0" w:rsidRPr="003F7742" w:rsidRDefault="005376C0" w:rsidP="00513B41">
      <w:pPr>
        <w:spacing w:line="362" w:lineRule="exact"/>
        <w:ind w:left="527" w:right="505"/>
        <w:jc w:val="both"/>
        <w:rPr>
          <w:sz w:val="24"/>
          <w:szCs w:val="24"/>
          <w:lang w:val="en-IN"/>
        </w:rPr>
      </w:pPr>
    </w:p>
    <w:p w14:paraId="0928276F" w14:textId="77777777" w:rsidR="005376C0" w:rsidRPr="003F7742" w:rsidRDefault="005376C0" w:rsidP="00513B41">
      <w:pPr>
        <w:spacing w:line="362" w:lineRule="exact"/>
        <w:ind w:left="527" w:right="505"/>
        <w:jc w:val="both"/>
        <w:rPr>
          <w:sz w:val="24"/>
          <w:szCs w:val="24"/>
          <w:lang w:val="en-IN"/>
        </w:rPr>
      </w:pPr>
      <w:r w:rsidRPr="003F7742">
        <w:rPr>
          <w:sz w:val="24"/>
          <w:szCs w:val="24"/>
          <w:lang w:val="en-IN"/>
        </w:rPr>
        <w:t>2. OpenCV (cv2) (Computer Vision Library)</w:t>
      </w:r>
      <w:r w:rsidR="00EE01A7" w:rsidRPr="003F7742">
        <w:rPr>
          <w:sz w:val="24"/>
          <w:szCs w:val="24"/>
          <w:lang w:val="en-IN"/>
        </w:rPr>
        <w:t>:</w:t>
      </w:r>
    </w:p>
    <w:p w14:paraId="647D787B" w14:textId="77777777" w:rsidR="00BE579A" w:rsidRPr="003F7742" w:rsidRDefault="005376C0" w:rsidP="00513B41">
      <w:pPr>
        <w:spacing w:line="362" w:lineRule="exact"/>
        <w:ind w:left="527" w:right="505"/>
        <w:jc w:val="both"/>
        <w:rPr>
          <w:sz w:val="24"/>
          <w:szCs w:val="24"/>
          <w:lang w:val="en-IN"/>
        </w:rPr>
      </w:pPr>
      <w:r w:rsidRPr="003F7742">
        <w:rPr>
          <w:sz w:val="24"/>
          <w:szCs w:val="24"/>
          <w:lang w:val="en-IN"/>
        </w:rPr>
        <w:t>OpenCV (</w:t>
      </w:r>
      <w:r w:rsidR="000C6929" w:rsidRPr="003F7742">
        <w:rPr>
          <w:sz w:val="24"/>
          <w:szCs w:val="24"/>
          <w:lang w:val="en-IN"/>
        </w:rPr>
        <w:t>Open-Source</w:t>
      </w:r>
      <w:r w:rsidRPr="003F7742">
        <w:rPr>
          <w:sz w:val="24"/>
          <w:szCs w:val="24"/>
          <w:lang w:val="en-IN"/>
        </w:rPr>
        <w:t xml:space="preserve"> Computer Vision Library) is a huge collection of algorithms for computer vision tasks like </w:t>
      </w:r>
      <w:r w:rsidR="00BE579A" w:rsidRPr="003F7742">
        <w:rPr>
          <w:sz w:val="24"/>
          <w:szCs w:val="24"/>
          <w:lang w:val="en-IN"/>
        </w:rPr>
        <w:t xml:space="preserve">object detection, </w:t>
      </w:r>
      <w:r w:rsidRPr="003F7742">
        <w:rPr>
          <w:sz w:val="24"/>
          <w:szCs w:val="24"/>
          <w:lang w:val="en-IN"/>
        </w:rPr>
        <w:t>face recognition, video capturing, and image manipulation</w:t>
      </w:r>
      <w:r w:rsidR="003C7BD6" w:rsidRPr="003F7742">
        <w:rPr>
          <w:sz w:val="24"/>
          <w:szCs w:val="24"/>
          <w:lang w:val="en-IN"/>
        </w:rPr>
        <w:t xml:space="preserve"> and </w:t>
      </w:r>
      <w:proofErr w:type="gramStart"/>
      <w:r w:rsidR="003C7BD6" w:rsidRPr="003F7742">
        <w:rPr>
          <w:sz w:val="24"/>
          <w:szCs w:val="24"/>
          <w:lang w:val="en-IN"/>
        </w:rPr>
        <w:t>In</w:t>
      </w:r>
      <w:proofErr w:type="gramEnd"/>
      <w:r w:rsidR="003C7BD6" w:rsidRPr="003F7742">
        <w:rPr>
          <w:sz w:val="24"/>
          <w:szCs w:val="24"/>
          <w:lang w:val="en-IN"/>
        </w:rPr>
        <w:t xml:space="preserve"> this project the Haar cascade classifiers plays an important role &amp; detects the face.</w:t>
      </w:r>
      <w:r w:rsidR="003C7BD6" w:rsidRPr="003F7742">
        <w:rPr>
          <w:sz w:val="24"/>
          <w:szCs w:val="24"/>
        </w:rPr>
        <w:t xml:space="preserve"> </w:t>
      </w:r>
      <w:r w:rsidR="003C7BD6" w:rsidRPr="003F7742">
        <w:rPr>
          <w:sz w:val="24"/>
          <w:szCs w:val="24"/>
          <w:lang w:val="en-IN"/>
        </w:rPr>
        <w:t>there two rectangular frames around the face, the blue one indicates the availability of any face detected in the current frame by using Haar cascade and the green rectangle is to indicate which face is being analyzed for emotion detection. It helps the user quickly identify the primary subject of concern in the live video feed. To identify facial features, the image captured from the default webcam and is processed using OpenCV and converted into a NumPy array. The system utilizes the OpenCV Haar cascade classifier to detect faces in the video frame.</w:t>
      </w:r>
    </w:p>
    <w:p w14:paraId="3C83F880" w14:textId="77777777" w:rsidR="005376C0" w:rsidRPr="003F7742" w:rsidRDefault="005376C0" w:rsidP="00513B41">
      <w:pPr>
        <w:spacing w:line="362" w:lineRule="exact"/>
        <w:ind w:left="527" w:right="505"/>
        <w:jc w:val="both"/>
        <w:rPr>
          <w:sz w:val="24"/>
          <w:szCs w:val="24"/>
          <w:lang w:val="en-IN"/>
        </w:rPr>
      </w:pPr>
      <w:r w:rsidRPr="003F7742">
        <w:rPr>
          <w:sz w:val="24"/>
          <w:szCs w:val="24"/>
          <w:lang w:val="en-IN"/>
        </w:rPr>
        <w:t>How it's used here:</w:t>
      </w:r>
    </w:p>
    <w:p w14:paraId="2DE11CF8" w14:textId="77777777" w:rsidR="005376C0" w:rsidRPr="00E2602E" w:rsidRDefault="005376C0" w:rsidP="00E2602E">
      <w:pPr>
        <w:pStyle w:val="ListParagraph"/>
        <w:numPr>
          <w:ilvl w:val="0"/>
          <w:numId w:val="35"/>
        </w:numPr>
        <w:spacing w:line="362" w:lineRule="exact"/>
        <w:ind w:right="505"/>
        <w:jc w:val="both"/>
        <w:rPr>
          <w:sz w:val="24"/>
          <w:szCs w:val="24"/>
          <w:lang w:val="en-IN"/>
        </w:rPr>
      </w:pPr>
      <w:r w:rsidRPr="00E2602E">
        <w:rPr>
          <w:sz w:val="24"/>
          <w:szCs w:val="24"/>
          <w:lang w:val="en-IN"/>
        </w:rPr>
        <w:t>Captures live video from the webcam (cv2.VideoCapture(0)).</w:t>
      </w:r>
    </w:p>
    <w:p w14:paraId="30212119" w14:textId="77777777" w:rsidR="005376C0" w:rsidRPr="00E2602E" w:rsidRDefault="005376C0" w:rsidP="00E2602E">
      <w:pPr>
        <w:pStyle w:val="ListParagraph"/>
        <w:numPr>
          <w:ilvl w:val="0"/>
          <w:numId w:val="35"/>
        </w:numPr>
        <w:spacing w:line="362" w:lineRule="exact"/>
        <w:ind w:right="505"/>
        <w:jc w:val="both"/>
        <w:rPr>
          <w:sz w:val="24"/>
          <w:szCs w:val="24"/>
          <w:lang w:val="en-IN"/>
        </w:rPr>
      </w:pPr>
      <w:r w:rsidRPr="00E2602E">
        <w:rPr>
          <w:sz w:val="24"/>
          <w:szCs w:val="24"/>
          <w:lang w:val="en-IN"/>
        </w:rPr>
        <w:t>Processes frames (like converting them to grayscale).</w:t>
      </w:r>
    </w:p>
    <w:p w14:paraId="01FF8F1B" w14:textId="77777777" w:rsidR="005376C0" w:rsidRPr="00E2602E" w:rsidRDefault="005376C0" w:rsidP="00E2602E">
      <w:pPr>
        <w:pStyle w:val="ListParagraph"/>
        <w:numPr>
          <w:ilvl w:val="0"/>
          <w:numId w:val="35"/>
        </w:numPr>
        <w:spacing w:line="362" w:lineRule="exact"/>
        <w:ind w:right="505"/>
        <w:jc w:val="both"/>
        <w:rPr>
          <w:sz w:val="24"/>
          <w:szCs w:val="24"/>
          <w:lang w:val="en-IN"/>
        </w:rPr>
      </w:pPr>
      <w:r w:rsidRPr="00E2602E">
        <w:rPr>
          <w:sz w:val="24"/>
          <w:szCs w:val="24"/>
          <w:lang w:val="en-IN"/>
        </w:rPr>
        <w:t>Detects faces using Haar Cascade Classifier (a pre-trained face detection model).</w:t>
      </w:r>
    </w:p>
    <w:p w14:paraId="4421BC2D" w14:textId="77777777" w:rsidR="005376C0" w:rsidRPr="00E2602E" w:rsidRDefault="005376C0" w:rsidP="00E2602E">
      <w:pPr>
        <w:pStyle w:val="ListParagraph"/>
        <w:numPr>
          <w:ilvl w:val="0"/>
          <w:numId w:val="35"/>
        </w:numPr>
        <w:spacing w:line="362" w:lineRule="exact"/>
        <w:ind w:right="505"/>
        <w:jc w:val="both"/>
        <w:rPr>
          <w:sz w:val="24"/>
          <w:szCs w:val="24"/>
          <w:lang w:val="en-IN"/>
        </w:rPr>
      </w:pPr>
      <w:r w:rsidRPr="00E2602E">
        <w:rPr>
          <w:sz w:val="24"/>
          <w:szCs w:val="24"/>
          <w:lang w:val="en-IN"/>
        </w:rPr>
        <w:t>Draws rectangles around detected faces to visualize detection.</w:t>
      </w:r>
    </w:p>
    <w:p w14:paraId="5D3CDB1F" w14:textId="77777777" w:rsidR="005376C0" w:rsidRPr="00E2602E" w:rsidRDefault="005376C0" w:rsidP="00E2602E">
      <w:pPr>
        <w:pStyle w:val="ListParagraph"/>
        <w:numPr>
          <w:ilvl w:val="0"/>
          <w:numId w:val="35"/>
        </w:numPr>
        <w:spacing w:line="362" w:lineRule="exact"/>
        <w:ind w:right="505"/>
        <w:jc w:val="both"/>
        <w:rPr>
          <w:sz w:val="24"/>
          <w:szCs w:val="24"/>
          <w:lang w:val="en-IN"/>
        </w:rPr>
      </w:pPr>
      <w:r w:rsidRPr="00E2602E">
        <w:rPr>
          <w:sz w:val="24"/>
          <w:szCs w:val="24"/>
          <w:lang w:val="en-IN"/>
        </w:rPr>
        <w:t>Prepares video frames for further emotion analysis.</w:t>
      </w:r>
    </w:p>
    <w:p w14:paraId="02AF1DC4" w14:textId="77777777" w:rsidR="00275194" w:rsidRPr="003F7742" w:rsidRDefault="00275194" w:rsidP="00275194">
      <w:pPr>
        <w:spacing w:line="362" w:lineRule="exact"/>
        <w:ind w:left="527" w:right="505"/>
        <w:jc w:val="both"/>
        <w:rPr>
          <w:sz w:val="24"/>
          <w:szCs w:val="24"/>
          <w:lang w:val="en-IN"/>
        </w:rPr>
      </w:pPr>
    </w:p>
    <w:p w14:paraId="13159217" w14:textId="77777777" w:rsidR="005376C0" w:rsidRPr="003F7742" w:rsidRDefault="005376C0" w:rsidP="00513B41">
      <w:pPr>
        <w:spacing w:line="362" w:lineRule="exact"/>
        <w:ind w:left="527" w:right="505"/>
        <w:jc w:val="both"/>
        <w:rPr>
          <w:sz w:val="24"/>
          <w:szCs w:val="24"/>
          <w:lang w:val="en-IN"/>
        </w:rPr>
      </w:pPr>
    </w:p>
    <w:p w14:paraId="3D924470" w14:textId="77777777" w:rsidR="005376C0" w:rsidRPr="003F7742" w:rsidRDefault="005376C0" w:rsidP="00513B41">
      <w:pPr>
        <w:spacing w:line="362" w:lineRule="exact"/>
        <w:ind w:left="527" w:right="505"/>
        <w:jc w:val="both"/>
        <w:rPr>
          <w:sz w:val="24"/>
          <w:szCs w:val="24"/>
          <w:lang w:val="en-IN"/>
        </w:rPr>
      </w:pPr>
      <w:r w:rsidRPr="003F7742">
        <w:rPr>
          <w:sz w:val="24"/>
          <w:szCs w:val="24"/>
          <w:lang w:val="en-IN"/>
        </w:rPr>
        <w:t>3. NumPy (Numerical Computing Library)</w:t>
      </w:r>
      <w:r w:rsidR="00F93BD9" w:rsidRPr="003F7742">
        <w:rPr>
          <w:sz w:val="24"/>
          <w:szCs w:val="24"/>
          <w:lang w:val="en-IN"/>
        </w:rPr>
        <w:t>:</w:t>
      </w:r>
    </w:p>
    <w:p w14:paraId="2F58637E" w14:textId="77777777" w:rsidR="00891D6B" w:rsidRPr="003F7742" w:rsidRDefault="005376C0" w:rsidP="00513B41">
      <w:pPr>
        <w:spacing w:line="362" w:lineRule="exact"/>
        <w:ind w:left="527" w:right="505"/>
        <w:jc w:val="both"/>
        <w:rPr>
          <w:sz w:val="24"/>
          <w:szCs w:val="24"/>
          <w:lang w:val="en-IN"/>
        </w:rPr>
      </w:pPr>
      <w:r w:rsidRPr="003F7742">
        <w:rPr>
          <w:sz w:val="24"/>
          <w:szCs w:val="24"/>
          <w:lang w:val="en-IN"/>
        </w:rPr>
        <w:t>NumPy is a core library for array and matrix operations in Python. It also provides functions for performing mathematical operations on arrays.</w:t>
      </w:r>
      <w:r w:rsidR="008F6BBE" w:rsidRPr="003F7742">
        <w:rPr>
          <w:sz w:val="24"/>
          <w:szCs w:val="24"/>
        </w:rPr>
        <w:t xml:space="preserve"> </w:t>
      </w:r>
      <w:r w:rsidR="008F6BBE" w:rsidRPr="003F7742">
        <w:rPr>
          <w:sz w:val="24"/>
          <w:szCs w:val="24"/>
          <w:lang w:val="en-IN"/>
        </w:rPr>
        <w:t xml:space="preserve">NumPy (Numerical Python) is a powerful open-source library for numerical and scientific computing in Python. It provides support for large, multi-dimensional arrays and matrices, along with a collection of high-level mathematical functions to operate on these arrays efficiently. NumPy is widely used for data analysis, machine learning, and scientific applications due to its speed and flexibility. It also serves as the foundation for many other libraries such as pandas, TensorFlow, and </w:t>
      </w:r>
      <w:proofErr w:type="spellStart"/>
      <w:r w:rsidR="008F6BBE" w:rsidRPr="003F7742">
        <w:rPr>
          <w:sz w:val="24"/>
          <w:szCs w:val="24"/>
          <w:lang w:val="en-IN"/>
        </w:rPr>
        <w:t>scikit</w:t>
      </w:r>
      <w:proofErr w:type="spellEnd"/>
      <w:r w:rsidR="008F6BBE" w:rsidRPr="003F7742">
        <w:rPr>
          <w:sz w:val="24"/>
          <w:szCs w:val="24"/>
          <w:lang w:val="en-IN"/>
        </w:rPr>
        <w:t>-learn.</w:t>
      </w:r>
    </w:p>
    <w:p w14:paraId="6CED9457" w14:textId="77777777" w:rsidR="005376C0" w:rsidRPr="003F7742" w:rsidRDefault="005376C0" w:rsidP="00513B41">
      <w:pPr>
        <w:spacing w:line="362" w:lineRule="exact"/>
        <w:ind w:left="527" w:right="505"/>
        <w:jc w:val="both"/>
        <w:rPr>
          <w:sz w:val="24"/>
          <w:szCs w:val="24"/>
          <w:lang w:val="en-IN"/>
        </w:rPr>
      </w:pPr>
      <w:r w:rsidRPr="003F7742">
        <w:rPr>
          <w:sz w:val="24"/>
          <w:szCs w:val="24"/>
          <w:lang w:val="en-IN"/>
        </w:rPr>
        <w:t>How it's used here:</w:t>
      </w:r>
    </w:p>
    <w:p w14:paraId="7160B6F4" w14:textId="77777777" w:rsidR="005376C0" w:rsidRPr="00E2602E" w:rsidRDefault="005376C0" w:rsidP="00E2602E">
      <w:pPr>
        <w:pStyle w:val="ListParagraph"/>
        <w:numPr>
          <w:ilvl w:val="0"/>
          <w:numId w:val="37"/>
        </w:numPr>
        <w:spacing w:line="362" w:lineRule="exact"/>
        <w:ind w:right="505"/>
        <w:jc w:val="both"/>
        <w:rPr>
          <w:sz w:val="24"/>
          <w:szCs w:val="24"/>
          <w:lang w:val="en-IN"/>
        </w:rPr>
      </w:pPr>
      <w:r w:rsidRPr="00E2602E">
        <w:rPr>
          <w:sz w:val="24"/>
          <w:szCs w:val="24"/>
          <w:lang w:val="en-IN"/>
        </w:rPr>
        <w:t>Images captured by OpenCV are NumPy arrays (pixel data in matrix form).</w:t>
      </w:r>
    </w:p>
    <w:p w14:paraId="26579778" w14:textId="77777777" w:rsidR="005376C0" w:rsidRPr="00E2602E" w:rsidRDefault="005376C0" w:rsidP="00E2602E">
      <w:pPr>
        <w:pStyle w:val="ListParagraph"/>
        <w:numPr>
          <w:ilvl w:val="0"/>
          <w:numId w:val="37"/>
        </w:numPr>
        <w:spacing w:line="362" w:lineRule="exact"/>
        <w:ind w:right="505"/>
        <w:jc w:val="both"/>
        <w:rPr>
          <w:sz w:val="24"/>
          <w:szCs w:val="24"/>
          <w:lang w:val="en-IN"/>
        </w:rPr>
      </w:pPr>
      <w:r w:rsidRPr="00E2602E">
        <w:rPr>
          <w:sz w:val="24"/>
          <w:szCs w:val="24"/>
          <w:lang w:val="en-IN"/>
        </w:rPr>
        <w:t>Operations like resizing frames, accessing pixel values, and frame manipulations all involve NumPy arrays under the hood.</w:t>
      </w:r>
    </w:p>
    <w:p w14:paraId="095A8E92" w14:textId="77777777" w:rsidR="005376C0" w:rsidRPr="00E2602E" w:rsidRDefault="005376C0" w:rsidP="00E2602E">
      <w:pPr>
        <w:pStyle w:val="ListParagraph"/>
        <w:numPr>
          <w:ilvl w:val="0"/>
          <w:numId w:val="37"/>
        </w:numPr>
        <w:spacing w:line="362" w:lineRule="exact"/>
        <w:ind w:right="505"/>
        <w:jc w:val="both"/>
        <w:rPr>
          <w:sz w:val="24"/>
          <w:szCs w:val="24"/>
          <w:lang w:val="en-IN"/>
        </w:rPr>
      </w:pPr>
      <w:r w:rsidRPr="00E2602E">
        <w:rPr>
          <w:sz w:val="24"/>
          <w:szCs w:val="24"/>
          <w:lang w:val="en-IN"/>
        </w:rPr>
        <w:t>Helps in efficient data handling without manual looping through pixels.</w:t>
      </w:r>
    </w:p>
    <w:p w14:paraId="721C1E73" w14:textId="77777777" w:rsidR="00063FD5" w:rsidRPr="003F7742" w:rsidRDefault="00063FD5" w:rsidP="00513B41">
      <w:pPr>
        <w:spacing w:line="362" w:lineRule="exact"/>
        <w:ind w:left="527" w:right="505"/>
        <w:jc w:val="both"/>
        <w:rPr>
          <w:sz w:val="24"/>
          <w:szCs w:val="24"/>
          <w:lang w:val="en-IN"/>
        </w:rPr>
      </w:pPr>
    </w:p>
    <w:p w14:paraId="3BC91072" w14:textId="77777777" w:rsidR="00C248B8" w:rsidRPr="003F7742" w:rsidRDefault="00C248B8" w:rsidP="00513B41">
      <w:pPr>
        <w:spacing w:line="362" w:lineRule="exact"/>
        <w:ind w:left="527" w:right="505"/>
        <w:jc w:val="both"/>
        <w:rPr>
          <w:sz w:val="24"/>
          <w:szCs w:val="24"/>
          <w:lang w:val="en-IN"/>
        </w:rPr>
      </w:pPr>
    </w:p>
    <w:p w14:paraId="2B88CA32" w14:textId="77777777" w:rsidR="00C007E4" w:rsidRPr="003F7742" w:rsidRDefault="005376C0" w:rsidP="00513B41">
      <w:pPr>
        <w:spacing w:line="362" w:lineRule="exact"/>
        <w:ind w:left="527" w:right="505"/>
        <w:jc w:val="both"/>
        <w:rPr>
          <w:sz w:val="24"/>
          <w:szCs w:val="24"/>
          <w:lang w:val="en-IN"/>
        </w:rPr>
      </w:pPr>
      <w:r w:rsidRPr="003F7742">
        <w:rPr>
          <w:sz w:val="24"/>
          <w:szCs w:val="24"/>
          <w:lang w:val="en-IN"/>
        </w:rPr>
        <w:t>4. Pillow (PIL) (Python Imaging Library)</w:t>
      </w:r>
      <w:r w:rsidR="00C007E4" w:rsidRPr="003F7742">
        <w:rPr>
          <w:sz w:val="24"/>
          <w:szCs w:val="24"/>
          <w:lang w:val="en-IN"/>
        </w:rPr>
        <w:t>:</w:t>
      </w:r>
    </w:p>
    <w:p w14:paraId="39C19F67" w14:textId="77777777" w:rsidR="00094833" w:rsidRPr="003F7742" w:rsidRDefault="005376C0" w:rsidP="00513B41">
      <w:pPr>
        <w:spacing w:line="362" w:lineRule="exact"/>
        <w:ind w:left="527" w:right="505"/>
        <w:jc w:val="both"/>
        <w:rPr>
          <w:sz w:val="24"/>
          <w:szCs w:val="24"/>
          <w:lang w:val="en-IN"/>
        </w:rPr>
      </w:pPr>
      <w:r w:rsidRPr="003F7742">
        <w:rPr>
          <w:sz w:val="24"/>
          <w:szCs w:val="24"/>
          <w:lang w:val="en-IN"/>
        </w:rPr>
        <w:t xml:space="preserve">Pillow is an improved version of the old PIL library. It provides </w:t>
      </w:r>
      <w:r w:rsidRPr="003F7742">
        <w:rPr>
          <w:b/>
          <w:bCs/>
          <w:sz w:val="24"/>
          <w:szCs w:val="24"/>
          <w:lang w:val="en-IN"/>
        </w:rPr>
        <w:t>image processing capabilities</w:t>
      </w:r>
      <w:r w:rsidRPr="003F7742">
        <w:rPr>
          <w:sz w:val="24"/>
          <w:szCs w:val="24"/>
          <w:lang w:val="en-IN"/>
        </w:rPr>
        <w:t xml:space="preserve"> like opening, editing, converting, and displaying images.</w:t>
      </w:r>
      <w:r w:rsidR="008F6BBE" w:rsidRPr="003F7742">
        <w:rPr>
          <w:sz w:val="24"/>
          <w:szCs w:val="24"/>
        </w:rPr>
        <w:t xml:space="preserve"> </w:t>
      </w:r>
      <w:r w:rsidR="008F6BBE" w:rsidRPr="003F7742">
        <w:rPr>
          <w:sz w:val="24"/>
          <w:szCs w:val="24"/>
          <w:lang w:val="en-IN"/>
        </w:rPr>
        <w:t xml:space="preserve">is a powerful Python library used for opening, manipulating, and saving image </w:t>
      </w:r>
      <w:proofErr w:type="gramStart"/>
      <w:r w:rsidR="008F6BBE" w:rsidRPr="003F7742">
        <w:rPr>
          <w:sz w:val="24"/>
          <w:szCs w:val="24"/>
          <w:lang w:val="en-IN"/>
        </w:rPr>
        <w:t>files.</w:t>
      </w:r>
      <w:proofErr w:type="gramEnd"/>
      <w:r w:rsidR="008F6BBE" w:rsidRPr="003F7742">
        <w:rPr>
          <w:sz w:val="24"/>
          <w:szCs w:val="24"/>
          <w:lang w:val="en-IN"/>
        </w:rPr>
        <w:t xml:space="preserve"> It supports a wide range of image formats like JPEG, PNG, BMP, and GIF, and provides functionalities such as cropping, resizing, filtering, drawing, and image enhancement, making it a popular tool in image processing and computer vision tasks.</w:t>
      </w:r>
    </w:p>
    <w:p w14:paraId="540D17F2" w14:textId="77777777" w:rsidR="005376C0" w:rsidRPr="003F7742" w:rsidRDefault="005376C0" w:rsidP="00513B41">
      <w:pPr>
        <w:spacing w:line="362" w:lineRule="exact"/>
        <w:ind w:left="527" w:right="505"/>
        <w:jc w:val="both"/>
        <w:rPr>
          <w:sz w:val="24"/>
          <w:szCs w:val="24"/>
          <w:lang w:val="en-IN"/>
        </w:rPr>
      </w:pPr>
      <w:r w:rsidRPr="003F7742">
        <w:rPr>
          <w:sz w:val="24"/>
          <w:szCs w:val="24"/>
          <w:lang w:val="en-IN"/>
        </w:rPr>
        <w:t xml:space="preserve"> </w:t>
      </w:r>
      <w:r w:rsidR="00094833" w:rsidRPr="003F7742">
        <w:rPr>
          <w:sz w:val="24"/>
          <w:szCs w:val="24"/>
          <w:lang w:val="en-IN"/>
        </w:rPr>
        <w:t>I</w:t>
      </w:r>
      <w:r w:rsidRPr="003F7742">
        <w:rPr>
          <w:sz w:val="24"/>
          <w:szCs w:val="24"/>
          <w:lang w:val="en-IN"/>
        </w:rPr>
        <w:t>t</w:t>
      </w:r>
      <w:r w:rsidR="00094833" w:rsidRPr="003F7742">
        <w:rPr>
          <w:sz w:val="24"/>
          <w:szCs w:val="24"/>
          <w:lang w:val="en-IN"/>
        </w:rPr>
        <w:t xml:space="preserve"> is</w:t>
      </w:r>
      <w:r w:rsidRPr="003F7742">
        <w:rPr>
          <w:sz w:val="24"/>
          <w:szCs w:val="24"/>
          <w:lang w:val="en-IN"/>
        </w:rPr>
        <w:t xml:space="preserve"> used here:</w:t>
      </w:r>
    </w:p>
    <w:p w14:paraId="155C7D7A" w14:textId="77777777" w:rsidR="005376C0" w:rsidRPr="00E2602E" w:rsidRDefault="005376C0" w:rsidP="00E2602E">
      <w:pPr>
        <w:pStyle w:val="ListParagraph"/>
        <w:numPr>
          <w:ilvl w:val="0"/>
          <w:numId w:val="34"/>
        </w:numPr>
        <w:spacing w:line="362" w:lineRule="exact"/>
        <w:ind w:right="505"/>
        <w:jc w:val="both"/>
        <w:rPr>
          <w:sz w:val="24"/>
          <w:szCs w:val="24"/>
          <w:lang w:val="en-IN"/>
        </w:rPr>
      </w:pPr>
      <w:r w:rsidRPr="00E2602E">
        <w:rPr>
          <w:sz w:val="24"/>
          <w:szCs w:val="24"/>
          <w:lang w:val="en-IN"/>
        </w:rPr>
        <w:t xml:space="preserve">Converts frames from OpenCV (which are in BGR </w:t>
      </w:r>
      <w:proofErr w:type="spellStart"/>
      <w:r w:rsidRPr="00E2602E">
        <w:rPr>
          <w:sz w:val="24"/>
          <w:szCs w:val="24"/>
          <w:lang w:val="en-IN"/>
        </w:rPr>
        <w:t>color</w:t>
      </w:r>
      <w:proofErr w:type="spellEnd"/>
      <w:r w:rsidRPr="00E2602E">
        <w:rPr>
          <w:sz w:val="24"/>
          <w:szCs w:val="24"/>
          <w:lang w:val="en-IN"/>
        </w:rPr>
        <w:t xml:space="preserve"> format) to </w:t>
      </w:r>
      <w:r w:rsidRPr="00E2602E">
        <w:rPr>
          <w:b/>
          <w:bCs/>
          <w:sz w:val="24"/>
          <w:szCs w:val="24"/>
          <w:lang w:val="en-IN"/>
        </w:rPr>
        <w:t>RGB</w:t>
      </w:r>
      <w:r w:rsidRPr="00E2602E">
        <w:rPr>
          <w:sz w:val="24"/>
          <w:szCs w:val="24"/>
          <w:lang w:val="en-IN"/>
        </w:rPr>
        <w:t xml:space="preserve"> format (required by Tkinter).</w:t>
      </w:r>
    </w:p>
    <w:p w14:paraId="18466DA4" w14:textId="77777777" w:rsidR="005376C0" w:rsidRPr="00E2602E" w:rsidRDefault="005376C0" w:rsidP="00E2602E">
      <w:pPr>
        <w:pStyle w:val="ListParagraph"/>
        <w:numPr>
          <w:ilvl w:val="0"/>
          <w:numId w:val="34"/>
        </w:numPr>
        <w:spacing w:line="362" w:lineRule="exact"/>
        <w:ind w:right="505"/>
        <w:jc w:val="both"/>
        <w:rPr>
          <w:sz w:val="24"/>
          <w:szCs w:val="24"/>
          <w:lang w:val="en-IN"/>
        </w:rPr>
      </w:pPr>
      <w:r w:rsidRPr="00E2602E">
        <w:rPr>
          <w:sz w:val="24"/>
          <w:szCs w:val="24"/>
          <w:lang w:val="en-IN"/>
        </w:rPr>
        <w:t>Converts NumPy arrays into Image objects.</w:t>
      </w:r>
    </w:p>
    <w:p w14:paraId="60E8E885" w14:textId="77777777" w:rsidR="005376C0" w:rsidRPr="00E2602E" w:rsidRDefault="005376C0" w:rsidP="00E2602E">
      <w:pPr>
        <w:pStyle w:val="ListParagraph"/>
        <w:numPr>
          <w:ilvl w:val="0"/>
          <w:numId w:val="34"/>
        </w:numPr>
        <w:spacing w:line="362" w:lineRule="exact"/>
        <w:ind w:right="505"/>
        <w:jc w:val="both"/>
        <w:rPr>
          <w:sz w:val="24"/>
          <w:szCs w:val="24"/>
          <w:lang w:val="en-IN"/>
        </w:rPr>
      </w:pPr>
      <w:r w:rsidRPr="00E2602E">
        <w:rPr>
          <w:sz w:val="24"/>
          <w:szCs w:val="24"/>
          <w:lang w:val="en-IN"/>
        </w:rPr>
        <w:t>Converts Image objects to a format Tkinter can render.</w:t>
      </w:r>
    </w:p>
    <w:p w14:paraId="622D1C24" w14:textId="77777777" w:rsidR="005376C0" w:rsidRPr="00E2602E" w:rsidRDefault="005376C0" w:rsidP="00E2602E">
      <w:pPr>
        <w:pStyle w:val="ListParagraph"/>
        <w:numPr>
          <w:ilvl w:val="0"/>
          <w:numId w:val="34"/>
        </w:numPr>
        <w:spacing w:line="362" w:lineRule="exact"/>
        <w:ind w:right="505"/>
        <w:jc w:val="both"/>
        <w:rPr>
          <w:sz w:val="24"/>
          <w:szCs w:val="24"/>
          <w:lang w:val="en-IN"/>
        </w:rPr>
      </w:pPr>
      <w:r w:rsidRPr="00E2602E">
        <w:rPr>
          <w:sz w:val="24"/>
          <w:szCs w:val="24"/>
          <w:lang w:val="en-IN"/>
        </w:rPr>
        <w:t>Makes it possible to embed live video frames into the Tkinter GUI.</w:t>
      </w:r>
    </w:p>
    <w:p w14:paraId="779D8B82" w14:textId="77777777" w:rsidR="005376C0" w:rsidRPr="003F7742" w:rsidRDefault="005376C0" w:rsidP="00513B41">
      <w:pPr>
        <w:spacing w:line="362" w:lineRule="exact"/>
        <w:ind w:left="527" w:right="505"/>
        <w:jc w:val="both"/>
        <w:rPr>
          <w:sz w:val="24"/>
          <w:szCs w:val="24"/>
          <w:lang w:val="en-IN"/>
        </w:rPr>
      </w:pPr>
    </w:p>
    <w:p w14:paraId="71FDF2C9" w14:textId="77777777" w:rsidR="003853A5" w:rsidRPr="003F7742" w:rsidRDefault="005376C0" w:rsidP="00513B41">
      <w:pPr>
        <w:spacing w:line="362" w:lineRule="exact"/>
        <w:ind w:left="527" w:right="505"/>
        <w:jc w:val="both"/>
        <w:rPr>
          <w:sz w:val="24"/>
          <w:szCs w:val="24"/>
          <w:lang w:val="en-IN"/>
        </w:rPr>
      </w:pPr>
      <w:r w:rsidRPr="003F7742">
        <w:rPr>
          <w:sz w:val="24"/>
          <w:szCs w:val="24"/>
          <w:lang w:val="en-IN"/>
        </w:rPr>
        <w:t xml:space="preserve">5. </w:t>
      </w:r>
      <w:r w:rsidR="006A7513" w:rsidRPr="003F7742">
        <w:rPr>
          <w:sz w:val="24"/>
          <w:szCs w:val="24"/>
          <w:lang w:val="en-IN"/>
        </w:rPr>
        <w:t>Deep Face</w:t>
      </w:r>
      <w:r w:rsidRPr="003F7742">
        <w:rPr>
          <w:sz w:val="24"/>
          <w:szCs w:val="24"/>
          <w:lang w:val="en-IN"/>
        </w:rPr>
        <w:t xml:space="preserve"> (Facial Analysis and Emotion Recognition)</w:t>
      </w:r>
      <w:r w:rsidR="00F93BD9" w:rsidRPr="003F7742">
        <w:rPr>
          <w:sz w:val="24"/>
          <w:szCs w:val="24"/>
          <w:lang w:val="en-IN"/>
        </w:rPr>
        <w:t>:</w:t>
      </w:r>
      <w:r w:rsidR="003853A5" w:rsidRPr="003F7742">
        <w:rPr>
          <w:sz w:val="24"/>
          <w:szCs w:val="24"/>
        </w:rPr>
        <w:t xml:space="preserve"> </w:t>
      </w:r>
      <w:r w:rsidR="003853A5" w:rsidRPr="003F7742">
        <w:rPr>
          <w:sz w:val="24"/>
          <w:szCs w:val="24"/>
          <w:lang w:val="en-IN"/>
        </w:rPr>
        <w:t>To identify facial features, the image captured from the default webcam and is processed using OpenCV and converted into a NumPy array. The system utilizes the OpenCV Haar cascade classifier to detect faces in the video frame. The detected face regions then figured out using DeepFace, which extracts emotional attributes and gives the output as an outcome which emotion is dominant</w:t>
      </w:r>
    </w:p>
    <w:p w14:paraId="3657ECE6" w14:textId="77777777" w:rsidR="003853A5" w:rsidRPr="003F7742" w:rsidRDefault="003853A5" w:rsidP="00513B41">
      <w:pPr>
        <w:spacing w:line="362" w:lineRule="exact"/>
        <w:ind w:left="527" w:right="505"/>
        <w:jc w:val="both"/>
        <w:rPr>
          <w:sz w:val="24"/>
          <w:szCs w:val="24"/>
          <w:lang w:val="en-IN"/>
        </w:rPr>
      </w:pPr>
      <w:r w:rsidRPr="003F7742">
        <w:rPr>
          <w:sz w:val="24"/>
          <w:szCs w:val="24"/>
          <w:lang w:val="en-IN"/>
        </w:rPr>
        <w:t>DeepFace is a lightweight facial recognition framework designed for analy</w:t>
      </w:r>
      <w:r w:rsidR="00C10D68" w:rsidRPr="003F7742">
        <w:rPr>
          <w:sz w:val="24"/>
          <w:szCs w:val="24"/>
          <w:lang w:val="en-IN"/>
        </w:rPr>
        <w:t>si</w:t>
      </w:r>
      <w:r w:rsidRPr="003F7742">
        <w:rPr>
          <w:sz w:val="24"/>
          <w:szCs w:val="24"/>
          <w:lang w:val="en-IN"/>
        </w:rPr>
        <w:t xml:space="preserve">ng human emotions, gender, age, and race but in this we used for identifying emotions. It integrates multiple deep learning models to provide high-accuracy facial emotion detection. DeepFace </w:t>
      </w:r>
      <w:r w:rsidRPr="003F7742">
        <w:rPr>
          <w:sz w:val="24"/>
          <w:szCs w:val="24"/>
          <w:lang w:val="en-IN"/>
        </w:rPr>
        <w:lastRenderedPageBreak/>
        <w:t xml:space="preserve">used deep Convolutional Neural Network (CNN) to process facial images, generating a high-dimensional feature vector representing the face. This feature matrix is then used for many analysis tasks, such as emotion classification and facial attribute recognition.  </w:t>
      </w:r>
    </w:p>
    <w:p w14:paraId="66281256" w14:textId="77777777" w:rsidR="005376C0" w:rsidRPr="003F7742" w:rsidRDefault="003853A5" w:rsidP="00513B41">
      <w:pPr>
        <w:spacing w:line="362" w:lineRule="exact"/>
        <w:ind w:left="527" w:right="505"/>
        <w:jc w:val="both"/>
        <w:rPr>
          <w:sz w:val="24"/>
          <w:szCs w:val="24"/>
          <w:lang w:val="en-IN"/>
        </w:rPr>
      </w:pPr>
      <w:r w:rsidRPr="003F7742">
        <w:rPr>
          <w:sz w:val="24"/>
          <w:szCs w:val="24"/>
          <w:lang w:val="en-IN"/>
        </w:rPr>
        <w:t>For emotion analysis, DeepFace processes the detected face and returns a result containing emotions with their respective confidence scores percentagewise in the GUI. The model identifies the dominant emotion based on the highest percentage. The system updates the GUI in real-time by displaying the detected emotions and highlighting the most prominent one and others are in decreasing order.</w:t>
      </w:r>
    </w:p>
    <w:p w14:paraId="2A5464D4" w14:textId="77777777" w:rsidR="005376C0" w:rsidRPr="003F7742" w:rsidRDefault="006A7513" w:rsidP="00513B41">
      <w:pPr>
        <w:spacing w:line="362" w:lineRule="exact"/>
        <w:ind w:left="527" w:right="505"/>
        <w:jc w:val="both"/>
        <w:rPr>
          <w:sz w:val="24"/>
          <w:szCs w:val="24"/>
          <w:lang w:val="en-IN"/>
        </w:rPr>
      </w:pPr>
      <w:r w:rsidRPr="003F7742">
        <w:rPr>
          <w:sz w:val="24"/>
          <w:szCs w:val="24"/>
          <w:lang w:val="en-IN"/>
        </w:rPr>
        <w:t>Deep Face</w:t>
      </w:r>
      <w:r w:rsidR="005376C0" w:rsidRPr="003F7742">
        <w:rPr>
          <w:sz w:val="24"/>
          <w:szCs w:val="24"/>
          <w:lang w:val="en-IN"/>
        </w:rPr>
        <w:t xml:space="preserve"> is a Python library built on deep learning models. It can perform:</w:t>
      </w:r>
    </w:p>
    <w:p w14:paraId="02ACEEF6" w14:textId="77777777" w:rsidR="005376C0"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Face verification (is this the same person?)</w:t>
      </w:r>
    </w:p>
    <w:p w14:paraId="3F5813F5" w14:textId="77777777" w:rsidR="005376C0"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Face recognition (who is this?)</w:t>
      </w:r>
    </w:p>
    <w:p w14:paraId="31026783" w14:textId="77777777" w:rsidR="005376C0"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Facial attribute analysis (what is the person's emotion, age, gender, race?).</w:t>
      </w:r>
    </w:p>
    <w:p w14:paraId="4449DE56" w14:textId="77777777" w:rsidR="005376C0" w:rsidRPr="00FE4966" w:rsidRDefault="006A7513" w:rsidP="00FE4966">
      <w:pPr>
        <w:pStyle w:val="ListParagraph"/>
        <w:numPr>
          <w:ilvl w:val="1"/>
          <w:numId w:val="41"/>
        </w:numPr>
        <w:spacing w:line="362" w:lineRule="exact"/>
        <w:ind w:right="505"/>
        <w:jc w:val="both"/>
        <w:rPr>
          <w:sz w:val="24"/>
          <w:szCs w:val="24"/>
          <w:lang w:val="en-IN"/>
        </w:rPr>
      </w:pPr>
      <w:r w:rsidRPr="00FE4966">
        <w:rPr>
          <w:sz w:val="24"/>
          <w:szCs w:val="24"/>
          <w:lang w:val="en-IN"/>
        </w:rPr>
        <w:t>Analyses</w:t>
      </w:r>
      <w:r w:rsidR="005376C0" w:rsidRPr="00FE4966">
        <w:rPr>
          <w:sz w:val="24"/>
          <w:szCs w:val="24"/>
          <w:lang w:val="en-IN"/>
        </w:rPr>
        <w:t xml:space="preserve"> each detected face from webcam frames.</w:t>
      </w:r>
    </w:p>
    <w:p w14:paraId="60E36999" w14:textId="77777777" w:rsidR="005376C0"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 xml:space="preserve">Identifies emotions like </w:t>
      </w:r>
      <w:r w:rsidRPr="00FE4966">
        <w:rPr>
          <w:i/>
          <w:iCs/>
          <w:sz w:val="24"/>
          <w:szCs w:val="24"/>
          <w:lang w:val="en-IN"/>
        </w:rPr>
        <w:t>happy, sad, angry, fearful, surprised,</w:t>
      </w:r>
      <w:r w:rsidRPr="00FE4966">
        <w:rPr>
          <w:sz w:val="24"/>
          <w:szCs w:val="24"/>
          <w:lang w:val="en-IN"/>
        </w:rPr>
        <w:t xml:space="preserve"> etc.</w:t>
      </w:r>
    </w:p>
    <w:p w14:paraId="0F57030D" w14:textId="77777777" w:rsidR="005376C0"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Returns both:</w:t>
      </w:r>
    </w:p>
    <w:p w14:paraId="181CD5DA" w14:textId="77777777" w:rsidR="005376C0" w:rsidRPr="00FE4966" w:rsidRDefault="005376C0" w:rsidP="00FE4966">
      <w:pPr>
        <w:pStyle w:val="ListParagraph"/>
        <w:numPr>
          <w:ilvl w:val="2"/>
          <w:numId w:val="41"/>
        </w:numPr>
        <w:spacing w:line="362" w:lineRule="exact"/>
        <w:ind w:right="505"/>
        <w:jc w:val="both"/>
        <w:rPr>
          <w:sz w:val="24"/>
          <w:szCs w:val="24"/>
          <w:lang w:val="en-IN"/>
        </w:rPr>
      </w:pPr>
      <w:r w:rsidRPr="00FE4966">
        <w:rPr>
          <w:sz w:val="24"/>
          <w:szCs w:val="24"/>
          <w:lang w:val="en-IN"/>
        </w:rPr>
        <w:t xml:space="preserve">The dominant emotion (e.g., </w:t>
      </w:r>
      <w:r w:rsidRPr="00FE4966">
        <w:rPr>
          <w:i/>
          <w:iCs/>
          <w:sz w:val="24"/>
          <w:szCs w:val="24"/>
          <w:lang w:val="en-IN"/>
        </w:rPr>
        <w:t>happy</w:t>
      </w:r>
      <w:r w:rsidRPr="00FE4966">
        <w:rPr>
          <w:sz w:val="24"/>
          <w:szCs w:val="24"/>
          <w:lang w:val="en-IN"/>
        </w:rPr>
        <w:t>).</w:t>
      </w:r>
    </w:p>
    <w:p w14:paraId="2544D4A7" w14:textId="77777777" w:rsidR="005376C0" w:rsidRPr="00FE4966" w:rsidRDefault="005376C0" w:rsidP="00FE4966">
      <w:pPr>
        <w:pStyle w:val="ListParagraph"/>
        <w:numPr>
          <w:ilvl w:val="2"/>
          <w:numId w:val="41"/>
        </w:numPr>
        <w:spacing w:line="362" w:lineRule="exact"/>
        <w:ind w:right="505"/>
        <w:jc w:val="both"/>
        <w:rPr>
          <w:sz w:val="24"/>
          <w:szCs w:val="24"/>
          <w:lang w:val="en-IN"/>
        </w:rPr>
      </w:pPr>
      <w:r w:rsidRPr="00FE4966">
        <w:rPr>
          <w:sz w:val="24"/>
          <w:szCs w:val="24"/>
          <w:lang w:val="en-IN"/>
        </w:rPr>
        <w:t>Percentages for each possible emotion (e.g., 75% happy, 10% sad, etc.).</w:t>
      </w:r>
    </w:p>
    <w:p w14:paraId="5C9ED6F2" w14:textId="77777777" w:rsidR="003853A5" w:rsidRPr="00FE4966" w:rsidRDefault="005376C0" w:rsidP="00FE4966">
      <w:pPr>
        <w:pStyle w:val="ListParagraph"/>
        <w:numPr>
          <w:ilvl w:val="1"/>
          <w:numId w:val="41"/>
        </w:numPr>
        <w:spacing w:line="362" w:lineRule="exact"/>
        <w:ind w:right="505"/>
        <w:jc w:val="both"/>
        <w:rPr>
          <w:sz w:val="24"/>
          <w:szCs w:val="24"/>
          <w:lang w:val="en-IN"/>
        </w:rPr>
      </w:pPr>
      <w:r w:rsidRPr="00FE4966">
        <w:rPr>
          <w:sz w:val="24"/>
          <w:szCs w:val="24"/>
          <w:lang w:val="en-IN"/>
        </w:rPr>
        <w:t>Helps update the GUI labels showing real-time emotional status.</w:t>
      </w:r>
    </w:p>
    <w:p w14:paraId="54A8D84E" w14:textId="77777777" w:rsidR="005376C0" w:rsidRPr="003F7742" w:rsidRDefault="005376C0" w:rsidP="00513B41">
      <w:pPr>
        <w:spacing w:line="362" w:lineRule="exact"/>
        <w:ind w:left="527" w:right="505"/>
        <w:rPr>
          <w:sz w:val="24"/>
          <w:szCs w:val="24"/>
        </w:rPr>
      </w:pPr>
    </w:p>
    <w:p w14:paraId="6C7F12BB" w14:textId="77777777" w:rsidR="0023470E" w:rsidRPr="003F7742" w:rsidRDefault="0023470E" w:rsidP="00513B41">
      <w:pPr>
        <w:pStyle w:val="BodyText"/>
        <w:spacing w:line="362" w:lineRule="exact"/>
        <w:ind w:left="527" w:right="505"/>
        <w:rPr>
          <w:color w:val="211F1F"/>
        </w:rPr>
      </w:pPr>
    </w:p>
    <w:p w14:paraId="61FE8D70" w14:textId="77777777" w:rsidR="0023470E" w:rsidRPr="003F7742" w:rsidRDefault="0023470E" w:rsidP="00513B41">
      <w:pPr>
        <w:pStyle w:val="BodyText"/>
        <w:spacing w:line="362" w:lineRule="exact"/>
        <w:ind w:left="527" w:right="505"/>
        <w:rPr>
          <w:b/>
          <w:bCs/>
        </w:rPr>
      </w:pPr>
    </w:p>
    <w:p w14:paraId="7D84E51D" w14:textId="77777777" w:rsidR="0023470E" w:rsidRPr="003F7742" w:rsidRDefault="0023470E" w:rsidP="00513B41">
      <w:pPr>
        <w:pStyle w:val="BodyText"/>
        <w:spacing w:line="362" w:lineRule="exact"/>
        <w:ind w:left="527" w:right="505"/>
        <w:rPr>
          <w:b/>
          <w:bCs/>
        </w:rPr>
      </w:pPr>
    </w:p>
    <w:p w14:paraId="6E568B29" w14:textId="77777777" w:rsidR="0023470E" w:rsidRPr="003F7742" w:rsidRDefault="0023470E" w:rsidP="00513B41">
      <w:pPr>
        <w:pStyle w:val="BodyText"/>
        <w:spacing w:line="362" w:lineRule="exact"/>
        <w:ind w:left="527" w:right="505"/>
        <w:rPr>
          <w:b/>
          <w:bCs/>
        </w:rPr>
      </w:pPr>
    </w:p>
    <w:p w14:paraId="09258707" w14:textId="77777777" w:rsidR="0023470E" w:rsidRPr="003F7742" w:rsidRDefault="0023470E" w:rsidP="00513B41">
      <w:pPr>
        <w:pStyle w:val="BodyText"/>
        <w:spacing w:line="362" w:lineRule="exact"/>
        <w:ind w:left="527" w:right="505"/>
        <w:rPr>
          <w:b/>
          <w:bCs/>
        </w:rPr>
      </w:pPr>
    </w:p>
    <w:p w14:paraId="7FB9D701" w14:textId="77777777" w:rsidR="0023470E" w:rsidRPr="003F7742" w:rsidRDefault="0023470E" w:rsidP="00513B41">
      <w:pPr>
        <w:pStyle w:val="BodyText"/>
        <w:spacing w:line="362" w:lineRule="exact"/>
        <w:ind w:left="527" w:right="505"/>
        <w:rPr>
          <w:b/>
          <w:bCs/>
        </w:rPr>
      </w:pPr>
    </w:p>
    <w:p w14:paraId="177A3BCD" w14:textId="77777777" w:rsidR="007102BC" w:rsidRPr="003F7742" w:rsidRDefault="007102BC" w:rsidP="00513B41">
      <w:pPr>
        <w:pStyle w:val="BodyText"/>
        <w:spacing w:line="362" w:lineRule="exact"/>
        <w:ind w:left="527" w:right="505"/>
        <w:rPr>
          <w:b/>
          <w:bCs/>
        </w:rPr>
      </w:pPr>
    </w:p>
    <w:p w14:paraId="4754D375" w14:textId="77777777" w:rsidR="007102BC" w:rsidRPr="003F7742" w:rsidRDefault="007102BC" w:rsidP="00513B41">
      <w:pPr>
        <w:pStyle w:val="BodyText"/>
        <w:spacing w:line="362" w:lineRule="exact"/>
        <w:ind w:left="527" w:right="505"/>
        <w:rPr>
          <w:b/>
          <w:bCs/>
        </w:rPr>
      </w:pPr>
    </w:p>
    <w:p w14:paraId="1C40FAE2" w14:textId="77777777" w:rsidR="007102BC" w:rsidRPr="003F7742" w:rsidRDefault="007102BC" w:rsidP="00513B41">
      <w:pPr>
        <w:pStyle w:val="BodyText"/>
        <w:spacing w:line="362" w:lineRule="exact"/>
        <w:ind w:left="527" w:right="505"/>
        <w:rPr>
          <w:b/>
          <w:bCs/>
        </w:rPr>
      </w:pPr>
    </w:p>
    <w:p w14:paraId="03E57F9B" w14:textId="77777777" w:rsidR="007102BC" w:rsidRPr="003F7742" w:rsidRDefault="007102BC" w:rsidP="00513B41">
      <w:pPr>
        <w:pStyle w:val="BodyText"/>
        <w:spacing w:line="362" w:lineRule="exact"/>
        <w:ind w:left="527" w:right="505"/>
        <w:rPr>
          <w:b/>
          <w:bCs/>
        </w:rPr>
      </w:pPr>
    </w:p>
    <w:p w14:paraId="165D0613" w14:textId="77777777" w:rsidR="007102BC" w:rsidRPr="003F7742" w:rsidRDefault="007102BC" w:rsidP="00513B41">
      <w:pPr>
        <w:pStyle w:val="BodyText"/>
        <w:spacing w:line="362" w:lineRule="exact"/>
        <w:ind w:left="527" w:right="505"/>
        <w:rPr>
          <w:b/>
          <w:bCs/>
        </w:rPr>
      </w:pPr>
    </w:p>
    <w:p w14:paraId="09BEB330" w14:textId="77777777" w:rsidR="007102BC" w:rsidRPr="003F7742" w:rsidRDefault="007102BC" w:rsidP="00513B41">
      <w:pPr>
        <w:pStyle w:val="BodyText"/>
        <w:spacing w:line="362" w:lineRule="exact"/>
        <w:ind w:left="527" w:right="505"/>
        <w:rPr>
          <w:b/>
          <w:bCs/>
        </w:rPr>
      </w:pPr>
    </w:p>
    <w:p w14:paraId="73ECF953" w14:textId="77777777" w:rsidR="007102BC" w:rsidRPr="003F7742" w:rsidRDefault="007102BC" w:rsidP="00513B41">
      <w:pPr>
        <w:pStyle w:val="BodyText"/>
        <w:spacing w:line="362" w:lineRule="exact"/>
        <w:ind w:left="527" w:right="505"/>
        <w:rPr>
          <w:b/>
          <w:bCs/>
        </w:rPr>
      </w:pPr>
    </w:p>
    <w:p w14:paraId="6525CA87" w14:textId="77777777" w:rsidR="007102BC" w:rsidRPr="003F7742" w:rsidRDefault="007102BC" w:rsidP="00513B41">
      <w:pPr>
        <w:pStyle w:val="BodyText"/>
        <w:spacing w:line="362" w:lineRule="exact"/>
        <w:ind w:left="527" w:right="505"/>
        <w:rPr>
          <w:b/>
          <w:bCs/>
        </w:rPr>
      </w:pPr>
    </w:p>
    <w:p w14:paraId="75D7941A" w14:textId="77777777" w:rsidR="000B5530" w:rsidRPr="003F7742" w:rsidRDefault="000B5530" w:rsidP="00513B41">
      <w:pPr>
        <w:pStyle w:val="BodyText"/>
        <w:spacing w:line="362" w:lineRule="exact"/>
        <w:ind w:left="527" w:right="505"/>
        <w:rPr>
          <w:b/>
          <w:bCs/>
        </w:rPr>
      </w:pPr>
    </w:p>
    <w:p w14:paraId="6A599B56" w14:textId="77777777" w:rsidR="003853A5" w:rsidRPr="003F7742" w:rsidRDefault="003853A5" w:rsidP="00513B41">
      <w:pPr>
        <w:pStyle w:val="BodyText"/>
        <w:spacing w:line="362" w:lineRule="exact"/>
        <w:ind w:left="527" w:right="505"/>
        <w:rPr>
          <w:b/>
          <w:bCs/>
        </w:rPr>
      </w:pPr>
    </w:p>
    <w:p w14:paraId="0AA90FAE" w14:textId="77777777" w:rsidR="003853A5" w:rsidRDefault="003853A5" w:rsidP="00513B41">
      <w:pPr>
        <w:pStyle w:val="BodyText"/>
        <w:spacing w:line="362" w:lineRule="exact"/>
        <w:ind w:left="527" w:right="505"/>
        <w:rPr>
          <w:b/>
          <w:bCs/>
        </w:rPr>
      </w:pPr>
    </w:p>
    <w:p w14:paraId="12CB4D19" w14:textId="77777777" w:rsidR="00FE4966" w:rsidRDefault="00FE4966" w:rsidP="00513B41">
      <w:pPr>
        <w:pStyle w:val="BodyText"/>
        <w:spacing w:line="362" w:lineRule="exact"/>
        <w:ind w:left="527" w:right="505"/>
        <w:rPr>
          <w:b/>
          <w:bCs/>
        </w:rPr>
      </w:pPr>
    </w:p>
    <w:p w14:paraId="26F34DB6" w14:textId="77777777" w:rsidR="00275194" w:rsidRPr="003F7742" w:rsidRDefault="00275194" w:rsidP="00513B41">
      <w:pPr>
        <w:pStyle w:val="BodyText"/>
        <w:spacing w:line="362" w:lineRule="exact"/>
        <w:ind w:left="527" w:right="505"/>
        <w:rPr>
          <w:b/>
          <w:bCs/>
        </w:rPr>
      </w:pPr>
    </w:p>
    <w:p w14:paraId="5EF91283" w14:textId="77777777" w:rsidR="0023470E" w:rsidRDefault="1B519E2C" w:rsidP="00513B41">
      <w:pPr>
        <w:pStyle w:val="Heading2"/>
        <w:spacing w:line="362" w:lineRule="exact"/>
        <w:ind w:left="527" w:right="505"/>
        <w:rPr>
          <w:sz w:val="36"/>
          <w:szCs w:val="36"/>
        </w:rPr>
      </w:pPr>
      <w:r>
        <w:lastRenderedPageBreak/>
        <w:t>CHAPTER -5</w:t>
      </w:r>
    </w:p>
    <w:p w14:paraId="14480BCD" w14:textId="77777777" w:rsidR="00825823" w:rsidRDefault="1B519E2C" w:rsidP="00513B41">
      <w:pPr>
        <w:pStyle w:val="BodyText"/>
        <w:ind w:left="527" w:right="505"/>
        <w:jc w:val="center"/>
        <w:rPr>
          <w:b/>
          <w:bCs/>
          <w:sz w:val="32"/>
          <w:szCs w:val="32"/>
        </w:rPr>
      </w:pPr>
      <w:r w:rsidRPr="0A6D220F">
        <w:rPr>
          <w:b/>
          <w:bCs/>
          <w:sz w:val="32"/>
          <w:szCs w:val="32"/>
        </w:rPr>
        <w:t>Implementation</w:t>
      </w:r>
      <w:r w:rsidR="70B03F1C" w:rsidRPr="0A6D220F">
        <w:rPr>
          <w:b/>
          <w:bCs/>
          <w:sz w:val="32"/>
          <w:szCs w:val="32"/>
        </w:rPr>
        <w:t xml:space="preserve"> and Result Analysis</w:t>
      </w:r>
    </w:p>
    <w:p w14:paraId="2AF973A4" w14:textId="77777777" w:rsidR="0023470E" w:rsidRDefault="0023470E" w:rsidP="00513B41">
      <w:pPr>
        <w:pStyle w:val="BodyText"/>
        <w:ind w:left="527" w:right="505"/>
        <w:jc w:val="center"/>
        <w:rPr>
          <w:b/>
          <w:sz w:val="32"/>
        </w:rPr>
      </w:pPr>
    </w:p>
    <w:p w14:paraId="3ED62EF3" w14:textId="77777777" w:rsidR="0092683E" w:rsidRDefault="00275194" w:rsidP="00513B41">
      <w:pPr>
        <w:spacing w:line="362" w:lineRule="exact"/>
        <w:ind w:left="527" w:right="505"/>
        <w:jc w:val="both"/>
        <w:rPr>
          <w:b/>
          <w:bCs/>
          <w:sz w:val="24"/>
          <w:szCs w:val="24"/>
        </w:rPr>
      </w:pPr>
      <w:r>
        <w:rPr>
          <w:b/>
          <w:bCs/>
          <w:sz w:val="24"/>
          <w:szCs w:val="24"/>
        </w:rPr>
        <w:t>5.1 Implementation</w:t>
      </w:r>
      <w:r w:rsidR="0092683E">
        <w:rPr>
          <w:b/>
          <w:bCs/>
          <w:sz w:val="24"/>
          <w:szCs w:val="24"/>
        </w:rPr>
        <w:t xml:space="preserve">: </w:t>
      </w:r>
    </w:p>
    <w:p w14:paraId="39D3E7FC" w14:textId="77777777" w:rsidR="00825823" w:rsidRDefault="1CD09196" w:rsidP="00513B41">
      <w:pPr>
        <w:spacing w:line="362" w:lineRule="exact"/>
        <w:ind w:left="527" w:right="505"/>
        <w:jc w:val="both"/>
        <w:rPr>
          <w:b/>
          <w:bCs/>
          <w:sz w:val="24"/>
          <w:szCs w:val="24"/>
        </w:rPr>
      </w:pPr>
      <w:r w:rsidRPr="0A6D220F">
        <w:rPr>
          <w:b/>
          <w:bCs/>
          <w:sz w:val="24"/>
          <w:szCs w:val="24"/>
        </w:rPr>
        <w:t>1. Import Required Libraries</w:t>
      </w:r>
    </w:p>
    <w:p w14:paraId="117781DF" w14:textId="77777777" w:rsidR="00825823" w:rsidRDefault="1CD09196" w:rsidP="00513B41">
      <w:pPr>
        <w:spacing w:line="362" w:lineRule="exact"/>
        <w:ind w:left="527" w:right="505"/>
        <w:jc w:val="both"/>
        <w:rPr>
          <w:i/>
          <w:iCs/>
          <w:sz w:val="24"/>
          <w:szCs w:val="24"/>
        </w:rPr>
      </w:pPr>
      <w:r w:rsidRPr="0A6D220F">
        <w:rPr>
          <w:i/>
          <w:iCs/>
          <w:sz w:val="24"/>
          <w:szCs w:val="24"/>
        </w:rPr>
        <w:t xml:space="preserve">import </w:t>
      </w:r>
      <w:proofErr w:type="spellStart"/>
      <w:r w:rsidRPr="0A6D220F">
        <w:rPr>
          <w:i/>
          <w:iCs/>
          <w:sz w:val="24"/>
          <w:szCs w:val="24"/>
        </w:rPr>
        <w:t>tkinter</w:t>
      </w:r>
      <w:proofErr w:type="spellEnd"/>
      <w:r w:rsidRPr="0A6D220F">
        <w:rPr>
          <w:i/>
          <w:iCs/>
          <w:sz w:val="24"/>
          <w:szCs w:val="24"/>
        </w:rPr>
        <w:t xml:space="preserve"> as </w:t>
      </w:r>
      <w:proofErr w:type="spellStart"/>
      <w:r w:rsidRPr="0A6D220F">
        <w:rPr>
          <w:i/>
          <w:iCs/>
          <w:sz w:val="24"/>
          <w:szCs w:val="24"/>
        </w:rPr>
        <w:t>tk</w:t>
      </w:r>
      <w:proofErr w:type="spellEnd"/>
    </w:p>
    <w:p w14:paraId="30BDFAE4" w14:textId="77777777" w:rsidR="00825823" w:rsidRDefault="1CD09196" w:rsidP="00513B41">
      <w:pPr>
        <w:spacing w:line="362" w:lineRule="exact"/>
        <w:ind w:left="527" w:right="505"/>
        <w:jc w:val="both"/>
        <w:rPr>
          <w:i/>
          <w:iCs/>
          <w:sz w:val="24"/>
          <w:szCs w:val="24"/>
        </w:rPr>
      </w:pPr>
      <w:r w:rsidRPr="0A6D220F">
        <w:rPr>
          <w:i/>
          <w:iCs/>
          <w:sz w:val="24"/>
          <w:szCs w:val="24"/>
        </w:rPr>
        <w:t xml:space="preserve">from </w:t>
      </w:r>
      <w:proofErr w:type="spellStart"/>
      <w:r w:rsidRPr="0A6D220F">
        <w:rPr>
          <w:i/>
          <w:iCs/>
          <w:sz w:val="24"/>
          <w:szCs w:val="24"/>
        </w:rPr>
        <w:t>tkinter</w:t>
      </w:r>
      <w:proofErr w:type="spellEnd"/>
      <w:r w:rsidRPr="0A6D220F">
        <w:rPr>
          <w:i/>
          <w:iCs/>
          <w:sz w:val="24"/>
          <w:szCs w:val="24"/>
        </w:rPr>
        <w:t xml:space="preserve"> import Canvas</w:t>
      </w:r>
    </w:p>
    <w:p w14:paraId="034EBD1F" w14:textId="77777777" w:rsidR="00825823" w:rsidRDefault="1CD09196" w:rsidP="00513B41">
      <w:pPr>
        <w:spacing w:line="362" w:lineRule="exact"/>
        <w:ind w:left="527" w:right="505"/>
        <w:jc w:val="both"/>
        <w:rPr>
          <w:i/>
          <w:iCs/>
          <w:sz w:val="24"/>
          <w:szCs w:val="24"/>
        </w:rPr>
      </w:pPr>
      <w:r w:rsidRPr="0A6D220F">
        <w:rPr>
          <w:i/>
          <w:iCs/>
          <w:sz w:val="24"/>
          <w:szCs w:val="24"/>
        </w:rPr>
        <w:t>import cv2</w:t>
      </w:r>
    </w:p>
    <w:p w14:paraId="7EB9FBE4" w14:textId="77777777" w:rsidR="00825823" w:rsidRDefault="1CD09196" w:rsidP="00513B41">
      <w:pPr>
        <w:spacing w:line="362" w:lineRule="exact"/>
        <w:ind w:left="527" w:right="505"/>
        <w:jc w:val="both"/>
        <w:rPr>
          <w:i/>
          <w:iCs/>
          <w:sz w:val="24"/>
          <w:szCs w:val="24"/>
        </w:rPr>
      </w:pPr>
      <w:r w:rsidRPr="0A6D220F">
        <w:rPr>
          <w:i/>
          <w:iCs/>
          <w:sz w:val="24"/>
          <w:szCs w:val="24"/>
        </w:rPr>
        <w:t xml:space="preserve">import </w:t>
      </w:r>
      <w:proofErr w:type="spellStart"/>
      <w:r w:rsidRPr="0A6D220F">
        <w:rPr>
          <w:i/>
          <w:iCs/>
          <w:sz w:val="24"/>
          <w:szCs w:val="24"/>
        </w:rPr>
        <w:t>numpy</w:t>
      </w:r>
      <w:proofErr w:type="spellEnd"/>
      <w:r w:rsidRPr="0A6D220F">
        <w:rPr>
          <w:i/>
          <w:iCs/>
          <w:sz w:val="24"/>
          <w:szCs w:val="24"/>
        </w:rPr>
        <w:t xml:space="preserve"> as np</w:t>
      </w:r>
    </w:p>
    <w:p w14:paraId="40014B6C" w14:textId="77777777" w:rsidR="00825823" w:rsidRDefault="1CD09196" w:rsidP="00513B41">
      <w:pPr>
        <w:spacing w:line="362" w:lineRule="exact"/>
        <w:ind w:left="527" w:right="505"/>
        <w:jc w:val="both"/>
        <w:rPr>
          <w:i/>
          <w:iCs/>
          <w:sz w:val="24"/>
          <w:szCs w:val="24"/>
        </w:rPr>
      </w:pPr>
      <w:r w:rsidRPr="0A6D220F">
        <w:rPr>
          <w:i/>
          <w:iCs/>
          <w:sz w:val="24"/>
          <w:szCs w:val="24"/>
        </w:rPr>
        <w:t xml:space="preserve">from PIL import Image, </w:t>
      </w:r>
      <w:proofErr w:type="spellStart"/>
      <w:r w:rsidRPr="0A6D220F">
        <w:rPr>
          <w:i/>
          <w:iCs/>
          <w:sz w:val="24"/>
          <w:szCs w:val="24"/>
        </w:rPr>
        <w:t>ImageTk</w:t>
      </w:r>
      <w:proofErr w:type="spellEnd"/>
    </w:p>
    <w:p w14:paraId="0CB746E1" w14:textId="77777777" w:rsidR="00825823" w:rsidRDefault="1CD09196" w:rsidP="00513B41">
      <w:pPr>
        <w:spacing w:line="362" w:lineRule="exact"/>
        <w:ind w:left="527" w:right="505"/>
        <w:jc w:val="both"/>
        <w:rPr>
          <w:i/>
          <w:iCs/>
          <w:sz w:val="24"/>
          <w:szCs w:val="24"/>
        </w:rPr>
      </w:pPr>
      <w:r w:rsidRPr="0A6D220F">
        <w:rPr>
          <w:i/>
          <w:iCs/>
          <w:sz w:val="24"/>
          <w:szCs w:val="24"/>
        </w:rPr>
        <w:t xml:space="preserve">from </w:t>
      </w:r>
      <w:proofErr w:type="spellStart"/>
      <w:r w:rsidRPr="0A6D220F">
        <w:rPr>
          <w:i/>
          <w:iCs/>
          <w:sz w:val="24"/>
          <w:szCs w:val="24"/>
        </w:rPr>
        <w:t>deepface</w:t>
      </w:r>
      <w:proofErr w:type="spellEnd"/>
      <w:r w:rsidRPr="0A6D220F">
        <w:rPr>
          <w:i/>
          <w:iCs/>
          <w:sz w:val="24"/>
          <w:szCs w:val="24"/>
        </w:rPr>
        <w:t xml:space="preserve"> import DeepFace</w:t>
      </w:r>
    </w:p>
    <w:p w14:paraId="6E26D4A4" w14:textId="77777777" w:rsidR="00825823" w:rsidRDefault="00825823" w:rsidP="00513B41">
      <w:pPr>
        <w:spacing w:line="362" w:lineRule="exact"/>
        <w:ind w:left="527" w:right="505"/>
        <w:jc w:val="both"/>
        <w:rPr>
          <w:sz w:val="24"/>
          <w:szCs w:val="24"/>
        </w:rPr>
      </w:pPr>
    </w:p>
    <w:p w14:paraId="62B88C8A"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b/>
          <w:bCs/>
          <w:sz w:val="24"/>
          <w:szCs w:val="24"/>
        </w:rPr>
        <w:t>tkinter</w:t>
      </w:r>
      <w:proofErr w:type="spellEnd"/>
      <w:r w:rsidRPr="0A6D220F">
        <w:rPr>
          <w:sz w:val="24"/>
          <w:szCs w:val="24"/>
        </w:rPr>
        <w:t>: The built-in Python library used to create graphical user interfaces (GUIs).</w:t>
      </w:r>
    </w:p>
    <w:p w14:paraId="5CF478CD" w14:textId="77777777" w:rsidR="00825823" w:rsidRDefault="1CD09196" w:rsidP="00513B41">
      <w:pPr>
        <w:spacing w:line="362" w:lineRule="exact"/>
        <w:ind w:left="527" w:right="505"/>
        <w:jc w:val="both"/>
        <w:rPr>
          <w:sz w:val="24"/>
          <w:szCs w:val="24"/>
        </w:rPr>
      </w:pPr>
      <w:r w:rsidRPr="0A6D220F">
        <w:rPr>
          <w:sz w:val="24"/>
          <w:szCs w:val="24"/>
        </w:rPr>
        <w:t xml:space="preserve">• </w:t>
      </w:r>
      <w:r w:rsidRPr="0A6D220F">
        <w:rPr>
          <w:b/>
          <w:bCs/>
          <w:sz w:val="24"/>
          <w:szCs w:val="24"/>
        </w:rPr>
        <w:t>Canvas</w:t>
      </w:r>
      <w:r w:rsidRPr="0A6D220F">
        <w:rPr>
          <w:sz w:val="24"/>
          <w:szCs w:val="24"/>
        </w:rPr>
        <w:t>: Used to display images and graphics inside the Tkinter window.</w:t>
      </w:r>
    </w:p>
    <w:p w14:paraId="29CB352E" w14:textId="77777777" w:rsidR="00825823" w:rsidRDefault="1CD09196" w:rsidP="00513B41">
      <w:pPr>
        <w:spacing w:line="362" w:lineRule="exact"/>
        <w:ind w:left="527" w:right="505"/>
        <w:jc w:val="both"/>
        <w:rPr>
          <w:sz w:val="24"/>
          <w:szCs w:val="24"/>
        </w:rPr>
      </w:pPr>
      <w:r w:rsidRPr="0A6D220F">
        <w:rPr>
          <w:sz w:val="24"/>
          <w:szCs w:val="24"/>
        </w:rPr>
        <w:t xml:space="preserve">• </w:t>
      </w:r>
      <w:r w:rsidRPr="0A6D220F">
        <w:rPr>
          <w:b/>
          <w:bCs/>
          <w:sz w:val="24"/>
          <w:szCs w:val="24"/>
        </w:rPr>
        <w:t>cv2 (OpenCV)</w:t>
      </w:r>
      <w:r w:rsidRPr="0A6D220F">
        <w:rPr>
          <w:sz w:val="24"/>
          <w:szCs w:val="24"/>
        </w:rPr>
        <w:t>: An open-source computer vision library for image and video</w:t>
      </w:r>
    </w:p>
    <w:p w14:paraId="73C3DDFB" w14:textId="77777777" w:rsidR="00825823" w:rsidRDefault="1CD09196" w:rsidP="00513B41">
      <w:pPr>
        <w:spacing w:line="362" w:lineRule="exact"/>
        <w:ind w:left="527" w:right="505"/>
        <w:jc w:val="both"/>
        <w:rPr>
          <w:sz w:val="24"/>
          <w:szCs w:val="24"/>
        </w:rPr>
      </w:pPr>
      <w:r w:rsidRPr="0A6D220F">
        <w:rPr>
          <w:sz w:val="24"/>
          <w:szCs w:val="24"/>
        </w:rPr>
        <w:t>processing.</w:t>
      </w:r>
    </w:p>
    <w:p w14:paraId="3C27CFD5"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b/>
          <w:bCs/>
          <w:sz w:val="24"/>
          <w:szCs w:val="24"/>
        </w:rPr>
        <w:t>numpy</w:t>
      </w:r>
      <w:proofErr w:type="spellEnd"/>
      <w:r w:rsidRPr="0A6D220F">
        <w:rPr>
          <w:sz w:val="24"/>
          <w:szCs w:val="24"/>
        </w:rPr>
        <w:t>: A library for numerical computing, used to handle image arrays.</w:t>
      </w:r>
    </w:p>
    <w:p w14:paraId="5E5CFCB6" w14:textId="77777777" w:rsidR="00825823" w:rsidRDefault="1CD09196" w:rsidP="00513B41">
      <w:pPr>
        <w:spacing w:line="362" w:lineRule="exact"/>
        <w:ind w:left="527" w:right="505"/>
        <w:jc w:val="both"/>
        <w:rPr>
          <w:sz w:val="24"/>
          <w:szCs w:val="24"/>
        </w:rPr>
      </w:pPr>
      <w:r w:rsidRPr="0A6D220F">
        <w:rPr>
          <w:sz w:val="24"/>
          <w:szCs w:val="24"/>
        </w:rPr>
        <w:t xml:space="preserve">• </w:t>
      </w:r>
      <w:r w:rsidRPr="0A6D220F">
        <w:rPr>
          <w:b/>
          <w:bCs/>
          <w:sz w:val="24"/>
          <w:szCs w:val="24"/>
        </w:rPr>
        <w:t>PIL (Pillow)</w:t>
      </w:r>
      <w:r w:rsidRPr="0A6D220F">
        <w:rPr>
          <w:sz w:val="24"/>
          <w:szCs w:val="24"/>
        </w:rPr>
        <w:t>: Used for handling images and converting them for Tkinter.</w:t>
      </w:r>
    </w:p>
    <w:p w14:paraId="3057C642" w14:textId="77777777" w:rsidR="00825823" w:rsidRDefault="1CD09196" w:rsidP="00513B41">
      <w:pPr>
        <w:spacing w:line="362" w:lineRule="exact"/>
        <w:ind w:left="527" w:right="505"/>
        <w:jc w:val="both"/>
        <w:rPr>
          <w:sz w:val="24"/>
          <w:szCs w:val="24"/>
        </w:rPr>
      </w:pPr>
      <w:r w:rsidRPr="0A6D220F">
        <w:rPr>
          <w:sz w:val="24"/>
          <w:szCs w:val="24"/>
        </w:rPr>
        <w:t xml:space="preserve">• </w:t>
      </w:r>
      <w:r w:rsidRPr="0A6D220F">
        <w:rPr>
          <w:b/>
          <w:bCs/>
          <w:sz w:val="24"/>
          <w:szCs w:val="24"/>
        </w:rPr>
        <w:t>DeepFace</w:t>
      </w:r>
      <w:r w:rsidRPr="0A6D220F">
        <w:rPr>
          <w:sz w:val="24"/>
          <w:szCs w:val="24"/>
        </w:rPr>
        <w:t>: A deep-learning-based facial analysis library used to detect emotions.</w:t>
      </w:r>
    </w:p>
    <w:p w14:paraId="325D9A49" w14:textId="77777777" w:rsidR="00825823" w:rsidRDefault="00825823" w:rsidP="00513B41">
      <w:pPr>
        <w:spacing w:line="362" w:lineRule="exact"/>
        <w:ind w:left="527" w:right="505"/>
        <w:jc w:val="both"/>
        <w:rPr>
          <w:sz w:val="24"/>
          <w:szCs w:val="24"/>
        </w:rPr>
      </w:pPr>
    </w:p>
    <w:p w14:paraId="4BF4A0DC" w14:textId="77777777" w:rsidR="00825823" w:rsidRDefault="1CD09196" w:rsidP="00513B41">
      <w:pPr>
        <w:spacing w:line="362" w:lineRule="exact"/>
        <w:ind w:left="527" w:right="505"/>
        <w:jc w:val="both"/>
        <w:rPr>
          <w:b/>
          <w:bCs/>
          <w:sz w:val="24"/>
          <w:szCs w:val="24"/>
        </w:rPr>
      </w:pPr>
      <w:r w:rsidRPr="0A6D220F">
        <w:rPr>
          <w:b/>
          <w:bCs/>
          <w:sz w:val="24"/>
          <w:szCs w:val="24"/>
        </w:rPr>
        <w:t>2. Load Face Detection Model</w:t>
      </w:r>
    </w:p>
    <w:p w14:paraId="02CBF68F" w14:textId="77777777" w:rsidR="00825823" w:rsidRDefault="00825823" w:rsidP="00513B41">
      <w:pPr>
        <w:spacing w:line="362" w:lineRule="exact"/>
        <w:ind w:left="527" w:right="505"/>
        <w:jc w:val="both"/>
        <w:rPr>
          <w:b/>
          <w:bCs/>
          <w:sz w:val="24"/>
          <w:szCs w:val="24"/>
        </w:rPr>
      </w:pPr>
    </w:p>
    <w:p w14:paraId="65BE8F3C"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face_cascade</w:t>
      </w:r>
      <w:proofErr w:type="spellEnd"/>
      <w:r w:rsidRPr="0A6D220F">
        <w:rPr>
          <w:i/>
          <w:iCs/>
          <w:sz w:val="24"/>
          <w:szCs w:val="24"/>
        </w:rPr>
        <w:t xml:space="preserve"> = cv2.CascadeClassifier(</w:t>
      </w:r>
      <w:proofErr w:type="gramStart"/>
      <w:r w:rsidRPr="0A6D220F">
        <w:rPr>
          <w:i/>
          <w:iCs/>
          <w:sz w:val="24"/>
          <w:szCs w:val="24"/>
        </w:rPr>
        <w:t>cv2.data.haarcascades</w:t>
      </w:r>
      <w:proofErr w:type="gramEnd"/>
      <w:r w:rsidRPr="0A6D220F">
        <w:rPr>
          <w:i/>
          <w:iCs/>
          <w:sz w:val="24"/>
          <w:szCs w:val="24"/>
        </w:rPr>
        <w:t xml:space="preserve"> +</w:t>
      </w:r>
    </w:p>
    <w:p w14:paraId="5A89CEFC" w14:textId="77777777" w:rsidR="00825823" w:rsidRDefault="1CD09196" w:rsidP="00513B41">
      <w:pPr>
        <w:spacing w:line="362" w:lineRule="exact"/>
        <w:ind w:left="527" w:right="505"/>
        <w:jc w:val="both"/>
        <w:rPr>
          <w:sz w:val="24"/>
          <w:szCs w:val="24"/>
        </w:rPr>
      </w:pPr>
      <w:r w:rsidRPr="0A6D220F">
        <w:rPr>
          <w:i/>
          <w:iCs/>
          <w:sz w:val="24"/>
          <w:szCs w:val="24"/>
        </w:rPr>
        <w:t>'haarcascade_frontalface_default.xml')</w:t>
      </w:r>
    </w:p>
    <w:p w14:paraId="73D67063" w14:textId="77777777" w:rsidR="00825823" w:rsidRDefault="00825823" w:rsidP="00513B41">
      <w:pPr>
        <w:spacing w:line="362" w:lineRule="exact"/>
        <w:ind w:left="527" w:right="505"/>
        <w:jc w:val="both"/>
        <w:rPr>
          <w:sz w:val="24"/>
          <w:szCs w:val="24"/>
        </w:rPr>
      </w:pPr>
    </w:p>
    <w:p w14:paraId="04A273D0" w14:textId="77777777" w:rsidR="00825823" w:rsidRDefault="1CD09196" w:rsidP="00513B41">
      <w:pPr>
        <w:spacing w:line="362" w:lineRule="exact"/>
        <w:ind w:left="527" w:right="505"/>
        <w:jc w:val="both"/>
        <w:rPr>
          <w:sz w:val="24"/>
          <w:szCs w:val="24"/>
        </w:rPr>
      </w:pPr>
      <w:r w:rsidRPr="0A6D220F">
        <w:rPr>
          <w:sz w:val="24"/>
          <w:szCs w:val="24"/>
        </w:rPr>
        <w:t xml:space="preserve">• This loads a </w:t>
      </w:r>
      <w:r w:rsidRPr="0A6D220F">
        <w:rPr>
          <w:b/>
          <w:bCs/>
          <w:sz w:val="24"/>
          <w:szCs w:val="24"/>
        </w:rPr>
        <w:t xml:space="preserve">pre-trained Haar cascade classifier </w:t>
      </w:r>
      <w:r w:rsidRPr="0A6D220F">
        <w:rPr>
          <w:sz w:val="24"/>
          <w:szCs w:val="24"/>
        </w:rPr>
        <w:t>from OpenCV to detect faces in an</w:t>
      </w:r>
    </w:p>
    <w:p w14:paraId="6741B120" w14:textId="77777777" w:rsidR="00825823" w:rsidRDefault="1CD09196" w:rsidP="00513B41">
      <w:pPr>
        <w:spacing w:line="362" w:lineRule="exact"/>
        <w:ind w:left="527" w:right="505"/>
        <w:jc w:val="both"/>
        <w:rPr>
          <w:sz w:val="24"/>
          <w:szCs w:val="24"/>
        </w:rPr>
      </w:pPr>
      <w:r w:rsidRPr="0A6D220F">
        <w:rPr>
          <w:sz w:val="24"/>
          <w:szCs w:val="24"/>
        </w:rPr>
        <w:t>image.</w:t>
      </w:r>
    </w:p>
    <w:p w14:paraId="5E350C2A" w14:textId="77777777" w:rsidR="00825823" w:rsidRDefault="1CD09196" w:rsidP="00513B41">
      <w:pPr>
        <w:spacing w:line="362" w:lineRule="exact"/>
        <w:ind w:left="527" w:right="505"/>
        <w:jc w:val="both"/>
        <w:rPr>
          <w:sz w:val="24"/>
          <w:szCs w:val="24"/>
        </w:rPr>
      </w:pPr>
      <w:r w:rsidRPr="0A6D220F">
        <w:rPr>
          <w:sz w:val="24"/>
          <w:szCs w:val="24"/>
        </w:rPr>
        <w:t>• The model is used to detect faces in the video stream.</w:t>
      </w:r>
    </w:p>
    <w:p w14:paraId="3420848B" w14:textId="77777777" w:rsidR="00825823" w:rsidRDefault="00825823" w:rsidP="00513B41">
      <w:pPr>
        <w:spacing w:line="362" w:lineRule="exact"/>
        <w:ind w:left="527" w:right="505"/>
        <w:jc w:val="both"/>
        <w:rPr>
          <w:sz w:val="24"/>
          <w:szCs w:val="24"/>
        </w:rPr>
      </w:pPr>
    </w:p>
    <w:p w14:paraId="5E89A7CE" w14:textId="77777777" w:rsidR="00825823" w:rsidRDefault="1CD09196" w:rsidP="00513B41">
      <w:pPr>
        <w:spacing w:line="362" w:lineRule="exact"/>
        <w:ind w:left="527" w:right="505"/>
        <w:jc w:val="both"/>
        <w:rPr>
          <w:b/>
          <w:bCs/>
          <w:sz w:val="24"/>
          <w:szCs w:val="24"/>
        </w:rPr>
      </w:pPr>
      <w:r w:rsidRPr="0A6D220F">
        <w:rPr>
          <w:b/>
          <w:bCs/>
          <w:sz w:val="24"/>
          <w:szCs w:val="24"/>
        </w:rPr>
        <w:t>3. Create a Tkinter Window</w:t>
      </w:r>
    </w:p>
    <w:p w14:paraId="61F76579" w14:textId="77777777" w:rsidR="00825823" w:rsidRDefault="00825823" w:rsidP="00513B41">
      <w:pPr>
        <w:spacing w:line="362" w:lineRule="exact"/>
        <w:ind w:left="527" w:right="505"/>
        <w:jc w:val="both"/>
        <w:rPr>
          <w:b/>
          <w:bCs/>
          <w:i/>
          <w:iCs/>
          <w:sz w:val="24"/>
          <w:szCs w:val="24"/>
        </w:rPr>
      </w:pPr>
    </w:p>
    <w:p w14:paraId="6AFCB26A" w14:textId="77777777" w:rsidR="00825823" w:rsidRDefault="1CD09196" w:rsidP="00513B41">
      <w:pPr>
        <w:spacing w:line="362" w:lineRule="exact"/>
        <w:ind w:left="527" w:right="505"/>
        <w:jc w:val="both"/>
        <w:rPr>
          <w:i/>
          <w:iCs/>
          <w:sz w:val="24"/>
          <w:szCs w:val="24"/>
        </w:rPr>
      </w:pPr>
      <w:r w:rsidRPr="0A6D220F">
        <w:rPr>
          <w:i/>
          <w:iCs/>
          <w:sz w:val="24"/>
          <w:szCs w:val="24"/>
        </w:rPr>
        <w:t xml:space="preserve">root = </w:t>
      </w:r>
      <w:proofErr w:type="spellStart"/>
      <w:proofErr w:type="gramStart"/>
      <w:r w:rsidRPr="0A6D220F">
        <w:rPr>
          <w:i/>
          <w:iCs/>
          <w:sz w:val="24"/>
          <w:szCs w:val="24"/>
        </w:rPr>
        <w:t>tk.Tk</w:t>
      </w:r>
      <w:proofErr w:type="spellEnd"/>
      <w:proofErr w:type="gramEnd"/>
      <w:r w:rsidRPr="0A6D220F">
        <w:rPr>
          <w:i/>
          <w:iCs/>
          <w:sz w:val="24"/>
          <w:szCs w:val="24"/>
        </w:rPr>
        <w:t>()</w:t>
      </w:r>
    </w:p>
    <w:p w14:paraId="7B557614"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root.title</w:t>
      </w:r>
      <w:proofErr w:type="spellEnd"/>
      <w:proofErr w:type="gramEnd"/>
      <w:r w:rsidRPr="0A6D220F">
        <w:rPr>
          <w:i/>
          <w:iCs/>
          <w:sz w:val="24"/>
          <w:szCs w:val="24"/>
        </w:rPr>
        <w:t>("Emotion Detection")</w:t>
      </w:r>
    </w:p>
    <w:p w14:paraId="189FDAEC"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root.geometry</w:t>
      </w:r>
      <w:proofErr w:type="spellEnd"/>
      <w:proofErr w:type="gramEnd"/>
      <w:r w:rsidRPr="0A6D220F">
        <w:rPr>
          <w:i/>
          <w:iCs/>
          <w:sz w:val="24"/>
          <w:szCs w:val="24"/>
        </w:rPr>
        <w:t>("800x600") # Start with a window size of 800x600</w:t>
      </w:r>
    </w:p>
    <w:p w14:paraId="479E5ABD" w14:textId="77777777" w:rsidR="00825823" w:rsidRDefault="00825823" w:rsidP="00513B41">
      <w:pPr>
        <w:spacing w:line="362" w:lineRule="exact"/>
        <w:ind w:left="527" w:right="505"/>
        <w:jc w:val="both"/>
        <w:rPr>
          <w:sz w:val="24"/>
          <w:szCs w:val="24"/>
        </w:rPr>
      </w:pPr>
    </w:p>
    <w:p w14:paraId="210BD7AF" w14:textId="77777777" w:rsidR="00825823" w:rsidRDefault="1CD09196" w:rsidP="00513B41">
      <w:pPr>
        <w:spacing w:line="362" w:lineRule="exact"/>
        <w:ind w:left="527" w:right="505"/>
        <w:jc w:val="both"/>
        <w:rPr>
          <w:sz w:val="24"/>
          <w:szCs w:val="24"/>
        </w:rPr>
      </w:pPr>
      <w:r w:rsidRPr="0A6D220F">
        <w:rPr>
          <w:sz w:val="24"/>
          <w:szCs w:val="24"/>
        </w:rPr>
        <w:t>• Creates the main window (root) using Tkinter.</w:t>
      </w:r>
    </w:p>
    <w:p w14:paraId="5E5E11F0" w14:textId="77777777" w:rsidR="00825823" w:rsidRDefault="1CD09196" w:rsidP="00513B41">
      <w:pPr>
        <w:spacing w:line="362" w:lineRule="exact"/>
        <w:ind w:left="527" w:right="505"/>
        <w:jc w:val="both"/>
        <w:rPr>
          <w:sz w:val="24"/>
          <w:szCs w:val="24"/>
        </w:rPr>
      </w:pPr>
      <w:r w:rsidRPr="0A6D220F">
        <w:rPr>
          <w:sz w:val="24"/>
          <w:szCs w:val="24"/>
        </w:rPr>
        <w:t xml:space="preserve">• Sets the window title as </w:t>
      </w:r>
      <w:r w:rsidRPr="0A6D220F">
        <w:rPr>
          <w:b/>
          <w:bCs/>
          <w:sz w:val="24"/>
          <w:szCs w:val="24"/>
        </w:rPr>
        <w:t>"Emotion Detection"</w:t>
      </w:r>
      <w:r w:rsidRPr="0A6D220F">
        <w:rPr>
          <w:sz w:val="24"/>
          <w:szCs w:val="24"/>
        </w:rPr>
        <w:t>.</w:t>
      </w:r>
    </w:p>
    <w:p w14:paraId="59E31B52" w14:textId="77777777" w:rsidR="00825823" w:rsidRDefault="1CD09196" w:rsidP="00513B41">
      <w:pPr>
        <w:spacing w:line="362" w:lineRule="exact"/>
        <w:ind w:left="527" w:right="505"/>
        <w:jc w:val="both"/>
        <w:rPr>
          <w:sz w:val="24"/>
          <w:szCs w:val="24"/>
        </w:rPr>
      </w:pPr>
      <w:r w:rsidRPr="0A6D220F">
        <w:rPr>
          <w:sz w:val="24"/>
          <w:szCs w:val="24"/>
        </w:rPr>
        <w:t>• The geometry("800x600") specifies the initial window size (800 pixels wide and</w:t>
      </w:r>
    </w:p>
    <w:p w14:paraId="789C11A5" w14:textId="77777777" w:rsidR="00825823" w:rsidRDefault="1CD09196" w:rsidP="00513B41">
      <w:pPr>
        <w:spacing w:line="362" w:lineRule="exact"/>
        <w:ind w:left="527" w:right="505"/>
        <w:jc w:val="both"/>
        <w:rPr>
          <w:sz w:val="24"/>
          <w:szCs w:val="24"/>
        </w:rPr>
      </w:pPr>
      <w:r w:rsidRPr="0A6D220F">
        <w:rPr>
          <w:sz w:val="24"/>
          <w:szCs w:val="24"/>
        </w:rPr>
        <w:lastRenderedPageBreak/>
        <w:t>600 pixels high).</w:t>
      </w:r>
    </w:p>
    <w:p w14:paraId="165DE69F" w14:textId="77777777" w:rsidR="00825823" w:rsidRDefault="00825823" w:rsidP="00513B41">
      <w:pPr>
        <w:spacing w:line="362" w:lineRule="exact"/>
        <w:ind w:left="527" w:right="505"/>
        <w:jc w:val="both"/>
        <w:rPr>
          <w:sz w:val="24"/>
          <w:szCs w:val="24"/>
        </w:rPr>
      </w:pPr>
    </w:p>
    <w:p w14:paraId="2B652905" w14:textId="77777777" w:rsidR="00825823" w:rsidRDefault="1CD09196" w:rsidP="00513B41">
      <w:pPr>
        <w:spacing w:line="362" w:lineRule="exact"/>
        <w:ind w:left="527" w:right="505"/>
        <w:jc w:val="both"/>
        <w:rPr>
          <w:b/>
          <w:bCs/>
          <w:sz w:val="24"/>
          <w:szCs w:val="24"/>
        </w:rPr>
      </w:pPr>
      <w:r w:rsidRPr="0A6D220F">
        <w:rPr>
          <w:b/>
          <w:bCs/>
          <w:sz w:val="24"/>
          <w:szCs w:val="24"/>
        </w:rPr>
        <w:t>4. Create a Canvas for Displaying Video</w:t>
      </w:r>
    </w:p>
    <w:p w14:paraId="62E374B0" w14:textId="77777777" w:rsidR="00825823" w:rsidRDefault="00825823" w:rsidP="00513B41">
      <w:pPr>
        <w:spacing w:line="362" w:lineRule="exact"/>
        <w:ind w:left="527" w:right="505"/>
        <w:jc w:val="both"/>
        <w:rPr>
          <w:b/>
          <w:bCs/>
          <w:i/>
          <w:iCs/>
          <w:sz w:val="24"/>
          <w:szCs w:val="24"/>
        </w:rPr>
      </w:pPr>
    </w:p>
    <w:p w14:paraId="4B0075E7" w14:textId="77777777" w:rsidR="00825823" w:rsidRDefault="1CD09196" w:rsidP="00513B41">
      <w:pPr>
        <w:spacing w:line="362" w:lineRule="exact"/>
        <w:ind w:left="527" w:right="505"/>
        <w:jc w:val="both"/>
        <w:rPr>
          <w:i/>
          <w:iCs/>
          <w:sz w:val="24"/>
          <w:szCs w:val="24"/>
        </w:rPr>
      </w:pPr>
      <w:r w:rsidRPr="0A6D220F">
        <w:rPr>
          <w:i/>
          <w:iCs/>
          <w:sz w:val="24"/>
          <w:szCs w:val="24"/>
        </w:rPr>
        <w:t xml:space="preserve">canvas = </w:t>
      </w:r>
      <w:proofErr w:type="gramStart"/>
      <w:r w:rsidRPr="0A6D220F">
        <w:rPr>
          <w:i/>
          <w:iCs/>
          <w:sz w:val="24"/>
          <w:szCs w:val="24"/>
        </w:rPr>
        <w:t>Canvas(</w:t>
      </w:r>
      <w:proofErr w:type="gramEnd"/>
      <w:r w:rsidRPr="0A6D220F">
        <w:rPr>
          <w:i/>
          <w:iCs/>
          <w:sz w:val="24"/>
          <w:szCs w:val="24"/>
        </w:rPr>
        <w:t>root, width=800, height=600)</w:t>
      </w:r>
    </w:p>
    <w:p w14:paraId="6BB80352"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canvas.pack</w:t>
      </w:r>
      <w:proofErr w:type="spellEnd"/>
      <w:proofErr w:type="gramEnd"/>
      <w:r w:rsidRPr="0A6D220F">
        <w:rPr>
          <w:i/>
          <w:iCs/>
          <w:sz w:val="24"/>
          <w:szCs w:val="24"/>
        </w:rPr>
        <w:t>(fill="both", expand=True)</w:t>
      </w:r>
    </w:p>
    <w:p w14:paraId="0D6449EB" w14:textId="77777777" w:rsidR="00825823" w:rsidRDefault="00825823" w:rsidP="00513B41">
      <w:pPr>
        <w:spacing w:line="362" w:lineRule="exact"/>
        <w:ind w:left="527" w:right="505"/>
        <w:jc w:val="both"/>
        <w:rPr>
          <w:sz w:val="24"/>
          <w:szCs w:val="24"/>
        </w:rPr>
      </w:pPr>
    </w:p>
    <w:p w14:paraId="5B7469DA" w14:textId="77777777" w:rsidR="00825823" w:rsidRDefault="1CD09196" w:rsidP="00513B41">
      <w:pPr>
        <w:spacing w:line="362" w:lineRule="exact"/>
        <w:ind w:left="527" w:right="505"/>
        <w:jc w:val="both"/>
        <w:rPr>
          <w:sz w:val="24"/>
          <w:szCs w:val="24"/>
        </w:rPr>
      </w:pPr>
      <w:r w:rsidRPr="0A6D220F">
        <w:rPr>
          <w:sz w:val="24"/>
          <w:szCs w:val="24"/>
        </w:rPr>
        <w:t xml:space="preserve">• The </w:t>
      </w:r>
      <w:r w:rsidRPr="0A6D220F">
        <w:rPr>
          <w:b/>
          <w:bCs/>
          <w:sz w:val="24"/>
          <w:szCs w:val="24"/>
        </w:rPr>
        <w:t xml:space="preserve">Canvas widget </w:t>
      </w:r>
      <w:r w:rsidRPr="0A6D220F">
        <w:rPr>
          <w:sz w:val="24"/>
          <w:szCs w:val="24"/>
        </w:rPr>
        <w:t>is used to display the video feed.</w:t>
      </w:r>
    </w:p>
    <w:p w14:paraId="1C0DB3DA"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gramStart"/>
      <w:r w:rsidRPr="0A6D220F">
        <w:rPr>
          <w:sz w:val="24"/>
          <w:szCs w:val="24"/>
        </w:rPr>
        <w:t>pack(</w:t>
      </w:r>
      <w:proofErr w:type="gramEnd"/>
      <w:r w:rsidRPr="0A6D220F">
        <w:rPr>
          <w:sz w:val="24"/>
          <w:szCs w:val="24"/>
        </w:rPr>
        <w:t>fill="both", expand=True) ensures the canvas resizes with the window.</w:t>
      </w:r>
    </w:p>
    <w:p w14:paraId="54B97C00" w14:textId="77777777" w:rsidR="00825823" w:rsidRDefault="00825823" w:rsidP="00513B41">
      <w:pPr>
        <w:spacing w:line="362" w:lineRule="exact"/>
        <w:ind w:left="527" w:right="505"/>
        <w:jc w:val="both"/>
        <w:rPr>
          <w:sz w:val="24"/>
          <w:szCs w:val="24"/>
        </w:rPr>
      </w:pPr>
    </w:p>
    <w:p w14:paraId="6AD6E29D" w14:textId="77777777" w:rsidR="00825823" w:rsidRDefault="1CD09196" w:rsidP="00513B41">
      <w:pPr>
        <w:spacing w:line="362" w:lineRule="exact"/>
        <w:ind w:left="527" w:right="505"/>
        <w:jc w:val="both"/>
        <w:rPr>
          <w:b/>
          <w:bCs/>
          <w:sz w:val="24"/>
          <w:szCs w:val="24"/>
        </w:rPr>
      </w:pPr>
      <w:r w:rsidRPr="0A6D220F">
        <w:rPr>
          <w:b/>
          <w:bCs/>
          <w:sz w:val="24"/>
          <w:szCs w:val="24"/>
        </w:rPr>
        <w:t>5. Create Labels for Displaying Emotion Data</w:t>
      </w:r>
    </w:p>
    <w:p w14:paraId="50C0A056" w14:textId="77777777" w:rsidR="00825823" w:rsidRDefault="00825823" w:rsidP="00513B41">
      <w:pPr>
        <w:spacing w:line="362" w:lineRule="exact"/>
        <w:ind w:left="527" w:right="505"/>
        <w:jc w:val="both"/>
        <w:rPr>
          <w:b/>
          <w:bCs/>
          <w:sz w:val="24"/>
          <w:szCs w:val="24"/>
        </w:rPr>
      </w:pPr>
    </w:p>
    <w:p w14:paraId="08D3F476"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d_label_main</w:t>
      </w:r>
      <w:proofErr w:type="spellEnd"/>
      <w:r w:rsidRPr="0A6D220F">
        <w:rPr>
          <w:i/>
          <w:iCs/>
          <w:sz w:val="24"/>
          <w:szCs w:val="24"/>
        </w:rPr>
        <w:t xml:space="preserve"> = </w:t>
      </w:r>
      <w:proofErr w:type="spellStart"/>
      <w:proofErr w:type="gramStart"/>
      <w:r w:rsidRPr="0A6D220F">
        <w:rPr>
          <w:i/>
          <w:iCs/>
          <w:sz w:val="24"/>
          <w:szCs w:val="24"/>
        </w:rPr>
        <w:t>tk.Label</w:t>
      </w:r>
      <w:proofErr w:type="spellEnd"/>
      <w:proofErr w:type="gramEnd"/>
      <w:r w:rsidRPr="0A6D220F">
        <w:rPr>
          <w:i/>
          <w:iCs/>
          <w:sz w:val="24"/>
          <w:szCs w:val="24"/>
        </w:rPr>
        <w:t>(root,</w:t>
      </w:r>
    </w:p>
    <w:p w14:paraId="465617F3" w14:textId="77777777" w:rsidR="00825823" w:rsidRDefault="1CD09196" w:rsidP="00513B41">
      <w:pPr>
        <w:spacing w:line="362" w:lineRule="exact"/>
        <w:ind w:left="527" w:right="505"/>
        <w:jc w:val="both"/>
        <w:rPr>
          <w:i/>
          <w:iCs/>
          <w:sz w:val="24"/>
          <w:szCs w:val="24"/>
        </w:rPr>
      </w:pPr>
      <w:r w:rsidRPr="0A6D220F">
        <w:rPr>
          <w:i/>
          <w:iCs/>
          <w:sz w:val="24"/>
          <w:szCs w:val="24"/>
        </w:rPr>
        <w:t>text="Main Emotion",</w:t>
      </w:r>
    </w:p>
    <w:p w14:paraId="6FE1B13F" w14:textId="77777777" w:rsidR="00825823" w:rsidRDefault="1CD09196" w:rsidP="00513B41">
      <w:pPr>
        <w:spacing w:line="362" w:lineRule="exact"/>
        <w:ind w:left="527" w:right="505"/>
        <w:jc w:val="both"/>
        <w:rPr>
          <w:i/>
          <w:iCs/>
          <w:sz w:val="24"/>
          <w:szCs w:val="24"/>
        </w:rPr>
      </w:pPr>
      <w:r w:rsidRPr="0A6D220F">
        <w:rPr>
          <w:i/>
          <w:iCs/>
          <w:sz w:val="24"/>
          <w:szCs w:val="24"/>
        </w:rPr>
        <w:t>font</w:t>
      </w:r>
      <w:proofErr w:type="gramStart"/>
      <w:r w:rsidRPr="0A6D220F">
        <w:rPr>
          <w:i/>
          <w:iCs/>
          <w:sz w:val="24"/>
          <w:szCs w:val="24"/>
        </w:rPr>
        <w:t>=(</w:t>
      </w:r>
      <w:proofErr w:type="gramEnd"/>
      <w:r w:rsidRPr="0A6D220F">
        <w:rPr>
          <w:i/>
          <w:iCs/>
          <w:sz w:val="24"/>
          <w:szCs w:val="24"/>
        </w:rPr>
        <w:t>'Arial', 18),</w:t>
      </w:r>
    </w:p>
    <w:p w14:paraId="4059B446"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bg</w:t>
      </w:r>
      <w:proofErr w:type="spellEnd"/>
      <w:r w:rsidRPr="0A6D220F">
        <w:rPr>
          <w:i/>
          <w:iCs/>
          <w:sz w:val="24"/>
          <w:szCs w:val="24"/>
        </w:rPr>
        <w:t>='#d3d3d3',</w:t>
      </w:r>
    </w:p>
    <w:p w14:paraId="4C65BAF8"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fg</w:t>
      </w:r>
      <w:proofErr w:type="spellEnd"/>
      <w:r w:rsidRPr="0A6D220F">
        <w:rPr>
          <w:i/>
          <w:iCs/>
          <w:sz w:val="24"/>
          <w:szCs w:val="24"/>
        </w:rPr>
        <w:t>='#203040',</w:t>
      </w:r>
    </w:p>
    <w:p w14:paraId="75C29841" w14:textId="77777777" w:rsidR="00825823" w:rsidRDefault="1CD09196" w:rsidP="00513B41">
      <w:pPr>
        <w:spacing w:line="362" w:lineRule="exact"/>
        <w:ind w:left="527" w:right="505"/>
        <w:jc w:val="both"/>
        <w:rPr>
          <w:i/>
          <w:iCs/>
          <w:sz w:val="24"/>
          <w:szCs w:val="24"/>
        </w:rPr>
      </w:pPr>
      <w:r w:rsidRPr="0A6D220F">
        <w:rPr>
          <w:i/>
          <w:iCs/>
          <w:sz w:val="24"/>
          <w:szCs w:val="24"/>
        </w:rPr>
        <w:t>anchor="center",</w:t>
      </w:r>
    </w:p>
    <w:p w14:paraId="4557DF7D" w14:textId="77777777" w:rsidR="00825823" w:rsidRDefault="1CD09196" w:rsidP="00513B41">
      <w:pPr>
        <w:spacing w:line="362" w:lineRule="exact"/>
        <w:ind w:left="527" w:right="505"/>
        <w:jc w:val="both"/>
        <w:rPr>
          <w:i/>
          <w:iCs/>
          <w:sz w:val="24"/>
          <w:szCs w:val="24"/>
        </w:rPr>
      </w:pPr>
      <w:r w:rsidRPr="0A6D220F">
        <w:rPr>
          <w:i/>
          <w:iCs/>
          <w:sz w:val="24"/>
          <w:szCs w:val="24"/>
        </w:rPr>
        <w:t>bd=2,</w:t>
      </w:r>
    </w:p>
    <w:p w14:paraId="57258B36"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highlightbackground</w:t>
      </w:r>
      <w:proofErr w:type="spellEnd"/>
      <w:r w:rsidRPr="0A6D220F">
        <w:rPr>
          <w:i/>
          <w:iCs/>
          <w:sz w:val="24"/>
          <w:szCs w:val="24"/>
        </w:rPr>
        <w:t>="blue",</w:t>
      </w:r>
    </w:p>
    <w:p w14:paraId="565A776C"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highlightthickness</w:t>
      </w:r>
      <w:proofErr w:type="spellEnd"/>
      <w:r w:rsidRPr="0A6D220F">
        <w:rPr>
          <w:i/>
          <w:iCs/>
          <w:sz w:val="24"/>
          <w:szCs w:val="24"/>
        </w:rPr>
        <w:t>=2)</w:t>
      </w:r>
    </w:p>
    <w:p w14:paraId="67A45E25"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w:t>
      </w:r>
      <w:proofErr w:type="gramStart"/>
      <w:r w:rsidRPr="0A6D220F">
        <w:rPr>
          <w:i/>
          <w:iCs/>
          <w:sz w:val="24"/>
          <w:szCs w:val="24"/>
        </w:rPr>
        <w:t>main.place</w:t>
      </w:r>
      <w:proofErr w:type="spellEnd"/>
      <w:proofErr w:type="gramEnd"/>
      <w:r w:rsidRPr="0A6D220F">
        <w:rPr>
          <w:i/>
          <w:iCs/>
          <w:sz w:val="24"/>
          <w:szCs w:val="24"/>
        </w:rPr>
        <w:t>(x=20, y=50, width=200, height=50)</w:t>
      </w:r>
    </w:p>
    <w:p w14:paraId="27BCB192" w14:textId="77777777" w:rsidR="00825823" w:rsidRDefault="00825823" w:rsidP="00513B41">
      <w:pPr>
        <w:spacing w:line="362" w:lineRule="exact"/>
        <w:ind w:left="527" w:right="505"/>
        <w:jc w:val="both"/>
        <w:rPr>
          <w:sz w:val="24"/>
          <w:szCs w:val="24"/>
        </w:rPr>
      </w:pPr>
    </w:p>
    <w:p w14:paraId="0CF4F8BF"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sz w:val="24"/>
          <w:szCs w:val="24"/>
        </w:rPr>
        <w:t>d_label_main</w:t>
      </w:r>
      <w:proofErr w:type="spellEnd"/>
      <w:r w:rsidRPr="0A6D220F">
        <w:rPr>
          <w:sz w:val="24"/>
          <w:szCs w:val="24"/>
        </w:rPr>
        <w:t xml:space="preserve"> is a label to display the </w:t>
      </w:r>
      <w:r w:rsidRPr="0A6D220F">
        <w:rPr>
          <w:b/>
          <w:bCs/>
          <w:sz w:val="24"/>
          <w:szCs w:val="24"/>
        </w:rPr>
        <w:t xml:space="preserve">dominant emotion </w:t>
      </w:r>
      <w:r w:rsidRPr="0A6D220F">
        <w:rPr>
          <w:sz w:val="24"/>
          <w:szCs w:val="24"/>
        </w:rPr>
        <w:t>detected in the face.</w:t>
      </w:r>
    </w:p>
    <w:p w14:paraId="2CF76E89" w14:textId="77777777" w:rsidR="00825823" w:rsidRDefault="1CD09196" w:rsidP="00513B41">
      <w:pPr>
        <w:spacing w:line="362" w:lineRule="exact"/>
        <w:ind w:left="527" w:right="505"/>
        <w:jc w:val="both"/>
        <w:rPr>
          <w:sz w:val="24"/>
          <w:szCs w:val="24"/>
        </w:rPr>
      </w:pPr>
      <w:r w:rsidRPr="0A6D220F">
        <w:rPr>
          <w:sz w:val="24"/>
          <w:szCs w:val="24"/>
        </w:rPr>
        <w:t>• font</w:t>
      </w:r>
      <w:proofErr w:type="gramStart"/>
      <w:r w:rsidRPr="0A6D220F">
        <w:rPr>
          <w:sz w:val="24"/>
          <w:szCs w:val="24"/>
        </w:rPr>
        <w:t>=(</w:t>
      </w:r>
      <w:proofErr w:type="gramEnd"/>
      <w:r w:rsidRPr="0A6D220F">
        <w:rPr>
          <w:sz w:val="24"/>
          <w:szCs w:val="24"/>
        </w:rPr>
        <w:t>'Arial', 18): Sets the text font.</w:t>
      </w:r>
    </w:p>
    <w:p w14:paraId="2B584B9F"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sz w:val="24"/>
          <w:szCs w:val="24"/>
        </w:rPr>
        <w:t>bg</w:t>
      </w:r>
      <w:proofErr w:type="spellEnd"/>
      <w:r w:rsidRPr="0A6D220F">
        <w:rPr>
          <w:sz w:val="24"/>
          <w:szCs w:val="24"/>
        </w:rPr>
        <w:t>='#d3d3d3': Sets background color.</w:t>
      </w:r>
    </w:p>
    <w:p w14:paraId="7559E208"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sz w:val="24"/>
          <w:szCs w:val="24"/>
        </w:rPr>
        <w:t>fg</w:t>
      </w:r>
      <w:proofErr w:type="spellEnd"/>
      <w:r w:rsidRPr="0A6D220F">
        <w:rPr>
          <w:sz w:val="24"/>
          <w:szCs w:val="24"/>
        </w:rPr>
        <w:t>='#203040': Sets text color.</w:t>
      </w:r>
    </w:p>
    <w:p w14:paraId="144153DB" w14:textId="77777777" w:rsidR="00825823" w:rsidRDefault="1CD09196" w:rsidP="00513B41">
      <w:pPr>
        <w:spacing w:line="362" w:lineRule="exact"/>
        <w:ind w:left="527" w:right="505"/>
        <w:jc w:val="both"/>
        <w:rPr>
          <w:sz w:val="24"/>
          <w:szCs w:val="24"/>
        </w:rPr>
      </w:pPr>
      <w:r w:rsidRPr="0A6D220F">
        <w:rPr>
          <w:sz w:val="24"/>
          <w:szCs w:val="24"/>
        </w:rPr>
        <w:t>• anchor="center": Centers the text.</w:t>
      </w:r>
    </w:p>
    <w:p w14:paraId="293AB148" w14:textId="77777777" w:rsidR="00825823" w:rsidRDefault="1CD09196" w:rsidP="00513B41">
      <w:pPr>
        <w:spacing w:line="362" w:lineRule="exact"/>
        <w:ind w:left="527" w:right="505"/>
        <w:jc w:val="both"/>
        <w:rPr>
          <w:sz w:val="24"/>
          <w:szCs w:val="24"/>
        </w:rPr>
      </w:pPr>
      <w:r w:rsidRPr="0A6D220F">
        <w:rPr>
          <w:sz w:val="24"/>
          <w:szCs w:val="24"/>
        </w:rPr>
        <w:t>• bd=2: Sets a border width.</w:t>
      </w:r>
    </w:p>
    <w:p w14:paraId="4BAFDDE3"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sz w:val="24"/>
          <w:szCs w:val="24"/>
        </w:rPr>
        <w:t>highlightbackground</w:t>
      </w:r>
      <w:proofErr w:type="spellEnd"/>
      <w:r w:rsidRPr="0A6D220F">
        <w:rPr>
          <w:sz w:val="24"/>
          <w:szCs w:val="24"/>
        </w:rPr>
        <w:t>="blue": Sets the border color.</w:t>
      </w:r>
    </w:p>
    <w:p w14:paraId="34E0394A"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gramStart"/>
      <w:r w:rsidRPr="0A6D220F">
        <w:rPr>
          <w:sz w:val="24"/>
          <w:szCs w:val="24"/>
        </w:rPr>
        <w:t>place(</w:t>
      </w:r>
      <w:proofErr w:type="gramEnd"/>
      <w:r w:rsidRPr="0A6D220F">
        <w:rPr>
          <w:sz w:val="24"/>
          <w:szCs w:val="24"/>
        </w:rPr>
        <w:t>x=20, y=50, width=200, height=50): Positions the label at (20, 50) and</w:t>
      </w:r>
    </w:p>
    <w:p w14:paraId="19028DF9" w14:textId="77777777" w:rsidR="00825823" w:rsidRDefault="1CD09196" w:rsidP="00513B41">
      <w:pPr>
        <w:spacing w:line="362" w:lineRule="exact"/>
        <w:ind w:left="527" w:right="505"/>
        <w:jc w:val="both"/>
        <w:rPr>
          <w:sz w:val="24"/>
          <w:szCs w:val="24"/>
        </w:rPr>
      </w:pPr>
      <w:r w:rsidRPr="0A6D220F">
        <w:rPr>
          <w:sz w:val="24"/>
          <w:szCs w:val="24"/>
        </w:rPr>
        <w:t>gives it a size of (200x50) pixels.</w:t>
      </w:r>
    </w:p>
    <w:p w14:paraId="120D44E1" w14:textId="77777777" w:rsidR="00825823" w:rsidRDefault="00825823" w:rsidP="00513B41">
      <w:pPr>
        <w:spacing w:line="362" w:lineRule="exact"/>
        <w:ind w:left="527" w:right="505"/>
        <w:jc w:val="both"/>
        <w:rPr>
          <w:sz w:val="24"/>
          <w:szCs w:val="24"/>
        </w:rPr>
      </w:pPr>
    </w:p>
    <w:p w14:paraId="221820C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d_label_all</w:t>
      </w:r>
      <w:proofErr w:type="spellEnd"/>
      <w:r w:rsidRPr="0A6D220F">
        <w:rPr>
          <w:i/>
          <w:iCs/>
          <w:sz w:val="24"/>
          <w:szCs w:val="24"/>
        </w:rPr>
        <w:t xml:space="preserve"> = </w:t>
      </w:r>
      <w:proofErr w:type="spellStart"/>
      <w:proofErr w:type="gramStart"/>
      <w:r w:rsidRPr="0A6D220F">
        <w:rPr>
          <w:i/>
          <w:iCs/>
          <w:sz w:val="24"/>
          <w:szCs w:val="24"/>
        </w:rPr>
        <w:t>tk.Label</w:t>
      </w:r>
      <w:proofErr w:type="spellEnd"/>
      <w:proofErr w:type="gramEnd"/>
      <w:r w:rsidRPr="0A6D220F">
        <w:rPr>
          <w:i/>
          <w:iCs/>
          <w:sz w:val="24"/>
          <w:szCs w:val="24"/>
        </w:rPr>
        <w:t>(root,</w:t>
      </w:r>
    </w:p>
    <w:p w14:paraId="12AEAFF1" w14:textId="77777777" w:rsidR="00825823" w:rsidRDefault="1CD09196" w:rsidP="00513B41">
      <w:pPr>
        <w:spacing w:line="362" w:lineRule="exact"/>
        <w:ind w:left="527" w:right="505"/>
        <w:jc w:val="both"/>
        <w:rPr>
          <w:i/>
          <w:iCs/>
          <w:sz w:val="24"/>
          <w:szCs w:val="24"/>
        </w:rPr>
      </w:pPr>
      <w:r w:rsidRPr="0A6D220F">
        <w:rPr>
          <w:i/>
          <w:iCs/>
          <w:sz w:val="24"/>
          <w:szCs w:val="24"/>
        </w:rPr>
        <w:t>text="All Emotions",</w:t>
      </w:r>
    </w:p>
    <w:p w14:paraId="52A059C3" w14:textId="77777777" w:rsidR="00825823" w:rsidRDefault="1CD09196" w:rsidP="00513B41">
      <w:pPr>
        <w:spacing w:line="362" w:lineRule="exact"/>
        <w:ind w:left="527" w:right="505"/>
        <w:jc w:val="both"/>
        <w:rPr>
          <w:i/>
          <w:iCs/>
          <w:sz w:val="24"/>
          <w:szCs w:val="24"/>
        </w:rPr>
      </w:pPr>
      <w:r w:rsidRPr="0A6D220F">
        <w:rPr>
          <w:i/>
          <w:iCs/>
          <w:sz w:val="24"/>
          <w:szCs w:val="24"/>
        </w:rPr>
        <w:t>font</w:t>
      </w:r>
      <w:proofErr w:type="gramStart"/>
      <w:r w:rsidRPr="0A6D220F">
        <w:rPr>
          <w:i/>
          <w:iCs/>
          <w:sz w:val="24"/>
          <w:szCs w:val="24"/>
        </w:rPr>
        <w:t>=(</w:t>
      </w:r>
      <w:proofErr w:type="gramEnd"/>
      <w:r w:rsidRPr="0A6D220F">
        <w:rPr>
          <w:i/>
          <w:iCs/>
          <w:sz w:val="24"/>
          <w:szCs w:val="24"/>
        </w:rPr>
        <w:t>'Arial', 15),</w:t>
      </w:r>
    </w:p>
    <w:p w14:paraId="6CA063EE"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bg</w:t>
      </w:r>
      <w:proofErr w:type="spellEnd"/>
      <w:r w:rsidRPr="0A6D220F">
        <w:rPr>
          <w:i/>
          <w:iCs/>
          <w:sz w:val="24"/>
          <w:szCs w:val="24"/>
        </w:rPr>
        <w:t>='#d3d3d3',</w:t>
      </w:r>
    </w:p>
    <w:p w14:paraId="60269659"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fg</w:t>
      </w:r>
      <w:proofErr w:type="spellEnd"/>
      <w:r w:rsidRPr="0A6D220F">
        <w:rPr>
          <w:i/>
          <w:iCs/>
          <w:sz w:val="24"/>
          <w:szCs w:val="24"/>
        </w:rPr>
        <w:t>='#203040',</w:t>
      </w:r>
    </w:p>
    <w:p w14:paraId="4362BBF5" w14:textId="77777777" w:rsidR="00825823" w:rsidRDefault="1CD09196" w:rsidP="00513B41">
      <w:pPr>
        <w:spacing w:line="362" w:lineRule="exact"/>
        <w:ind w:left="527" w:right="505"/>
        <w:jc w:val="both"/>
        <w:rPr>
          <w:i/>
          <w:iCs/>
          <w:sz w:val="24"/>
          <w:szCs w:val="24"/>
        </w:rPr>
      </w:pPr>
      <w:r w:rsidRPr="0A6D220F">
        <w:rPr>
          <w:i/>
          <w:iCs/>
          <w:sz w:val="24"/>
          <w:szCs w:val="24"/>
        </w:rPr>
        <w:lastRenderedPageBreak/>
        <w:t>anchor="</w:t>
      </w:r>
      <w:proofErr w:type="spellStart"/>
      <w:r w:rsidRPr="0A6D220F">
        <w:rPr>
          <w:i/>
          <w:iCs/>
          <w:sz w:val="24"/>
          <w:szCs w:val="24"/>
        </w:rPr>
        <w:t>nw</w:t>
      </w:r>
      <w:proofErr w:type="spellEnd"/>
      <w:r w:rsidRPr="0A6D220F">
        <w:rPr>
          <w:i/>
          <w:iCs/>
          <w:sz w:val="24"/>
          <w:szCs w:val="24"/>
        </w:rPr>
        <w:t>",</w:t>
      </w:r>
    </w:p>
    <w:p w14:paraId="3DD187DC" w14:textId="77777777" w:rsidR="00825823" w:rsidRDefault="1CD09196" w:rsidP="00513B41">
      <w:pPr>
        <w:spacing w:line="362" w:lineRule="exact"/>
        <w:ind w:left="527" w:right="505"/>
        <w:jc w:val="both"/>
        <w:rPr>
          <w:i/>
          <w:iCs/>
          <w:sz w:val="24"/>
          <w:szCs w:val="24"/>
        </w:rPr>
      </w:pPr>
      <w:r w:rsidRPr="0A6D220F">
        <w:rPr>
          <w:i/>
          <w:iCs/>
          <w:sz w:val="24"/>
          <w:szCs w:val="24"/>
        </w:rPr>
        <w:t>justify="left",</w:t>
      </w:r>
    </w:p>
    <w:p w14:paraId="2A55E54E" w14:textId="77777777" w:rsidR="00825823" w:rsidRDefault="1CD09196" w:rsidP="00513B41">
      <w:pPr>
        <w:spacing w:line="362" w:lineRule="exact"/>
        <w:ind w:left="527" w:right="505"/>
        <w:jc w:val="both"/>
        <w:rPr>
          <w:i/>
          <w:iCs/>
          <w:sz w:val="24"/>
          <w:szCs w:val="24"/>
        </w:rPr>
      </w:pPr>
      <w:r w:rsidRPr="0A6D220F">
        <w:rPr>
          <w:i/>
          <w:iCs/>
          <w:sz w:val="24"/>
          <w:szCs w:val="24"/>
        </w:rPr>
        <w:t>bd=2,</w:t>
      </w:r>
    </w:p>
    <w:p w14:paraId="3C4AA7C5"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highlightbackground</w:t>
      </w:r>
      <w:proofErr w:type="spellEnd"/>
      <w:r w:rsidRPr="0A6D220F">
        <w:rPr>
          <w:i/>
          <w:iCs/>
          <w:sz w:val="24"/>
          <w:szCs w:val="24"/>
        </w:rPr>
        <w:t>="green",</w:t>
      </w:r>
    </w:p>
    <w:p w14:paraId="17130085"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highlightthickness</w:t>
      </w:r>
      <w:proofErr w:type="spellEnd"/>
      <w:r w:rsidRPr="0A6D220F">
        <w:rPr>
          <w:i/>
          <w:iCs/>
          <w:sz w:val="24"/>
          <w:szCs w:val="24"/>
        </w:rPr>
        <w:t>=2)</w:t>
      </w:r>
    </w:p>
    <w:p w14:paraId="4F079A86"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w:t>
      </w:r>
      <w:proofErr w:type="gramStart"/>
      <w:r w:rsidRPr="0A6D220F">
        <w:rPr>
          <w:i/>
          <w:iCs/>
          <w:sz w:val="24"/>
          <w:szCs w:val="24"/>
        </w:rPr>
        <w:t>all.place</w:t>
      </w:r>
      <w:proofErr w:type="spellEnd"/>
      <w:proofErr w:type="gramEnd"/>
      <w:r w:rsidRPr="0A6D220F">
        <w:rPr>
          <w:i/>
          <w:iCs/>
          <w:sz w:val="24"/>
          <w:szCs w:val="24"/>
        </w:rPr>
        <w:t>(x=20, y=110, width=200, height=200)</w:t>
      </w:r>
    </w:p>
    <w:p w14:paraId="71BFE6F6" w14:textId="77777777" w:rsidR="00825823" w:rsidRDefault="00825823" w:rsidP="00513B41">
      <w:pPr>
        <w:spacing w:line="362" w:lineRule="exact"/>
        <w:ind w:left="527" w:right="505"/>
        <w:jc w:val="both"/>
        <w:rPr>
          <w:i/>
          <w:iCs/>
          <w:sz w:val="24"/>
          <w:szCs w:val="24"/>
        </w:rPr>
      </w:pPr>
    </w:p>
    <w:p w14:paraId="6A0C54DD"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r w:rsidRPr="0A6D220F">
        <w:rPr>
          <w:sz w:val="24"/>
          <w:szCs w:val="24"/>
        </w:rPr>
        <w:t>d_label_all</w:t>
      </w:r>
      <w:proofErr w:type="spellEnd"/>
      <w:r w:rsidRPr="0A6D220F">
        <w:rPr>
          <w:sz w:val="24"/>
          <w:szCs w:val="24"/>
        </w:rPr>
        <w:t xml:space="preserve"> displays </w:t>
      </w:r>
      <w:r w:rsidRPr="0A6D220F">
        <w:rPr>
          <w:b/>
          <w:bCs/>
          <w:sz w:val="24"/>
          <w:szCs w:val="24"/>
        </w:rPr>
        <w:t xml:space="preserve">all detected emotions </w:t>
      </w:r>
      <w:r w:rsidRPr="0A6D220F">
        <w:rPr>
          <w:sz w:val="24"/>
          <w:szCs w:val="24"/>
        </w:rPr>
        <w:t>with their percentages.</w:t>
      </w:r>
    </w:p>
    <w:p w14:paraId="762098E5" w14:textId="77777777" w:rsidR="00825823" w:rsidRDefault="00825823" w:rsidP="00513B41">
      <w:pPr>
        <w:spacing w:line="362" w:lineRule="exact"/>
        <w:ind w:left="527" w:right="505"/>
        <w:jc w:val="both"/>
        <w:rPr>
          <w:sz w:val="24"/>
          <w:szCs w:val="24"/>
        </w:rPr>
      </w:pPr>
    </w:p>
    <w:p w14:paraId="5B9677A2" w14:textId="77777777" w:rsidR="00E26E3E" w:rsidRDefault="00E26E3E" w:rsidP="00513B41">
      <w:pPr>
        <w:spacing w:line="362" w:lineRule="exact"/>
        <w:ind w:left="527" w:right="505"/>
        <w:jc w:val="both"/>
        <w:rPr>
          <w:b/>
          <w:bCs/>
          <w:sz w:val="24"/>
          <w:szCs w:val="24"/>
        </w:rPr>
      </w:pPr>
    </w:p>
    <w:p w14:paraId="3678782A" w14:textId="77777777" w:rsidR="00825823" w:rsidRDefault="1CD09196" w:rsidP="00513B41">
      <w:pPr>
        <w:spacing w:line="362" w:lineRule="exact"/>
        <w:ind w:left="527" w:right="505"/>
        <w:jc w:val="both"/>
        <w:rPr>
          <w:b/>
          <w:bCs/>
          <w:sz w:val="24"/>
          <w:szCs w:val="24"/>
        </w:rPr>
      </w:pPr>
      <w:r w:rsidRPr="0A6D220F">
        <w:rPr>
          <w:b/>
          <w:bCs/>
          <w:sz w:val="24"/>
          <w:szCs w:val="24"/>
        </w:rPr>
        <w:t>6. Open Webcam</w:t>
      </w:r>
    </w:p>
    <w:p w14:paraId="46A6B5D4" w14:textId="77777777" w:rsidR="00825823" w:rsidRDefault="00825823" w:rsidP="00513B41">
      <w:pPr>
        <w:spacing w:line="362" w:lineRule="exact"/>
        <w:ind w:left="527" w:right="505"/>
        <w:jc w:val="both"/>
        <w:rPr>
          <w:b/>
          <w:bCs/>
          <w:sz w:val="24"/>
          <w:szCs w:val="24"/>
        </w:rPr>
      </w:pPr>
    </w:p>
    <w:p w14:paraId="049A664D" w14:textId="77777777" w:rsidR="00825823" w:rsidRDefault="1CD09196" w:rsidP="00513B41">
      <w:pPr>
        <w:spacing w:line="362" w:lineRule="exact"/>
        <w:ind w:left="527" w:right="505"/>
        <w:jc w:val="both"/>
        <w:rPr>
          <w:i/>
          <w:iCs/>
          <w:sz w:val="24"/>
          <w:szCs w:val="24"/>
        </w:rPr>
      </w:pPr>
      <w:r w:rsidRPr="0A6D220F">
        <w:rPr>
          <w:i/>
          <w:iCs/>
          <w:sz w:val="24"/>
          <w:szCs w:val="24"/>
        </w:rPr>
        <w:t>cap = cv2.VideoCapture(0)</w:t>
      </w:r>
    </w:p>
    <w:p w14:paraId="32535B1C" w14:textId="77777777" w:rsidR="00825823" w:rsidRDefault="00825823" w:rsidP="00513B41">
      <w:pPr>
        <w:spacing w:line="362" w:lineRule="exact"/>
        <w:ind w:left="527" w:right="505"/>
        <w:jc w:val="both"/>
        <w:rPr>
          <w:i/>
          <w:iCs/>
          <w:sz w:val="24"/>
          <w:szCs w:val="24"/>
        </w:rPr>
      </w:pPr>
    </w:p>
    <w:p w14:paraId="42DB116C" w14:textId="77777777" w:rsidR="00825823" w:rsidRDefault="1CD09196" w:rsidP="00513B41">
      <w:pPr>
        <w:spacing w:line="362" w:lineRule="exact"/>
        <w:ind w:left="527" w:right="505"/>
        <w:jc w:val="both"/>
        <w:rPr>
          <w:sz w:val="24"/>
          <w:szCs w:val="24"/>
        </w:rPr>
      </w:pPr>
      <w:r w:rsidRPr="0A6D220F">
        <w:rPr>
          <w:sz w:val="24"/>
          <w:szCs w:val="24"/>
        </w:rPr>
        <w:t xml:space="preserve">• Opens the </w:t>
      </w:r>
      <w:r w:rsidRPr="0A6D220F">
        <w:rPr>
          <w:b/>
          <w:bCs/>
          <w:sz w:val="24"/>
          <w:szCs w:val="24"/>
        </w:rPr>
        <w:t xml:space="preserve">default webcam </w:t>
      </w:r>
      <w:r w:rsidRPr="0A6D220F">
        <w:rPr>
          <w:sz w:val="24"/>
          <w:szCs w:val="24"/>
        </w:rPr>
        <w:t>(0 means the primary camera).</w:t>
      </w:r>
    </w:p>
    <w:p w14:paraId="69382450" w14:textId="77777777" w:rsidR="00825823" w:rsidRDefault="1CD09196" w:rsidP="00513B41">
      <w:pPr>
        <w:spacing w:line="362" w:lineRule="exact"/>
        <w:ind w:left="527" w:right="505"/>
        <w:jc w:val="both"/>
        <w:rPr>
          <w:sz w:val="24"/>
          <w:szCs w:val="24"/>
        </w:rPr>
      </w:pPr>
      <w:r w:rsidRPr="0A6D220F">
        <w:rPr>
          <w:sz w:val="24"/>
          <w:szCs w:val="24"/>
        </w:rPr>
        <w:t xml:space="preserve">• </w:t>
      </w:r>
      <w:proofErr w:type="spellStart"/>
      <w:proofErr w:type="gramStart"/>
      <w:r w:rsidRPr="0A6D220F">
        <w:rPr>
          <w:sz w:val="24"/>
          <w:szCs w:val="24"/>
        </w:rPr>
        <w:t>cap.read</w:t>
      </w:r>
      <w:proofErr w:type="spellEnd"/>
      <w:proofErr w:type="gramEnd"/>
      <w:r w:rsidRPr="0A6D220F">
        <w:rPr>
          <w:sz w:val="24"/>
          <w:szCs w:val="24"/>
        </w:rPr>
        <w:t>() will be used to capture frames from the webcam.</w:t>
      </w:r>
    </w:p>
    <w:p w14:paraId="29D6073A" w14:textId="77777777" w:rsidR="00825823" w:rsidRDefault="00825823" w:rsidP="00513B41">
      <w:pPr>
        <w:spacing w:line="362" w:lineRule="exact"/>
        <w:ind w:left="527" w:right="505"/>
        <w:jc w:val="both"/>
        <w:rPr>
          <w:sz w:val="24"/>
          <w:szCs w:val="24"/>
        </w:rPr>
      </w:pPr>
    </w:p>
    <w:p w14:paraId="12E000B5" w14:textId="77777777" w:rsidR="00825823" w:rsidRDefault="1CD09196" w:rsidP="00513B41">
      <w:pPr>
        <w:spacing w:line="362" w:lineRule="exact"/>
        <w:ind w:left="527" w:right="505"/>
        <w:jc w:val="both"/>
        <w:rPr>
          <w:b/>
          <w:bCs/>
          <w:sz w:val="24"/>
          <w:szCs w:val="24"/>
        </w:rPr>
      </w:pPr>
      <w:r w:rsidRPr="0A6D220F">
        <w:rPr>
          <w:b/>
          <w:bCs/>
          <w:sz w:val="24"/>
          <w:szCs w:val="24"/>
        </w:rPr>
        <w:t>7. Define Aspect Ratio</w:t>
      </w:r>
    </w:p>
    <w:p w14:paraId="3687E1EB" w14:textId="77777777" w:rsidR="00825823" w:rsidRDefault="00825823" w:rsidP="00513B41">
      <w:pPr>
        <w:spacing w:line="362" w:lineRule="exact"/>
        <w:ind w:left="527" w:right="505"/>
        <w:jc w:val="both"/>
        <w:rPr>
          <w:b/>
          <w:bCs/>
          <w:sz w:val="24"/>
          <w:szCs w:val="24"/>
        </w:rPr>
      </w:pPr>
    </w:p>
    <w:p w14:paraId="15F2B6C3" w14:textId="77777777" w:rsidR="00825823" w:rsidRDefault="1CD09196" w:rsidP="00513B41">
      <w:pPr>
        <w:spacing w:line="362" w:lineRule="exact"/>
        <w:ind w:left="527" w:right="505"/>
        <w:jc w:val="both"/>
        <w:rPr>
          <w:i/>
          <w:iCs/>
          <w:sz w:val="24"/>
          <w:szCs w:val="24"/>
        </w:rPr>
      </w:pPr>
      <w:r w:rsidRPr="0A6D220F">
        <w:rPr>
          <w:i/>
          <w:iCs/>
          <w:sz w:val="24"/>
          <w:szCs w:val="24"/>
        </w:rPr>
        <w:t>ASPECT_RATIO = 16 / 9</w:t>
      </w:r>
    </w:p>
    <w:p w14:paraId="1B5A07C5" w14:textId="77777777" w:rsidR="00825823" w:rsidRDefault="00825823" w:rsidP="00513B41">
      <w:pPr>
        <w:spacing w:line="362" w:lineRule="exact"/>
        <w:ind w:left="527" w:right="505"/>
        <w:jc w:val="both"/>
        <w:rPr>
          <w:i/>
          <w:iCs/>
          <w:sz w:val="24"/>
          <w:szCs w:val="24"/>
        </w:rPr>
      </w:pPr>
    </w:p>
    <w:p w14:paraId="67E8DB7E" w14:textId="77777777" w:rsidR="00825823" w:rsidRDefault="1CD09196" w:rsidP="00513B41">
      <w:pPr>
        <w:spacing w:line="362" w:lineRule="exact"/>
        <w:ind w:left="527" w:right="505"/>
        <w:jc w:val="both"/>
        <w:rPr>
          <w:sz w:val="24"/>
          <w:szCs w:val="24"/>
        </w:rPr>
      </w:pPr>
      <w:r w:rsidRPr="0A6D220F">
        <w:rPr>
          <w:sz w:val="24"/>
          <w:szCs w:val="24"/>
        </w:rPr>
        <w:t xml:space="preserve">• Defines a </w:t>
      </w:r>
      <w:r w:rsidRPr="0A6D220F">
        <w:rPr>
          <w:b/>
          <w:bCs/>
          <w:sz w:val="24"/>
          <w:szCs w:val="24"/>
        </w:rPr>
        <w:t xml:space="preserve">16:9 aspect ratio </w:t>
      </w:r>
      <w:r w:rsidRPr="0A6D220F">
        <w:rPr>
          <w:sz w:val="24"/>
          <w:szCs w:val="24"/>
        </w:rPr>
        <w:t>to maintain video proportions.</w:t>
      </w:r>
    </w:p>
    <w:p w14:paraId="6B396330" w14:textId="77777777" w:rsidR="00825823" w:rsidRDefault="00825823" w:rsidP="00513B41">
      <w:pPr>
        <w:spacing w:line="362" w:lineRule="exact"/>
        <w:ind w:left="527" w:right="505"/>
        <w:jc w:val="both"/>
        <w:rPr>
          <w:sz w:val="24"/>
          <w:szCs w:val="24"/>
        </w:rPr>
      </w:pPr>
    </w:p>
    <w:p w14:paraId="139F104B" w14:textId="77777777" w:rsidR="00825823" w:rsidRDefault="1CD09196" w:rsidP="00513B41">
      <w:pPr>
        <w:spacing w:line="362" w:lineRule="exact"/>
        <w:ind w:left="527" w:right="505"/>
        <w:jc w:val="both"/>
        <w:rPr>
          <w:b/>
          <w:bCs/>
          <w:sz w:val="24"/>
          <w:szCs w:val="24"/>
        </w:rPr>
      </w:pPr>
      <w:r w:rsidRPr="0A6D220F">
        <w:rPr>
          <w:b/>
          <w:bCs/>
          <w:sz w:val="24"/>
          <w:szCs w:val="24"/>
        </w:rPr>
        <w:t>8. Function to Resize Frames</w:t>
      </w:r>
    </w:p>
    <w:p w14:paraId="5840B76E" w14:textId="77777777" w:rsidR="00825823" w:rsidRDefault="00825823" w:rsidP="00513B41">
      <w:pPr>
        <w:spacing w:line="362" w:lineRule="exact"/>
        <w:ind w:left="527" w:right="505"/>
        <w:jc w:val="both"/>
        <w:rPr>
          <w:b/>
          <w:bCs/>
          <w:sz w:val="24"/>
          <w:szCs w:val="24"/>
        </w:rPr>
      </w:pPr>
    </w:p>
    <w:p w14:paraId="45C9DAEA" w14:textId="77777777" w:rsidR="00825823" w:rsidRPr="003F7742" w:rsidRDefault="1CD09196" w:rsidP="00513B41">
      <w:pPr>
        <w:spacing w:line="362" w:lineRule="exact"/>
        <w:ind w:left="527" w:right="505"/>
        <w:jc w:val="both"/>
        <w:rPr>
          <w:i/>
          <w:iCs/>
          <w:sz w:val="26"/>
          <w:szCs w:val="26"/>
        </w:rPr>
      </w:pPr>
      <w:r w:rsidRPr="003F7742">
        <w:rPr>
          <w:i/>
          <w:iCs/>
          <w:sz w:val="26"/>
          <w:szCs w:val="26"/>
        </w:rPr>
        <w:t xml:space="preserve">def </w:t>
      </w:r>
      <w:proofErr w:type="spellStart"/>
      <w:r w:rsidRPr="003F7742">
        <w:rPr>
          <w:i/>
          <w:iCs/>
          <w:sz w:val="26"/>
          <w:szCs w:val="26"/>
        </w:rPr>
        <w:t>resize_</w:t>
      </w:r>
      <w:proofErr w:type="gramStart"/>
      <w:r w:rsidRPr="003F7742">
        <w:rPr>
          <w:i/>
          <w:iCs/>
          <w:sz w:val="26"/>
          <w:szCs w:val="26"/>
        </w:rPr>
        <w:t>frame</w:t>
      </w:r>
      <w:proofErr w:type="spellEnd"/>
      <w:r w:rsidRPr="003F7742">
        <w:rPr>
          <w:i/>
          <w:iCs/>
          <w:sz w:val="26"/>
          <w:szCs w:val="26"/>
        </w:rPr>
        <w:t>(</w:t>
      </w:r>
      <w:proofErr w:type="gramEnd"/>
      <w:r w:rsidRPr="003F7742">
        <w:rPr>
          <w:i/>
          <w:iCs/>
          <w:sz w:val="26"/>
          <w:szCs w:val="26"/>
        </w:rPr>
        <w:t xml:space="preserve">frame, </w:t>
      </w:r>
      <w:proofErr w:type="spellStart"/>
      <w:r w:rsidRPr="003F7742">
        <w:rPr>
          <w:i/>
          <w:iCs/>
          <w:sz w:val="26"/>
          <w:szCs w:val="26"/>
        </w:rPr>
        <w:t>max_width</w:t>
      </w:r>
      <w:proofErr w:type="spellEnd"/>
      <w:r w:rsidRPr="003F7742">
        <w:rPr>
          <w:i/>
          <w:iCs/>
          <w:sz w:val="26"/>
          <w:szCs w:val="26"/>
        </w:rPr>
        <w:t xml:space="preserve">, </w:t>
      </w:r>
      <w:proofErr w:type="spellStart"/>
      <w:r w:rsidRPr="003F7742">
        <w:rPr>
          <w:i/>
          <w:iCs/>
          <w:sz w:val="26"/>
          <w:szCs w:val="26"/>
        </w:rPr>
        <w:t>max_height</w:t>
      </w:r>
      <w:proofErr w:type="spellEnd"/>
      <w:r w:rsidRPr="003F7742">
        <w:rPr>
          <w:i/>
          <w:iCs/>
          <w:sz w:val="26"/>
          <w:szCs w:val="26"/>
        </w:rPr>
        <w:t>):</w:t>
      </w:r>
    </w:p>
    <w:p w14:paraId="6BE028AF"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frame_height</w:t>
      </w:r>
      <w:proofErr w:type="spellEnd"/>
      <w:r w:rsidRPr="003F7742">
        <w:rPr>
          <w:i/>
          <w:iCs/>
          <w:sz w:val="26"/>
          <w:szCs w:val="26"/>
        </w:rPr>
        <w:t xml:space="preserve">, </w:t>
      </w:r>
      <w:proofErr w:type="spellStart"/>
      <w:r w:rsidRPr="003F7742">
        <w:rPr>
          <w:i/>
          <w:iCs/>
          <w:sz w:val="26"/>
          <w:szCs w:val="26"/>
        </w:rPr>
        <w:t>frame_width</w:t>
      </w:r>
      <w:proofErr w:type="spellEnd"/>
      <w:r w:rsidRPr="003F7742">
        <w:rPr>
          <w:i/>
          <w:iCs/>
          <w:sz w:val="26"/>
          <w:szCs w:val="26"/>
        </w:rPr>
        <w:t xml:space="preserve"> = </w:t>
      </w:r>
      <w:proofErr w:type="spellStart"/>
      <w:proofErr w:type="gramStart"/>
      <w:r w:rsidRPr="003F7742">
        <w:rPr>
          <w:i/>
          <w:iCs/>
          <w:sz w:val="26"/>
          <w:szCs w:val="26"/>
        </w:rPr>
        <w:t>frame.shape</w:t>
      </w:r>
      <w:proofErr w:type="spellEnd"/>
      <w:proofErr w:type="gramEnd"/>
      <w:r w:rsidRPr="003F7742">
        <w:rPr>
          <w:i/>
          <w:iCs/>
          <w:sz w:val="26"/>
          <w:szCs w:val="26"/>
        </w:rPr>
        <w:t>[:2]</w:t>
      </w:r>
    </w:p>
    <w:p w14:paraId="1185AE13"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frame_aspect_ratio</w:t>
      </w:r>
      <w:proofErr w:type="spellEnd"/>
      <w:r w:rsidRPr="003F7742">
        <w:rPr>
          <w:i/>
          <w:iCs/>
          <w:sz w:val="26"/>
          <w:szCs w:val="26"/>
        </w:rPr>
        <w:t xml:space="preserve"> = </w:t>
      </w:r>
      <w:proofErr w:type="spellStart"/>
      <w:r w:rsidRPr="003F7742">
        <w:rPr>
          <w:i/>
          <w:iCs/>
          <w:sz w:val="26"/>
          <w:szCs w:val="26"/>
        </w:rPr>
        <w:t>frame_width</w:t>
      </w:r>
      <w:proofErr w:type="spellEnd"/>
      <w:r w:rsidRPr="003F7742">
        <w:rPr>
          <w:i/>
          <w:iCs/>
          <w:sz w:val="26"/>
          <w:szCs w:val="26"/>
        </w:rPr>
        <w:t xml:space="preserve"> / </w:t>
      </w:r>
      <w:proofErr w:type="spellStart"/>
      <w:r w:rsidRPr="003F7742">
        <w:rPr>
          <w:i/>
          <w:iCs/>
          <w:sz w:val="26"/>
          <w:szCs w:val="26"/>
        </w:rPr>
        <w:t>frame_height</w:t>
      </w:r>
      <w:proofErr w:type="spellEnd"/>
    </w:p>
    <w:p w14:paraId="5073C2FA" w14:textId="77777777" w:rsidR="00825823" w:rsidRPr="003F7742" w:rsidRDefault="1CD09196" w:rsidP="00513B41">
      <w:pPr>
        <w:spacing w:line="362" w:lineRule="exact"/>
        <w:ind w:left="527" w:right="505"/>
        <w:jc w:val="both"/>
        <w:rPr>
          <w:i/>
          <w:iCs/>
          <w:sz w:val="26"/>
          <w:szCs w:val="26"/>
        </w:rPr>
      </w:pPr>
      <w:r w:rsidRPr="003F7742">
        <w:rPr>
          <w:i/>
          <w:iCs/>
          <w:sz w:val="26"/>
          <w:szCs w:val="26"/>
        </w:rPr>
        <w:t xml:space="preserve">if </w:t>
      </w:r>
      <w:proofErr w:type="spellStart"/>
      <w:r w:rsidRPr="003F7742">
        <w:rPr>
          <w:i/>
          <w:iCs/>
          <w:sz w:val="26"/>
          <w:szCs w:val="26"/>
        </w:rPr>
        <w:t>frame_aspect_ratio</w:t>
      </w:r>
      <w:proofErr w:type="spellEnd"/>
      <w:r w:rsidRPr="003F7742">
        <w:rPr>
          <w:i/>
          <w:iCs/>
          <w:sz w:val="26"/>
          <w:szCs w:val="26"/>
        </w:rPr>
        <w:t xml:space="preserve"> &gt; ASPECT_RATIO:</w:t>
      </w:r>
    </w:p>
    <w:p w14:paraId="040BD3E1"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new_width</w:t>
      </w:r>
      <w:proofErr w:type="spellEnd"/>
      <w:r w:rsidRPr="003F7742">
        <w:rPr>
          <w:i/>
          <w:iCs/>
          <w:sz w:val="26"/>
          <w:szCs w:val="26"/>
        </w:rPr>
        <w:t xml:space="preserve"> = </w:t>
      </w:r>
      <w:proofErr w:type="spellStart"/>
      <w:r w:rsidRPr="003F7742">
        <w:rPr>
          <w:i/>
          <w:iCs/>
          <w:sz w:val="26"/>
          <w:szCs w:val="26"/>
        </w:rPr>
        <w:t>max_width</w:t>
      </w:r>
      <w:proofErr w:type="spellEnd"/>
    </w:p>
    <w:p w14:paraId="54CC1729"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new_height</w:t>
      </w:r>
      <w:proofErr w:type="spellEnd"/>
      <w:r w:rsidRPr="003F7742">
        <w:rPr>
          <w:i/>
          <w:iCs/>
          <w:sz w:val="26"/>
          <w:szCs w:val="26"/>
        </w:rPr>
        <w:t xml:space="preserve"> = </w:t>
      </w:r>
      <w:proofErr w:type="gramStart"/>
      <w:r w:rsidRPr="003F7742">
        <w:rPr>
          <w:i/>
          <w:iCs/>
          <w:sz w:val="26"/>
          <w:szCs w:val="26"/>
        </w:rPr>
        <w:t>int(</w:t>
      </w:r>
      <w:proofErr w:type="spellStart"/>
      <w:proofErr w:type="gramEnd"/>
      <w:r w:rsidRPr="003F7742">
        <w:rPr>
          <w:i/>
          <w:iCs/>
          <w:sz w:val="26"/>
          <w:szCs w:val="26"/>
        </w:rPr>
        <w:t>new_width</w:t>
      </w:r>
      <w:proofErr w:type="spellEnd"/>
      <w:r w:rsidRPr="003F7742">
        <w:rPr>
          <w:i/>
          <w:iCs/>
          <w:sz w:val="26"/>
          <w:szCs w:val="26"/>
        </w:rPr>
        <w:t xml:space="preserve"> / </w:t>
      </w:r>
      <w:proofErr w:type="spellStart"/>
      <w:r w:rsidRPr="003F7742">
        <w:rPr>
          <w:i/>
          <w:iCs/>
          <w:sz w:val="26"/>
          <w:szCs w:val="26"/>
        </w:rPr>
        <w:t>frame_aspect_ratio</w:t>
      </w:r>
      <w:proofErr w:type="spellEnd"/>
      <w:r w:rsidRPr="003F7742">
        <w:rPr>
          <w:i/>
          <w:iCs/>
          <w:sz w:val="26"/>
          <w:szCs w:val="26"/>
        </w:rPr>
        <w:t>)</w:t>
      </w:r>
    </w:p>
    <w:p w14:paraId="34A1511E" w14:textId="77777777" w:rsidR="00825823" w:rsidRPr="003F7742" w:rsidRDefault="1CD09196" w:rsidP="00513B41">
      <w:pPr>
        <w:spacing w:line="362" w:lineRule="exact"/>
        <w:ind w:left="527" w:right="505"/>
        <w:jc w:val="both"/>
        <w:rPr>
          <w:i/>
          <w:iCs/>
          <w:sz w:val="26"/>
          <w:szCs w:val="26"/>
        </w:rPr>
      </w:pPr>
      <w:r w:rsidRPr="003F7742">
        <w:rPr>
          <w:i/>
          <w:iCs/>
          <w:sz w:val="26"/>
          <w:szCs w:val="26"/>
        </w:rPr>
        <w:t>else:</w:t>
      </w:r>
    </w:p>
    <w:p w14:paraId="2BB1C1D8"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new_height</w:t>
      </w:r>
      <w:proofErr w:type="spellEnd"/>
      <w:r w:rsidRPr="003F7742">
        <w:rPr>
          <w:i/>
          <w:iCs/>
          <w:sz w:val="26"/>
          <w:szCs w:val="26"/>
        </w:rPr>
        <w:t xml:space="preserve"> = </w:t>
      </w:r>
      <w:proofErr w:type="spellStart"/>
      <w:r w:rsidRPr="003F7742">
        <w:rPr>
          <w:i/>
          <w:iCs/>
          <w:sz w:val="26"/>
          <w:szCs w:val="26"/>
        </w:rPr>
        <w:t>max_height</w:t>
      </w:r>
      <w:proofErr w:type="spellEnd"/>
    </w:p>
    <w:p w14:paraId="5D663C0E" w14:textId="77777777" w:rsidR="00825823" w:rsidRPr="003F7742" w:rsidRDefault="1CD09196" w:rsidP="00513B41">
      <w:pPr>
        <w:spacing w:line="362" w:lineRule="exact"/>
        <w:ind w:left="527" w:right="505"/>
        <w:jc w:val="both"/>
        <w:rPr>
          <w:i/>
          <w:iCs/>
          <w:sz w:val="26"/>
          <w:szCs w:val="26"/>
        </w:rPr>
      </w:pPr>
      <w:proofErr w:type="spellStart"/>
      <w:r w:rsidRPr="003F7742">
        <w:rPr>
          <w:i/>
          <w:iCs/>
          <w:sz w:val="26"/>
          <w:szCs w:val="26"/>
        </w:rPr>
        <w:t>new_width</w:t>
      </w:r>
      <w:proofErr w:type="spellEnd"/>
      <w:r w:rsidRPr="003F7742">
        <w:rPr>
          <w:i/>
          <w:iCs/>
          <w:sz w:val="26"/>
          <w:szCs w:val="26"/>
        </w:rPr>
        <w:t xml:space="preserve"> = </w:t>
      </w:r>
      <w:proofErr w:type="gramStart"/>
      <w:r w:rsidRPr="003F7742">
        <w:rPr>
          <w:i/>
          <w:iCs/>
          <w:sz w:val="26"/>
          <w:szCs w:val="26"/>
        </w:rPr>
        <w:t>int(</w:t>
      </w:r>
      <w:proofErr w:type="spellStart"/>
      <w:proofErr w:type="gramEnd"/>
      <w:r w:rsidRPr="003F7742">
        <w:rPr>
          <w:i/>
          <w:iCs/>
          <w:sz w:val="26"/>
          <w:szCs w:val="26"/>
        </w:rPr>
        <w:t>new_height</w:t>
      </w:r>
      <w:proofErr w:type="spellEnd"/>
      <w:r w:rsidRPr="003F7742">
        <w:rPr>
          <w:i/>
          <w:iCs/>
          <w:sz w:val="26"/>
          <w:szCs w:val="26"/>
        </w:rPr>
        <w:t xml:space="preserve">  </w:t>
      </w:r>
      <w:proofErr w:type="spellStart"/>
      <w:r w:rsidRPr="003F7742">
        <w:rPr>
          <w:i/>
          <w:iCs/>
          <w:sz w:val="26"/>
          <w:szCs w:val="26"/>
        </w:rPr>
        <w:t>frame_aspect_ratio</w:t>
      </w:r>
      <w:proofErr w:type="spellEnd"/>
      <w:r w:rsidRPr="003F7742">
        <w:rPr>
          <w:i/>
          <w:iCs/>
          <w:sz w:val="26"/>
          <w:szCs w:val="26"/>
        </w:rPr>
        <w:t>)</w:t>
      </w:r>
    </w:p>
    <w:p w14:paraId="361AD4F4" w14:textId="77777777" w:rsidR="00825823" w:rsidRDefault="1CD09196" w:rsidP="00513B41">
      <w:pPr>
        <w:spacing w:line="362" w:lineRule="exact"/>
        <w:ind w:left="527" w:right="505"/>
        <w:jc w:val="both"/>
        <w:rPr>
          <w:i/>
          <w:iCs/>
          <w:sz w:val="24"/>
          <w:szCs w:val="24"/>
        </w:rPr>
      </w:pPr>
      <w:r w:rsidRPr="0A6D220F">
        <w:rPr>
          <w:i/>
          <w:iCs/>
          <w:sz w:val="24"/>
          <w:szCs w:val="24"/>
        </w:rPr>
        <w:t>return cv2.resize(frame, (</w:t>
      </w:r>
      <w:proofErr w:type="spellStart"/>
      <w:r w:rsidRPr="0A6D220F">
        <w:rPr>
          <w:i/>
          <w:iCs/>
          <w:sz w:val="24"/>
          <w:szCs w:val="24"/>
        </w:rPr>
        <w:t>new_width</w:t>
      </w:r>
      <w:proofErr w:type="spellEnd"/>
      <w:r w:rsidRPr="0A6D220F">
        <w:rPr>
          <w:i/>
          <w:iCs/>
          <w:sz w:val="24"/>
          <w:szCs w:val="24"/>
        </w:rPr>
        <w:t xml:space="preserve">, </w:t>
      </w:r>
      <w:proofErr w:type="spellStart"/>
      <w:r w:rsidRPr="0A6D220F">
        <w:rPr>
          <w:i/>
          <w:iCs/>
          <w:sz w:val="24"/>
          <w:szCs w:val="24"/>
        </w:rPr>
        <w:t>new_height</w:t>
      </w:r>
      <w:proofErr w:type="spellEnd"/>
      <w:r w:rsidRPr="0A6D220F">
        <w:rPr>
          <w:i/>
          <w:iCs/>
          <w:sz w:val="24"/>
          <w:szCs w:val="24"/>
        </w:rPr>
        <w:t>))</w:t>
      </w:r>
    </w:p>
    <w:p w14:paraId="3E6875C0" w14:textId="77777777" w:rsidR="00825823" w:rsidRDefault="00825823" w:rsidP="00513B41">
      <w:pPr>
        <w:spacing w:line="362" w:lineRule="exact"/>
        <w:ind w:left="527" w:right="505"/>
        <w:jc w:val="both"/>
        <w:rPr>
          <w:i/>
          <w:iCs/>
          <w:sz w:val="24"/>
          <w:szCs w:val="24"/>
        </w:rPr>
      </w:pPr>
    </w:p>
    <w:p w14:paraId="487A09D0" w14:textId="77777777" w:rsidR="00825823" w:rsidRDefault="1CD09196" w:rsidP="00513B41">
      <w:pPr>
        <w:spacing w:line="362" w:lineRule="exact"/>
        <w:ind w:left="527" w:right="505"/>
        <w:jc w:val="both"/>
        <w:rPr>
          <w:sz w:val="24"/>
          <w:szCs w:val="24"/>
        </w:rPr>
      </w:pPr>
      <w:r w:rsidRPr="0A6D220F">
        <w:rPr>
          <w:sz w:val="24"/>
          <w:szCs w:val="24"/>
        </w:rPr>
        <w:t>• Resizes the video frame while maintaining aspect ratio.</w:t>
      </w:r>
    </w:p>
    <w:p w14:paraId="0CD739D9" w14:textId="77777777" w:rsidR="00825823" w:rsidRDefault="1CD09196" w:rsidP="00513B41">
      <w:pPr>
        <w:spacing w:line="362" w:lineRule="exact"/>
        <w:ind w:left="527" w:right="505"/>
        <w:jc w:val="both"/>
        <w:rPr>
          <w:sz w:val="24"/>
          <w:szCs w:val="24"/>
        </w:rPr>
      </w:pPr>
      <w:r w:rsidRPr="0A6D220F">
        <w:rPr>
          <w:sz w:val="24"/>
          <w:szCs w:val="24"/>
        </w:rPr>
        <w:t>• Prevents image distortion when displaying it in the GUI.</w:t>
      </w:r>
    </w:p>
    <w:p w14:paraId="37D2DFAC" w14:textId="77777777" w:rsidR="00825823" w:rsidRDefault="00825823" w:rsidP="00513B41">
      <w:pPr>
        <w:spacing w:line="362" w:lineRule="exact"/>
        <w:ind w:left="527" w:right="505"/>
        <w:jc w:val="both"/>
        <w:rPr>
          <w:sz w:val="24"/>
          <w:szCs w:val="24"/>
        </w:rPr>
      </w:pPr>
    </w:p>
    <w:p w14:paraId="2FDB98E9" w14:textId="77777777" w:rsidR="00825823" w:rsidRDefault="1CD09196" w:rsidP="00513B41">
      <w:pPr>
        <w:spacing w:line="362" w:lineRule="exact"/>
        <w:ind w:left="527" w:right="505"/>
        <w:jc w:val="both"/>
        <w:rPr>
          <w:b/>
          <w:bCs/>
          <w:sz w:val="24"/>
          <w:szCs w:val="24"/>
        </w:rPr>
      </w:pPr>
      <w:r w:rsidRPr="0A6D220F">
        <w:rPr>
          <w:b/>
          <w:bCs/>
          <w:sz w:val="24"/>
          <w:szCs w:val="24"/>
        </w:rPr>
        <w:t>9. Function to Update Emotion Labels</w:t>
      </w:r>
    </w:p>
    <w:p w14:paraId="1685EACE" w14:textId="77777777" w:rsidR="00825823" w:rsidRDefault="00825823" w:rsidP="00513B41">
      <w:pPr>
        <w:spacing w:line="362" w:lineRule="exact"/>
        <w:ind w:left="527" w:right="505"/>
        <w:jc w:val="both"/>
        <w:rPr>
          <w:b/>
          <w:bCs/>
          <w:sz w:val="24"/>
          <w:szCs w:val="24"/>
        </w:rPr>
      </w:pPr>
    </w:p>
    <w:p w14:paraId="2A8D913E" w14:textId="77777777" w:rsidR="00825823" w:rsidRDefault="1CD09196" w:rsidP="00513B41">
      <w:pPr>
        <w:spacing w:line="362" w:lineRule="exact"/>
        <w:ind w:left="527" w:right="505"/>
        <w:jc w:val="both"/>
        <w:rPr>
          <w:i/>
          <w:iCs/>
          <w:sz w:val="24"/>
          <w:szCs w:val="24"/>
        </w:rPr>
      </w:pPr>
      <w:r w:rsidRPr="0A6D220F">
        <w:rPr>
          <w:i/>
          <w:iCs/>
          <w:sz w:val="24"/>
          <w:szCs w:val="24"/>
        </w:rPr>
        <w:t xml:space="preserve">def </w:t>
      </w:r>
      <w:proofErr w:type="spellStart"/>
      <w:r w:rsidRPr="0A6D220F">
        <w:rPr>
          <w:i/>
          <w:iCs/>
          <w:sz w:val="24"/>
          <w:szCs w:val="24"/>
        </w:rPr>
        <w:t>update_</w:t>
      </w:r>
      <w:proofErr w:type="gramStart"/>
      <w:r w:rsidRPr="0A6D220F">
        <w:rPr>
          <w:i/>
          <w:iCs/>
          <w:sz w:val="24"/>
          <w:szCs w:val="24"/>
        </w:rPr>
        <w:t>details</w:t>
      </w:r>
      <w:proofErr w:type="spellEnd"/>
      <w:r w:rsidRPr="0A6D220F">
        <w:rPr>
          <w:i/>
          <w:iCs/>
          <w:sz w:val="24"/>
          <w:szCs w:val="24"/>
        </w:rPr>
        <w:t>(</w:t>
      </w:r>
      <w:proofErr w:type="spellStart"/>
      <w:proofErr w:type="gramEnd"/>
      <w:r w:rsidRPr="0A6D220F">
        <w:rPr>
          <w:i/>
          <w:iCs/>
          <w:sz w:val="24"/>
          <w:szCs w:val="24"/>
        </w:rPr>
        <w:t>main_emotion</w:t>
      </w:r>
      <w:proofErr w:type="spellEnd"/>
      <w:r w:rsidRPr="0A6D220F">
        <w:rPr>
          <w:i/>
          <w:iCs/>
          <w:sz w:val="24"/>
          <w:szCs w:val="24"/>
        </w:rPr>
        <w:t xml:space="preserve">, </w:t>
      </w:r>
      <w:proofErr w:type="spellStart"/>
      <w:r w:rsidRPr="0A6D220F">
        <w:rPr>
          <w:i/>
          <w:iCs/>
          <w:sz w:val="24"/>
          <w:szCs w:val="24"/>
        </w:rPr>
        <w:t>emotion_data</w:t>
      </w:r>
      <w:proofErr w:type="spellEnd"/>
      <w:r w:rsidRPr="0A6D220F">
        <w:rPr>
          <w:i/>
          <w:iCs/>
          <w:sz w:val="24"/>
          <w:szCs w:val="24"/>
        </w:rPr>
        <w:t>):</w:t>
      </w:r>
    </w:p>
    <w:p w14:paraId="1409B80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d_label_main.config</w:t>
      </w:r>
      <w:proofErr w:type="spellEnd"/>
      <w:r w:rsidRPr="0A6D220F">
        <w:rPr>
          <w:i/>
          <w:iCs/>
          <w:sz w:val="24"/>
          <w:szCs w:val="24"/>
        </w:rPr>
        <w:t>(text=</w:t>
      </w:r>
      <w:proofErr w:type="spellStart"/>
      <w:r w:rsidRPr="0A6D220F">
        <w:rPr>
          <w:i/>
          <w:iCs/>
          <w:sz w:val="24"/>
          <w:szCs w:val="24"/>
        </w:rPr>
        <w:t>main_</w:t>
      </w:r>
      <w:proofErr w:type="gramStart"/>
      <w:r w:rsidRPr="0A6D220F">
        <w:rPr>
          <w:i/>
          <w:iCs/>
          <w:sz w:val="24"/>
          <w:szCs w:val="24"/>
        </w:rPr>
        <w:t>emotion.upper</w:t>
      </w:r>
      <w:proofErr w:type="spellEnd"/>
      <w:proofErr w:type="gramEnd"/>
      <w:r w:rsidRPr="0A6D220F">
        <w:rPr>
          <w:i/>
          <w:iCs/>
          <w:sz w:val="24"/>
          <w:szCs w:val="24"/>
        </w:rPr>
        <w:t>(), font=('Arial', 20),</w:t>
      </w:r>
    </w:p>
    <w:p w14:paraId="53E61A2B"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bg</w:t>
      </w:r>
      <w:proofErr w:type="spellEnd"/>
      <w:r w:rsidRPr="0A6D220F">
        <w:rPr>
          <w:i/>
          <w:iCs/>
          <w:sz w:val="24"/>
          <w:szCs w:val="24"/>
        </w:rPr>
        <w:t xml:space="preserve">='#d3d3d3', </w:t>
      </w:r>
      <w:proofErr w:type="spellStart"/>
      <w:r w:rsidRPr="0A6D220F">
        <w:rPr>
          <w:i/>
          <w:iCs/>
          <w:sz w:val="24"/>
          <w:szCs w:val="24"/>
        </w:rPr>
        <w:t>fg</w:t>
      </w:r>
      <w:proofErr w:type="spellEnd"/>
      <w:r w:rsidRPr="0A6D220F">
        <w:rPr>
          <w:i/>
          <w:iCs/>
          <w:sz w:val="24"/>
          <w:szCs w:val="24"/>
        </w:rPr>
        <w:t>='#203040')</w:t>
      </w:r>
    </w:p>
    <w:p w14:paraId="3D86C8D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sorted_emotions</w:t>
      </w:r>
      <w:proofErr w:type="spellEnd"/>
      <w:r w:rsidRPr="0A6D220F">
        <w:rPr>
          <w:i/>
          <w:iCs/>
          <w:sz w:val="24"/>
          <w:szCs w:val="24"/>
        </w:rPr>
        <w:t xml:space="preserve"> = sorted(</w:t>
      </w:r>
      <w:proofErr w:type="spellStart"/>
      <w:r w:rsidRPr="0A6D220F">
        <w:rPr>
          <w:i/>
          <w:iCs/>
          <w:sz w:val="24"/>
          <w:szCs w:val="24"/>
        </w:rPr>
        <w:t>emotion_</w:t>
      </w:r>
      <w:proofErr w:type="gramStart"/>
      <w:r w:rsidRPr="0A6D220F">
        <w:rPr>
          <w:i/>
          <w:iCs/>
          <w:sz w:val="24"/>
          <w:szCs w:val="24"/>
        </w:rPr>
        <w:t>data.items</w:t>
      </w:r>
      <w:proofErr w:type="spellEnd"/>
      <w:proofErr w:type="gramEnd"/>
      <w:r w:rsidRPr="0A6D220F">
        <w:rPr>
          <w:i/>
          <w:iCs/>
          <w:sz w:val="24"/>
          <w:szCs w:val="24"/>
        </w:rPr>
        <w:t>(), key=lambda x: x[1],</w:t>
      </w:r>
    </w:p>
    <w:p w14:paraId="76D415E1" w14:textId="77777777" w:rsidR="00825823" w:rsidRDefault="1CD09196" w:rsidP="00513B41">
      <w:pPr>
        <w:spacing w:line="362" w:lineRule="exact"/>
        <w:ind w:left="527" w:right="505"/>
        <w:jc w:val="both"/>
        <w:rPr>
          <w:i/>
          <w:iCs/>
          <w:sz w:val="24"/>
          <w:szCs w:val="24"/>
        </w:rPr>
      </w:pPr>
      <w:r w:rsidRPr="0A6D220F">
        <w:rPr>
          <w:i/>
          <w:iCs/>
          <w:sz w:val="24"/>
          <w:szCs w:val="24"/>
        </w:rPr>
        <w:t>reverse=True)</w:t>
      </w:r>
    </w:p>
    <w:p w14:paraId="41584BE7"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emotions_text</w:t>
      </w:r>
      <w:proofErr w:type="spellEnd"/>
      <w:r w:rsidRPr="0A6D220F">
        <w:rPr>
          <w:i/>
          <w:iCs/>
          <w:sz w:val="24"/>
          <w:szCs w:val="24"/>
        </w:rPr>
        <w:t xml:space="preserve"> = "All Emotions\n"</w:t>
      </w:r>
    </w:p>
    <w:p w14:paraId="7364BDCC" w14:textId="77777777" w:rsidR="00825823" w:rsidRDefault="1CD09196" w:rsidP="00513B41">
      <w:pPr>
        <w:spacing w:line="362" w:lineRule="exact"/>
        <w:ind w:left="527" w:right="505"/>
        <w:jc w:val="both"/>
        <w:rPr>
          <w:i/>
          <w:iCs/>
          <w:sz w:val="24"/>
          <w:szCs w:val="24"/>
        </w:rPr>
      </w:pPr>
      <w:r w:rsidRPr="0A6D220F">
        <w:rPr>
          <w:i/>
          <w:iCs/>
          <w:sz w:val="24"/>
          <w:szCs w:val="24"/>
        </w:rPr>
        <w:t xml:space="preserve">for emotion, percentage in </w:t>
      </w:r>
      <w:proofErr w:type="spellStart"/>
      <w:r w:rsidRPr="0A6D220F">
        <w:rPr>
          <w:i/>
          <w:iCs/>
          <w:sz w:val="24"/>
          <w:szCs w:val="24"/>
        </w:rPr>
        <w:t>sorted_emotions</w:t>
      </w:r>
      <w:proofErr w:type="spellEnd"/>
      <w:r w:rsidRPr="0A6D220F">
        <w:rPr>
          <w:i/>
          <w:iCs/>
          <w:sz w:val="24"/>
          <w:szCs w:val="24"/>
        </w:rPr>
        <w:t>:</w:t>
      </w:r>
    </w:p>
    <w:p w14:paraId="7AD235FD"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emotions_text</w:t>
      </w:r>
      <w:proofErr w:type="spellEnd"/>
      <w:r w:rsidRPr="0A6D220F">
        <w:rPr>
          <w:i/>
          <w:iCs/>
          <w:sz w:val="24"/>
          <w:szCs w:val="24"/>
        </w:rPr>
        <w:t xml:space="preserve"> += f"{</w:t>
      </w:r>
      <w:proofErr w:type="spellStart"/>
      <w:proofErr w:type="gramStart"/>
      <w:r w:rsidRPr="0A6D220F">
        <w:rPr>
          <w:i/>
          <w:iCs/>
          <w:sz w:val="24"/>
          <w:szCs w:val="24"/>
        </w:rPr>
        <w:t>emotion.capitalize</w:t>
      </w:r>
      <w:proofErr w:type="spellEnd"/>
      <w:proofErr w:type="gramEnd"/>
      <w:r w:rsidRPr="0A6D220F">
        <w:rPr>
          <w:i/>
          <w:iCs/>
          <w:sz w:val="24"/>
          <w:szCs w:val="24"/>
        </w:rPr>
        <w:t>()}\t{percentage:.2f}%\n"</w:t>
      </w:r>
    </w:p>
    <w:p w14:paraId="6D6E26E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d_label_all.config</w:t>
      </w:r>
      <w:proofErr w:type="spellEnd"/>
      <w:r w:rsidRPr="0A6D220F">
        <w:rPr>
          <w:i/>
          <w:iCs/>
          <w:sz w:val="24"/>
          <w:szCs w:val="24"/>
        </w:rPr>
        <w:t>(text=</w:t>
      </w:r>
      <w:proofErr w:type="spellStart"/>
      <w:r w:rsidRPr="0A6D220F">
        <w:rPr>
          <w:i/>
          <w:iCs/>
          <w:sz w:val="24"/>
          <w:szCs w:val="24"/>
        </w:rPr>
        <w:t>emotions_text</w:t>
      </w:r>
      <w:proofErr w:type="spellEnd"/>
      <w:r w:rsidRPr="0A6D220F">
        <w:rPr>
          <w:i/>
          <w:iCs/>
          <w:sz w:val="24"/>
          <w:szCs w:val="24"/>
        </w:rPr>
        <w:t>)</w:t>
      </w:r>
    </w:p>
    <w:p w14:paraId="35D7D086" w14:textId="77777777" w:rsidR="00825823" w:rsidRDefault="00825823" w:rsidP="00513B41">
      <w:pPr>
        <w:spacing w:line="362" w:lineRule="exact"/>
        <w:ind w:left="527" w:right="505"/>
        <w:jc w:val="both"/>
        <w:rPr>
          <w:sz w:val="24"/>
          <w:szCs w:val="24"/>
        </w:rPr>
      </w:pPr>
    </w:p>
    <w:p w14:paraId="336785B7" w14:textId="77777777" w:rsidR="00825823" w:rsidRDefault="1CD09196" w:rsidP="00513B41">
      <w:pPr>
        <w:spacing w:line="362" w:lineRule="exact"/>
        <w:ind w:left="527" w:right="505"/>
        <w:jc w:val="both"/>
        <w:rPr>
          <w:sz w:val="24"/>
          <w:szCs w:val="24"/>
        </w:rPr>
      </w:pPr>
      <w:r w:rsidRPr="0A6D220F">
        <w:rPr>
          <w:sz w:val="24"/>
          <w:szCs w:val="24"/>
        </w:rPr>
        <w:t xml:space="preserve">• Updates </w:t>
      </w:r>
      <w:proofErr w:type="spellStart"/>
      <w:r w:rsidRPr="0A6D220F">
        <w:rPr>
          <w:sz w:val="24"/>
          <w:szCs w:val="24"/>
        </w:rPr>
        <w:t>d_label_main</w:t>
      </w:r>
      <w:proofErr w:type="spellEnd"/>
      <w:r w:rsidRPr="0A6D220F">
        <w:rPr>
          <w:sz w:val="24"/>
          <w:szCs w:val="24"/>
        </w:rPr>
        <w:t xml:space="preserve"> with the </w:t>
      </w:r>
      <w:r w:rsidRPr="0A6D220F">
        <w:rPr>
          <w:b/>
          <w:bCs/>
          <w:sz w:val="24"/>
          <w:szCs w:val="24"/>
        </w:rPr>
        <w:t>dominant emotion</w:t>
      </w:r>
      <w:r w:rsidRPr="0A6D220F">
        <w:rPr>
          <w:sz w:val="24"/>
          <w:szCs w:val="24"/>
        </w:rPr>
        <w:t>.</w:t>
      </w:r>
    </w:p>
    <w:p w14:paraId="25817993" w14:textId="77777777" w:rsidR="00825823" w:rsidRDefault="1CD09196" w:rsidP="00513B41">
      <w:pPr>
        <w:spacing w:line="362" w:lineRule="exact"/>
        <w:ind w:left="527" w:right="505"/>
        <w:jc w:val="both"/>
        <w:rPr>
          <w:sz w:val="24"/>
          <w:szCs w:val="24"/>
        </w:rPr>
      </w:pPr>
      <w:r w:rsidRPr="0A6D220F">
        <w:rPr>
          <w:sz w:val="24"/>
          <w:szCs w:val="24"/>
        </w:rPr>
        <w:t xml:space="preserve">• Sorts emotions by percentage and updates </w:t>
      </w:r>
      <w:proofErr w:type="spellStart"/>
      <w:r w:rsidRPr="0A6D220F">
        <w:rPr>
          <w:sz w:val="24"/>
          <w:szCs w:val="24"/>
        </w:rPr>
        <w:t>d_label_all</w:t>
      </w:r>
      <w:proofErr w:type="spellEnd"/>
      <w:r w:rsidRPr="0A6D220F">
        <w:rPr>
          <w:sz w:val="24"/>
          <w:szCs w:val="24"/>
        </w:rPr>
        <w:t xml:space="preserve"> to display all detected</w:t>
      </w:r>
    </w:p>
    <w:p w14:paraId="7321C9CD" w14:textId="77777777" w:rsidR="00825823" w:rsidRDefault="7A13C16E" w:rsidP="00513B41">
      <w:pPr>
        <w:spacing w:line="362" w:lineRule="exact"/>
        <w:ind w:left="527" w:right="505"/>
        <w:jc w:val="both"/>
        <w:rPr>
          <w:sz w:val="24"/>
          <w:szCs w:val="24"/>
        </w:rPr>
      </w:pPr>
      <w:r w:rsidRPr="0A6D220F">
        <w:rPr>
          <w:sz w:val="24"/>
          <w:szCs w:val="24"/>
        </w:rPr>
        <w:t>E</w:t>
      </w:r>
      <w:r w:rsidR="1CD09196" w:rsidRPr="0A6D220F">
        <w:rPr>
          <w:sz w:val="24"/>
          <w:szCs w:val="24"/>
        </w:rPr>
        <w:t>motions.</w:t>
      </w:r>
    </w:p>
    <w:p w14:paraId="7247AFA9" w14:textId="77777777" w:rsidR="00825823" w:rsidRDefault="00825823" w:rsidP="00513B41">
      <w:pPr>
        <w:spacing w:line="362" w:lineRule="exact"/>
        <w:ind w:left="527" w:right="505"/>
        <w:jc w:val="both"/>
        <w:rPr>
          <w:sz w:val="24"/>
          <w:szCs w:val="24"/>
        </w:rPr>
      </w:pPr>
    </w:p>
    <w:p w14:paraId="432ADFB4" w14:textId="77777777" w:rsidR="00825823" w:rsidRDefault="1CD09196" w:rsidP="00513B41">
      <w:pPr>
        <w:spacing w:line="362" w:lineRule="exact"/>
        <w:ind w:left="527" w:right="505"/>
        <w:jc w:val="both"/>
        <w:rPr>
          <w:b/>
          <w:bCs/>
          <w:sz w:val="24"/>
          <w:szCs w:val="24"/>
        </w:rPr>
      </w:pPr>
      <w:r w:rsidRPr="0A6D220F">
        <w:rPr>
          <w:b/>
          <w:bCs/>
          <w:sz w:val="24"/>
          <w:szCs w:val="24"/>
        </w:rPr>
        <w:t>10. Function to Process Webcam Frames</w:t>
      </w:r>
    </w:p>
    <w:p w14:paraId="5ED4D93A" w14:textId="77777777" w:rsidR="00825823" w:rsidRDefault="00825823" w:rsidP="00513B41">
      <w:pPr>
        <w:spacing w:line="362" w:lineRule="exact"/>
        <w:ind w:left="527" w:right="505"/>
        <w:jc w:val="both"/>
        <w:rPr>
          <w:b/>
          <w:bCs/>
          <w:sz w:val="24"/>
          <w:szCs w:val="24"/>
        </w:rPr>
      </w:pPr>
    </w:p>
    <w:p w14:paraId="269E61EF" w14:textId="77777777" w:rsidR="00825823" w:rsidRDefault="1CD09196" w:rsidP="00513B41">
      <w:pPr>
        <w:spacing w:line="362" w:lineRule="exact"/>
        <w:ind w:left="527" w:right="505"/>
        <w:jc w:val="both"/>
        <w:rPr>
          <w:i/>
          <w:iCs/>
          <w:sz w:val="24"/>
          <w:szCs w:val="24"/>
        </w:rPr>
      </w:pPr>
      <w:r w:rsidRPr="0A6D220F">
        <w:rPr>
          <w:i/>
          <w:iCs/>
          <w:sz w:val="24"/>
          <w:szCs w:val="24"/>
        </w:rPr>
        <w:t xml:space="preserve">def </w:t>
      </w:r>
      <w:proofErr w:type="spellStart"/>
      <w:r w:rsidRPr="0A6D220F">
        <w:rPr>
          <w:i/>
          <w:iCs/>
          <w:sz w:val="24"/>
          <w:szCs w:val="24"/>
        </w:rPr>
        <w:t>update_</w:t>
      </w:r>
      <w:proofErr w:type="gramStart"/>
      <w:r w:rsidRPr="0A6D220F">
        <w:rPr>
          <w:i/>
          <w:iCs/>
          <w:sz w:val="24"/>
          <w:szCs w:val="24"/>
        </w:rPr>
        <w:t>frame</w:t>
      </w:r>
      <w:proofErr w:type="spellEnd"/>
      <w:r w:rsidRPr="0A6D220F">
        <w:rPr>
          <w:i/>
          <w:iCs/>
          <w:sz w:val="24"/>
          <w:szCs w:val="24"/>
        </w:rPr>
        <w:t>(</w:t>
      </w:r>
      <w:proofErr w:type="gramEnd"/>
      <w:r w:rsidRPr="0A6D220F">
        <w:rPr>
          <w:i/>
          <w:iCs/>
          <w:sz w:val="24"/>
          <w:szCs w:val="24"/>
        </w:rPr>
        <w:t>):</w:t>
      </w:r>
    </w:p>
    <w:p w14:paraId="251FDBD4" w14:textId="77777777" w:rsidR="00825823" w:rsidRDefault="1CD09196" w:rsidP="00513B41">
      <w:pPr>
        <w:spacing w:line="362" w:lineRule="exact"/>
        <w:ind w:left="527" w:right="505"/>
        <w:jc w:val="both"/>
        <w:rPr>
          <w:i/>
          <w:iCs/>
          <w:sz w:val="24"/>
          <w:szCs w:val="24"/>
        </w:rPr>
      </w:pPr>
      <w:r w:rsidRPr="0A6D220F">
        <w:rPr>
          <w:i/>
          <w:iCs/>
          <w:sz w:val="24"/>
          <w:szCs w:val="24"/>
        </w:rPr>
        <w:t xml:space="preserve">ret, frame = </w:t>
      </w:r>
      <w:proofErr w:type="spellStart"/>
      <w:proofErr w:type="gramStart"/>
      <w:r w:rsidRPr="0A6D220F">
        <w:rPr>
          <w:i/>
          <w:iCs/>
          <w:sz w:val="24"/>
          <w:szCs w:val="24"/>
        </w:rPr>
        <w:t>cap.read</w:t>
      </w:r>
      <w:proofErr w:type="spellEnd"/>
      <w:proofErr w:type="gramEnd"/>
      <w:r w:rsidRPr="0A6D220F">
        <w:rPr>
          <w:i/>
          <w:iCs/>
          <w:sz w:val="24"/>
          <w:szCs w:val="24"/>
        </w:rPr>
        <w:t>()</w:t>
      </w:r>
    </w:p>
    <w:p w14:paraId="52410ADD" w14:textId="77777777" w:rsidR="00825823" w:rsidRDefault="1CD09196" w:rsidP="00513B41">
      <w:pPr>
        <w:spacing w:line="362" w:lineRule="exact"/>
        <w:ind w:left="527" w:right="505"/>
        <w:jc w:val="both"/>
        <w:rPr>
          <w:i/>
          <w:iCs/>
          <w:sz w:val="24"/>
          <w:szCs w:val="24"/>
        </w:rPr>
      </w:pPr>
      <w:r w:rsidRPr="0A6D220F">
        <w:rPr>
          <w:i/>
          <w:iCs/>
          <w:sz w:val="24"/>
          <w:szCs w:val="24"/>
        </w:rPr>
        <w:t>if not ret:</w:t>
      </w:r>
    </w:p>
    <w:p w14:paraId="244A98A1" w14:textId="77777777" w:rsidR="00825823" w:rsidRDefault="6B3E88FF" w:rsidP="00513B41">
      <w:pPr>
        <w:spacing w:line="362" w:lineRule="exact"/>
        <w:ind w:left="527" w:right="505"/>
        <w:jc w:val="both"/>
        <w:rPr>
          <w:i/>
          <w:iCs/>
          <w:sz w:val="24"/>
          <w:szCs w:val="24"/>
        </w:rPr>
      </w:pPr>
      <w:r w:rsidRPr="0A6D220F">
        <w:rPr>
          <w:i/>
          <w:iCs/>
          <w:sz w:val="24"/>
          <w:szCs w:val="24"/>
        </w:rPr>
        <w:t>R</w:t>
      </w:r>
      <w:r w:rsidR="1CD09196" w:rsidRPr="0A6D220F">
        <w:rPr>
          <w:i/>
          <w:iCs/>
          <w:sz w:val="24"/>
          <w:szCs w:val="24"/>
        </w:rPr>
        <w:t>eturn</w:t>
      </w:r>
    </w:p>
    <w:p w14:paraId="5CCE11E2" w14:textId="77777777" w:rsidR="00825823" w:rsidRDefault="00825823" w:rsidP="00513B41">
      <w:pPr>
        <w:spacing w:line="362" w:lineRule="exact"/>
        <w:ind w:left="527" w:right="505"/>
        <w:jc w:val="both"/>
        <w:rPr>
          <w:sz w:val="24"/>
          <w:szCs w:val="24"/>
        </w:rPr>
      </w:pPr>
    </w:p>
    <w:p w14:paraId="6890EA2F" w14:textId="77777777" w:rsidR="00825823" w:rsidRDefault="1CD09196" w:rsidP="00513B41">
      <w:pPr>
        <w:spacing w:line="362" w:lineRule="exact"/>
        <w:ind w:left="527" w:right="505"/>
        <w:jc w:val="both"/>
        <w:rPr>
          <w:sz w:val="24"/>
          <w:szCs w:val="24"/>
        </w:rPr>
      </w:pPr>
      <w:r w:rsidRPr="0A6D220F">
        <w:rPr>
          <w:sz w:val="24"/>
          <w:szCs w:val="24"/>
        </w:rPr>
        <w:t>• Captures a frame from the webcam.</w:t>
      </w:r>
    </w:p>
    <w:p w14:paraId="1A74FA2C" w14:textId="77777777" w:rsidR="00825823" w:rsidRDefault="1CD09196" w:rsidP="00513B41">
      <w:pPr>
        <w:spacing w:line="362" w:lineRule="exact"/>
        <w:ind w:left="527" w:right="505"/>
        <w:jc w:val="both"/>
        <w:rPr>
          <w:sz w:val="24"/>
          <w:szCs w:val="24"/>
        </w:rPr>
      </w:pPr>
      <w:r w:rsidRPr="0A6D220F">
        <w:rPr>
          <w:sz w:val="24"/>
          <w:szCs w:val="24"/>
        </w:rPr>
        <w:t>• ret is True if a frame was successfully captured.</w:t>
      </w:r>
    </w:p>
    <w:p w14:paraId="14AE2F72" w14:textId="77777777" w:rsidR="00825823" w:rsidRDefault="00825823" w:rsidP="00513B41">
      <w:pPr>
        <w:spacing w:line="362" w:lineRule="exact"/>
        <w:ind w:left="527" w:right="505"/>
        <w:jc w:val="both"/>
        <w:rPr>
          <w:i/>
          <w:iCs/>
          <w:sz w:val="24"/>
          <w:szCs w:val="24"/>
        </w:rPr>
      </w:pPr>
    </w:p>
    <w:p w14:paraId="795EEA7F" w14:textId="77777777" w:rsidR="00825823" w:rsidRDefault="1CD09196" w:rsidP="00513B41">
      <w:pPr>
        <w:spacing w:line="362" w:lineRule="exact"/>
        <w:ind w:left="527" w:right="505"/>
        <w:jc w:val="both"/>
        <w:rPr>
          <w:i/>
          <w:iCs/>
          <w:sz w:val="24"/>
          <w:szCs w:val="24"/>
        </w:rPr>
      </w:pPr>
      <w:r w:rsidRPr="0A6D220F">
        <w:rPr>
          <w:i/>
          <w:iCs/>
          <w:sz w:val="24"/>
          <w:szCs w:val="24"/>
        </w:rPr>
        <w:t>gray = cv2.cvtColor(frame, cv2.COLOR_BGR2GRAY)</w:t>
      </w:r>
    </w:p>
    <w:p w14:paraId="49571248" w14:textId="77777777" w:rsidR="00825823" w:rsidRDefault="1CD09196" w:rsidP="00513B41">
      <w:pPr>
        <w:spacing w:line="362" w:lineRule="exact"/>
        <w:ind w:left="527" w:right="505"/>
        <w:jc w:val="both"/>
        <w:rPr>
          <w:i/>
          <w:iCs/>
          <w:sz w:val="24"/>
          <w:szCs w:val="24"/>
        </w:rPr>
      </w:pPr>
      <w:r w:rsidRPr="0A6D220F">
        <w:rPr>
          <w:i/>
          <w:iCs/>
          <w:sz w:val="24"/>
          <w:szCs w:val="24"/>
        </w:rPr>
        <w:t xml:space="preserve">faces = </w:t>
      </w:r>
      <w:proofErr w:type="spellStart"/>
      <w:r w:rsidRPr="0A6D220F">
        <w:rPr>
          <w:i/>
          <w:iCs/>
          <w:sz w:val="24"/>
          <w:szCs w:val="24"/>
        </w:rPr>
        <w:t>face_</w:t>
      </w:r>
      <w:proofErr w:type="gramStart"/>
      <w:r w:rsidRPr="0A6D220F">
        <w:rPr>
          <w:i/>
          <w:iCs/>
          <w:sz w:val="24"/>
          <w:szCs w:val="24"/>
        </w:rPr>
        <w:t>cascade.detectMultiScale</w:t>
      </w:r>
      <w:proofErr w:type="spellEnd"/>
      <w:proofErr w:type="gramEnd"/>
      <w:r w:rsidRPr="0A6D220F">
        <w:rPr>
          <w:i/>
          <w:iCs/>
          <w:sz w:val="24"/>
          <w:szCs w:val="24"/>
        </w:rPr>
        <w:t>(gray, 1.1, 4)</w:t>
      </w:r>
    </w:p>
    <w:p w14:paraId="2C652FA5" w14:textId="77777777" w:rsidR="00825823" w:rsidRDefault="00825823" w:rsidP="00513B41">
      <w:pPr>
        <w:spacing w:line="362" w:lineRule="exact"/>
        <w:ind w:left="527" w:right="505"/>
        <w:jc w:val="both"/>
        <w:rPr>
          <w:i/>
          <w:iCs/>
          <w:sz w:val="24"/>
          <w:szCs w:val="24"/>
        </w:rPr>
      </w:pPr>
    </w:p>
    <w:p w14:paraId="40E19E77" w14:textId="77777777" w:rsidR="00825823" w:rsidRDefault="1CD09196" w:rsidP="00513B41">
      <w:pPr>
        <w:spacing w:line="362" w:lineRule="exact"/>
        <w:ind w:left="527" w:right="505"/>
        <w:jc w:val="both"/>
        <w:rPr>
          <w:sz w:val="24"/>
          <w:szCs w:val="24"/>
        </w:rPr>
      </w:pPr>
      <w:r w:rsidRPr="0A6D220F">
        <w:rPr>
          <w:sz w:val="24"/>
          <w:szCs w:val="24"/>
        </w:rPr>
        <w:t xml:space="preserve">• Converts the frame to </w:t>
      </w:r>
      <w:r w:rsidRPr="0A6D220F">
        <w:rPr>
          <w:b/>
          <w:bCs/>
          <w:sz w:val="24"/>
          <w:szCs w:val="24"/>
        </w:rPr>
        <w:t>grayscale</w:t>
      </w:r>
      <w:r w:rsidRPr="0A6D220F">
        <w:rPr>
          <w:sz w:val="24"/>
          <w:szCs w:val="24"/>
        </w:rPr>
        <w:t>.</w:t>
      </w:r>
    </w:p>
    <w:p w14:paraId="2A8906AF" w14:textId="77777777" w:rsidR="00825823" w:rsidRDefault="1CD09196" w:rsidP="00513B41">
      <w:pPr>
        <w:spacing w:line="362" w:lineRule="exact"/>
        <w:ind w:left="527" w:right="505"/>
        <w:jc w:val="both"/>
        <w:rPr>
          <w:sz w:val="24"/>
          <w:szCs w:val="24"/>
        </w:rPr>
      </w:pPr>
      <w:r w:rsidRPr="0A6D220F">
        <w:rPr>
          <w:sz w:val="24"/>
          <w:szCs w:val="24"/>
        </w:rPr>
        <w:t>• Detects faces in the frame using OpenCV's Haar cascade model.</w:t>
      </w:r>
    </w:p>
    <w:p w14:paraId="65D23E0A" w14:textId="77777777" w:rsidR="00825823" w:rsidRDefault="1CD09196" w:rsidP="00513B41">
      <w:pPr>
        <w:spacing w:line="362" w:lineRule="exact"/>
        <w:ind w:left="527" w:right="505"/>
        <w:jc w:val="both"/>
        <w:rPr>
          <w:sz w:val="24"/>
          <w:szCs w:val="24"/>
        </w:rPr>
      </w:pPr>
      <w:r w:rsidRPr="0A6D220F">
        <w:rPr>
          <w:sz w:val="24"/>
          <w:szCs w:val="24"/>
        </w:rPr>
        <w:t>for (x, y, w, h) in faces:</w:t>
      </w:r>
    </w:p>
    <w:p w14:paraId="4DA2F700" w14:textId="77777777" w:rsidR="00825823" w:rsidRDefault="00825823" w:rsidP="00513B41">
      <w:pPr>
        <w:spacing w:line="362" w:lineRule="exact"/>
        <w:ind w:left="527" w:right="505"/>
        <w:jc w:val="both"/>
        <w:rPr>
          <w:sz w:val="24"/>
          <w:szCs w:val="24"/>
        </w:rPr>
      </w:pPr>
    </w:p>
    <w:p w14:paraId="7FEA8E04" w14:textId="77777777" w:rsidR="00825823" w:rsidRDefault="1CD09196" w:rsidP="00513B41">
      <w:pPr>
        <w:spacing w:line="362" w:lineRule="exact"/>
        <w:ind w:left="527" w:right="505"/>
        <w:jc w:val="both"/>
        <w:rPr>
          <w:i/>
          <w:iCs/>
          <w:sz w:val="24"/>
          <w:szCs w:val="24"/>
        </w:rPr>
      </w:pPr>
      <w:r w:rsidRPr="0A6D220F">
        <w:rPr>
          <w:i/>
          <w:iCs/>
          <w:sz w:val="24"/>
          <w:szCs w:val="24"/>
        </w:rPr>
        <w:t>cv2.rectangle(frame, (x, y), (x + w, y + h), (255, 0, 0), 2)</w:t>
      </w:r>
    </w:p>
    <w:p w14:paraId="6457398B" w14:textId="77777777" w:rsidR="00825823" w:rsidRDefault="00825823" w:rsidP="00513B41">
      <w:pPr>
        <w:spacing w:line="362" w:lineRule="exact"/>
        <w:ind w:left="527" w:right="505"/>
        <w:jc w:val="both"/>
        <w:rPr>
          <w:i/>
          <w:iCs/>
          <w:sz w:val="24"/>
          <w:szCs w:val="24"/>
        </w:rPr>
      </w:pPr>
    </w:p>
    <w:p w14:paraId="014780B6" w14:textId="77777777" w:rsidR="00825823" w:rsidRDefault="1CD09196" w:rsidP="00513B41">
      <w:pPr>
        <w:spacing w:line="362" w:lineRule="exact"/>
        <w:ind w:left="527" w:right="505"/>
        <w:jc w:val="both"/>
        <w:rPr>
          <w:sz w:val="24"/>
          <w:szCs w:val="24"/>
        </w:rPr>
      </w:pPr>
      <w:r w:rsidRPr="0A6D220F">
        <w:rPr>
          <w:sz w:val="24"/>
          <w:szCs w:val="24"/>
        </w:rPr>
        <w:t xml:space="preserve">• Draws </w:t>
      </w:r>
      <w:r w:rsidRPr="0A6D220F">
        <w:rPr>
          <w:b/>
          <w:bCs/>
          <w:sz w:val="24"/>
          <w:szCs w:val="24"/>
        </w:rPr>
        <w:t xml:space="preserve">blue rectangles </w:t>
      </w:r>
      <w:r w:rsidRPr="0A6D220F">
        <w:rPr>
          <w:sz w:val="24"/>
          <w:szCs w:val="24"/>
        </w:rPr>
        <w:t>around detected faces.</w:t>
      </w:r>
    </w:p>
    <w:p w14:paraId="2F217938" w14:textId="77777777" w:rsidR="00825823" w:rsidRDefault="1CD09196" w:rsidP="00513B41">
      <w:pPr>
        <w:spacing w:line="362" w:lineRule="exact"/>
        <w:ind w:left="527" w:right="505"/>
        <w:jc w:val="both"/>
        <w:rPr>
          <w:i/>
          <w:iCs/>
          <w:sz w:val="24"/>
          <w:szCs w:val="24"/>
        </w:rPr>
      </w:pPr>
      <w:r w:rsidRPr="0A6D220F">
        <w:rPr>
          <w:i/>
          <w:iCs/>
          <w:sz w:val="24"/>
          <w:szCs w:val="24"/>
        </w:rPr>
        <w:t>try:</w:t>
      </w:r>
    </w:p>
    <w:p w14:paraId="32342E8A" w14:textId="77777777" w:rsidR="00825823" w:rsidRDefault="1CD09196" w:rsidP="00513B41">
      <w:pPr>
        <w:spacing w:line="362" w:lineRule="exact"/>
        <w:ind w:left="527" w:right="505"/>
        <w:jc w:val="both"/>
        <w:rPr>
          <w:i/>
          <w:iCs/>
          <w:sz w:val="24"/>
          <w:szCs w:val="24"/>
        </w:rPr>
      </w:pPr>
      <w:r w:rsidRPr="0A6D220F">
        <w:rPr>
          <w:i/>
          <w:iCs/>
          <w:sz w:val="24"/>
          <w:szCs w:val="24"/>
        </w:rPr>
        <w:lastRenderedPageBreak/>
        <w:t xml:space="preserve">analysis = </w:t>
      </w:r>
      <w:proofErr w:type="spellStart"/>
      <w:r w:rsidRPr="0A6D220F">
        <w:rPr>
          <w:i/>
          <w:iCs/>
          <w:sz w:val="24"/>
          <w:szCs w:val="24"/>
        </w:rPr>
        <w:t>DeepFace.analyze</w:t>
      </w:r>
      <w:proofErr w:type="spellEnd"/>
      <w:r w:rsidRPr="0A6D220F">
        <w:rPr>
          <w:i/>
          <w:iCs/>
          <w:sz w:val="24"/>
          <w:szCs w:val="24"/>
        </w:rPr>
        <w:t>(frame, actions=['emotion'],</w:t>
      </w:r>
    </w:p>
    <w:p w14:paraId="16EA3745"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enforce_detection</w:t>
      </w:r>
      <w:proofErr w:type="spellEnd"/>
      <w:r w:rsidRPr="0A6D220F">
        <w:rPr>
          <w:i/>
          <w:iCs/>
          <w:sz w:val="24"/>
          <w:szCs w:val="24"/>
        </w:rPr>
        <w:t>=False)</w:t>
      </w:r>
    </w:p>
    <w:p w14:paraId="325706B4" w14:textId="77777777" w:rsidR="00825823" w:rsidRDefault="1CD09196" w:rsidP="00513B41">
      <w:pPr>
        <w:spacing w:line="362" w:lineRule="exact"/>
        <w:ind w:left="527" w:right="505"/>
        <w:jc w:val="both"/>
        <w:rPr>
          <w:i/>
          <w:iCs/>
          <w:sz w:val="24"/>
          <w:szCs w:val="24"/>
        </w:rPr>
      </w:pPr>
      <w:r w:rsidRPr="0A6D220F">
        <w:rPr>
          <w:i/>
          <w:iCs/>
          <w:sz w:val="24"/>
          <w:szCs w:val="24"/>
        </w:rPr>
        <w:t>emotions = analysis[</w:t>
      </w:r>
      <w:proofErr w:type="gramStart"/>
      <w:r w:rsidRPr="0A6D220F">
        <w:rPr>
          <w:i/>
          <w:iCs/>
          <w:sz w:val="24"/>
          <w:szCs w:val="24"/>
        </w:rPr>
        <w:t>0][</w:t>
      </w:r>
      <w:proofErr w:type="gramEnd"/>
      <w:r w:rsidRPr="0A6D220F">
        <w:rPr>
          <w:i/>
          <w:iCs/>
          <w:sz w:val="24"/>
          <w:szCs w:val="24"/>
        </w:rPr>
        <w:t>'emotion']</w:t>
      </w:r>
    </w:p>
    <w:p w14:paraId="4FA9052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d_emotion</w:t>
      </w:r>
      <w:proofErr w:type="spellEnd"/>
      <w:r w:rsidRPr="0A6D220F">
        <w:rPr>
          <w:i/>
          <w:iCs/>
          <w:sz w:val="24"/>
          <w:szCs w:val="24"/>
        </w:rPr>
        <w:t xml:space="preserve"> = analysis[</w:t>
      </w:r>
      <w:proofErr w:type="gramStart"/>
      <w:r w:rsidRPr="0A6D220F">
        <w:rPr>
          <w:i/>
          <w:iCs/>
          <w:sz w:val="24"/>
          <w:szCs w:val="24"/>
        </w:rPr>
        <w:t>0][</w:t>
      </w:r>
      <w:proofErr w:type="gramEnd"/>
      <w:r w:rsidRPr="0A6D220F">
        <w:rPr>
          <w:i/>
          <w:iCs/>
          <w:sz w:val="24"/>
          <w:szCs w:val="24"/>
        </w:rPr>
        <w:t>'</w:t>
      </w:r>
      <w:proofErr w:type="spellStart"/>
      <w:r w:rsidRPr="0A6D220F">
        <w:rPr>
          <w:i/>
          <w:iCs/>
          <w:sz w:val="24"/>
          <w:szCs w:val="24"/>
        </w:rPr>
        <w:t>dominant_emotion</w:t>
      </w:r>
      <w:proofErr w:type="spellEnd"/>
      <w:r w:rsidRPr="0A6D220F">
        <w:rPr>
          <w:i/>
          <w:iCs/>
          <w:sz w:val="24"/>
          <w:szCs w:val="24"/>
        </w:rPr>
        <w:t>']</w:t>
      </w:r>
    </w:p>
    <w:p w14:paraId="2237EF51" w14:textId="77777777" w:rsidR="00825823" w:rsidRDefault="00825823" w:rsidP="00513B41">
      <w:pPr>
        <w:spacing w:line="362" w:lineRule="exact"/>
        <w:ind w:left="527" w:right="505"/>
        <w:jc w:val="both"/>
        <w:rPr>
          <w:i/>
          <w:iCs/>
          <w:sz w:val="24"/>
          <w:szCs w:val="24"/>
        </w:rPr>
      </w:pPr>
    </w:p>
    <w:p w14:paraId="56E4CA7F" w14:textId="77777777" w:rsidR="00825823" w:rsidRDefault="1CD09196" w:rsidP="00513B41">
      <w:pPr>
        <w:spacing w:line="362" w:lineRule="exact"/>
        <w:ind w:left="527" w:right="505"/>
        <w:jc w:val="both"/>
        <w:rPr>
          <w:sz w:val="24"/>
          <w:szCs w:val="24"/>
        </w:rPr>
      </w:pPr>
      <w:r w:rsidRPr="0A6D220F">
        <w:rPr>
          <w:sz w:val="24"/>
          <w:szCs w:val="24"/>
        </w:rPr>
        <w:t xml:space="preserve">• Uses </w:t>
      </w:r>
      <w:r w:rsidRPr="0A6D220F">
        <w:rPr>
          <w:b/>
          <w:bCs/>
          <w:sz w:val="24"/>
          <w:szCs w:val="24"/>
        </w:rPr>
        <w:t xml:space="preserve">DeepFace </w:t>
      </w:r>
      <w:r w:rsidRPr="0A6D220F">
        <w:rPr>
          <w:sz w:val="24"/>
          <w:szCs w:val="24"/>
        </w:rPr>
        <w:t>to analyze emotions.</w:t>
      </w:r>
    </w:p>
    <w:p w14:paraId="22393C56" w14:textId="77777777" w:rsidR="00825823" w:rsidRDefault="1CD09196" w:rsidP="00513B41">
      <w:pPr>
        <w:spacing w:line="362" w:lineRule="exact"/>
        <w:ind w:left="527" w:right="505"/>
        <w:jc w:val="both"/>
        <w:rPr>
          <w:sz w:val="24"/>
          <w:szCs w:val="24"/>
        </w:rPr>
      </w:pPr>
      <w:r w:rsidRPr="0A6D220F">
        <w:rPr>
          <w:sz w:val="24"/>
          <w:szCs w:val="24"/>
        </w:rPr>
        <w:t xml:space="preserve">• Extracts the </w:t>
      </w:r>
      <w:r w:rsidRPr="0A6D220F">
        <w:rPr>
          <w:b/>
          <w:bCs/>
          <w:sz w:val="24"/>
          <w:szCs w:val="24"/>
        </w:rPr>
        <w:t>dominant emotion</w:t>
      </w:r>
      <w:r w:rsidRPr="0A6D220F">
        <w:rPr>
          <w:sz w:val="24"/>
          <w:szCs w:val="24"/>
        </w:rPr>
        <w:t>.</w:t>
      </w:r>
    </w:p>
    <w:p w14:paraId="08CC6CB0" w14:textId="77777777" w:rsidR="00825823" w:rsidRDefault="00825823" w:rsidP="00513B41">
      <w:pPr>
        <w:spacing w:line="362" w:lineRule="exact"/>
        <w:ind w:left="527" w:right="505"/>
        <w:jc w:val="both"/>
        <w:rPr>
          <w:i/>
          <w:iCs/>
          <w:sz w:val="24"/>
          <w:szCs w:val="24"/>
        </w:rPr>
      </w:pPr>
    </w:p>
    <w:p w14:paraId="25724D51"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dominant_face_region</w:t>
      </w:r>
      <w:proofErr w:type="spellEnd"/>
      <w:r w:rsidRPr="0A6D220F">
        <w:rPr>
          <w:i/>
          <w:iCs/>
          <w:sz w:val="24"/>
          <w:szCs w:val="24"/>
        </w:rPr>
        <w:t xml:space="preserve"> = analysis[</w:t>
      </w:r>
      <w:proofErr w:type="gramStart"/>
      <w:r w:rsidRPr="0A6D220F">
        <w:rPr>
          <w:i/>
          <w:iCs/>
          <w:sz w:val="24"/>
          <w:szCs w:val="24"/>
        </w:rPr>
        <w:t>0][</w:t>
      </w:r>
      <w:proofErr w:type="gramEnd"/>
      <w:r w:rsidRPr="0A6D220F">
        <w:rPr>
          <w:i/>
          <w:iCs/>
          <w:sz w:val="24"/>
          <w:szCs w:val="24"/>
        </w:rPr>
        <w:t>'region']</w:t>
      </w:r>
    </w:p>
    <w:p w14:paraId="2D0CEACD" w14:textId="77777777" w:rsidR="00825823" w:rsidRDefault="1CD09196" w:rsidP="00513B41">
      <w:pPr>
        <w:spacing w:line="362" w:lineRule="exact"/>
        <w:ind w:left="527" w:right="505"/>
        <w:jc w:val="both"/>
        <w:rPr>
          <w:i/>
          <w:iCs/>
          <w:sz w:val="24"/>
          <w:szCs w:val="24"/>
        </w:rPr>
      </w:pPr>
      <w:r w:rsidRPr="0A6D220F">
        <w:rPr>
          <w:i/>
          <w:iCs/>
          <w:sz w:val="24"/>
          <w:szCs w:val="24"/>
        </w:rPr>
        <w:t xml:space="preserve">x, y, w, h = </w:t>
      </w:r>
      <w:proofErr w:type="spellStart"/>
      <w:r w:rsidRPr="0A6D220F">
        <w:rPr>
          <w:i/>
          <w:iCs/>
          <w:sz w:val="24"/>
          <w:szCs w:val="24"/>
        </w:rPr>
        <w:t>dominant_face_region</w:t>
      </w:r>
      <w:proofErr w:type="spellEnd"/>
      <w:r w:rsidRPr="0A6D220F">
        <w:rPr>
          <w:i/>
          <w:iCs/>
          <w:sz w:val="24"/>
          <w:szCs w:val="24"/>
        </w:rPr>
        <w:t xml:space="preserve">['x'], </w:t>
      </w:r>
      <w:proofErr w:type="spellStart"/>
      <w:r w:rsidRPr="0A6D220F">
        <w:rPr>
          <w:i/>
          <w:iCs/>
          <w:sz w:val="24"/>
          <w:szCs w:val="24"/>
        </w:rPr>
        <w:t>dominant_face_region</w:t>
      </w:r>
      <w:proofErr w:type="spellEnd"/>
      <w:r w:rsidRPr="0A6D220F">
        <w:rPr>
          <w:i/>
          <w:iCs/>
          <w:sz w:val="24"/>
          <w:szCs w:val="24"/>
        </w:rPr>
        <w:t>['y'],</w:t>
      </w:r>
    </w:p>
    <w:p w14:paraId="63989429"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dominant_face_region</w:t>
      </w:r>
      <w:proofErr w:type="spellEnd"/>
      <w:r w:rsidRPr="0A6D220F">
        <w:rPr>
          <w:i/>
          <w:iCs/>
          <w:sz w:val="24"/>
          <w:szCs w:val="24"/>
        </w:rPr>
        <w:t xml:space="preserve">['w'], </w:t>
      </w:r>
      <w:proofErr w:type="spellStart"/>
      <w:r w:rsidRPr="0A6D220F">
        <w:rPr>
          <w:i/>
          <w:iCs/>
          <w:sz w:val="24"/>
          <w:szCs w:val="24"/>
        </w:rPr>
        <w:t>dominant_face_region</w:t>
      </w:r>
      <w:proofErr w:type="spellEnd"/>
      <w:r w:rsidRPr="0A6D220F">
        <w:rPr>
          <w:i/>
          <w:iCs/>
          <w:sz w:val="24"/>
          <w:szCs w:val="24"/>
        </w:rPr>
        <w:t>['h']</w:t>
      </w:r>
    </w:p>
    <w:p w14:paraId="6F78D2FE" w14:textId="77777777" w:rsidR="00825823" w:rsidRDefault="1CD09196" w:rsidP="00513B41">
      <w:pPr>
        <w:spacing w:line="362" w:lineRule="exact"/>
        <w:ind w:left="527" w:right="505"/>
        <w:jc w:val="both"/>
        <w:rPr>
          <w:i/>
          <w:iCs/>
          <w:sz w:val="24"/>
          <w:szCs w:val="24"/>
        </w:rPr>
      </w:pPr>
      <w:r w:rsidRPr="0A6D220F">
        <w:rPr>
          <w:i/>
          <w:iCs/>
          <w:sz w:val="24"/>
          <w:szCs w:val="24"/>
        </w:rPr>
        <w:t>cv2.rectangle(frame, (x, y), (x + w, y + h), (0, 255, 0), 2)</w:t>
      </w:r>
    </w:p>
    <w:p w14:paraId="09433BE9" w14:textId="77777777" w:rsidR="00825823" w:rsidRDefault="00825823" w:rsidP="00513B41">
      <w:pPr>
        <w:spacing w:line="362" w:lineRule="exact"/>
        <w:ind w:left="527" w:right="505"/>
        <w:jc w:val="both"/>
        <w:rPr>
          <w:i/>
          <w:iCs/>
          <w:sz w:val="24"/>
          <w:szCs w:val="24"/>
        </w:rPr>
      </w:pPr>
    </w:p>
    <w:p w14:paraId="735E00D4" w14:textId="77777777" w:rsidR="00825823" w:rsidRDefault="1CD09196" w:rsidP="00513B41">
      <w:pPr>
        <w:spacing w:line="362" w:lineRule="exact"/>
        <w:ind w:left="527" w:right="505"/>
        <w:jc w:val="both"/>
        <w:rPr>
          <w:sz w:val="24"/>
          <w:szCs w:val="24"/>
        </w:rPr>
      </w:pPr>
      <w:r w:rsidRPr="0A6D220F">
        <w:rPr>
          <w:sz w:val="24"/>
          <w:szCs w:val="24"/>
        </w:rPr>
        <w:t xml:space="preserve">• Draws a </w:t>
      </w:r>
      <w:r w:rsidRPr="0A6D220F">
        <w:rPr>
          <w:b/>
          <w:bCs/>
          <w:sz w:val="24"/>
          <w:szCs w:val="24"/>
        </w:rPr>
        <w:t xml:space="preserve">green rectangle </w:t>
      </w:r>
      <w:r w:rsidRPr="0A6D220F">
        <w:rPr>
          <w:sz w:val="24"/>
          <w:szCs w:val="24"/>
        </w:rPr>
        <w:t>around the dominant face.</w:t>
      </w:r>
    </w:p>
    <w:p w14:paraId="7852C524" w14:textId="77777777" w:rsidR="00825823" w:rsidRDefault="00825823" w:rsidP="00513B41">
      <w:pPr>
        <w:spacing w:line="362" w:lineRule="exact"/>
        <w:ind w:left="527" w:right="505"/>
        <w:jc w:val="both"/>
        <w:rPr>
          <w:sz w:val="24"/>
          <w:szCs w:val="24"/>
        </w:rPr>
      </w:pPr>
    </w:p>
    <w:p w14:paraId="1A61E74C" w14:textId="77777777" w:rsidR="00825823" w:rsidRDefault="1CD09196" w:rsidP="00513B41">
      <w:pPr>
        <w:spacing w:line="362" w:lineRule="exact"/>
        <w:ind w:left="527" w:right="505"/>
        <w:jc w:val="both"/>
        <w:rPr>
          <w:i/>
          <w:iCs/>
          <w:sz w:val="24"/>
          <w:szCs w:val="24"/>
        </w:rPr>
      </w:pPr>
      <w:r w:rsidRPr="0A6D220F">
        <w:rPr>
          <w:i/>
          <w:iCs/>
          <w:sz w:val="24"/>
          <w:szCs w:val="24"/>
        </w:rPr>
        <w:t>except Exception as e:</w:t>
      </w:r>
    </w:p>
    <w:p w14:paraId="38F313C5" w14:textId="77777777" w:rsidR="00825823" w:rsidRDefault="1CD09196" w:rsidP="00513B41">
      <w:pPr>
        <w:spacing w:line="362" w:lineRule="exact"/>
        <w:ind w:left="527" w:right="505"/>
        <w:jc w:val="both"/>
        <w:rPr>
          <w:i/>
          <w:iCs/>
          <w:sz w:val="24"/>
          <w:szCs w:val="24"/>
        </w:rPr>
      </w:pPr>
      <w:proofErr w:type="gramStart"/>
      <w:r w:rsidRPr="0A6D220F">
        <w:rPr>
          <w:i/>
          <w:iCs/>
          <w:sz w:val="24"/>
          <w:szCs w:val="24"/>
        </w:rPr>
        <w:t>print(</w:t>
      </w:r>
      <w:proofErr w:type="gramEnd"/>
      <w:r w:rsidRPr="0A6D220F">
        <w:rPr>
          <w:i/>
          <w:iCs/>
          <w:sz w:val="24"/>
          <w:szCs w:val="24"/>
        </w:rPr>
        <w:t>f" DeepFace Error: {e}")</w:t>
      </w:r>
    </w:p>
    <w:p w14:paraId="604A3924" w14:textId="77777777" w:rsidR="00825823" w:rsidRDefault="1CD09196" w:rsidP="00513B41">
      <w:pPr>
        <w:spacing w:line="362" w:lineRule="exact"/>
        <w:ind w:left="527" w:right="505"/>
        <w:jc w:val="both"/>
        <w:rPr>
          <w:i/>
          <w:iCs/>
          <w:sz w:val="24"/>
          <w:szCs w:val="24"/>
        </w:rPr>
      </w:pPr>
      <w:r w:rsidRPr="0A6D220F">
        <w:rPr>
          <w:i/>
          <w:iCs/>
          <w:sz w:val="24"/>
          <w:szCs w:val="24"/>
        </w:rPr>
        <w:t>emotions = "Natural"</w:t>
      </w:r>
    </w:p>
    <w:p w14:paraId="1A7F0C59" w14:textId="77777777" w:rsidR="00825823" w:rsidRDefault="00825823" w:rsidP="00513B41">
      <w:pPr>
        <w:spacing w:line="362" w:lineRule="exact"/>
        <w:ind w:left="527" w:right="505"/>
        <w:jc w:val="both"/>
        <w:rPr>
          <w:i/>
          <w:iCs/>
          <w:sz w:val="24"/>
          <w:szCs w:val="24"/>
        </w:rPr>
      </w:pPr>
    </w:p>
    <w:p w14:paraId="170965E3" w14:textId="77777777" w:rsidR="00825823" w:rsidRDefault="1CD09196" w:rsidP="00513B41">
      <w:pPr>
        <w:spacing w:line="362" w:lineRule="exact"/>
        <w:ind w:left="527" w:right="505"/>
        <w:jc w:val="both"/>
        <w:rPr>
          <w:sz w:val="24"/>
          <w:szCs w:val="24"/>
        </w:rPr>
      </w:pPr>
      <w:r w:rsidRPr="0A6D220F">
        <w:rPr>
          <w:sz w:val="24"/>
          <w:szCs w:val="24"/>
        </w:rPr>
        <w:t>• Handles errors if DeepFace fails.</w:t>
      </w:r>
    </w:p>
    <w:p w14:paraId="5E9667BD" w14:textId="77777777" w:rsidR="00825823" w:rsidRDefault="00825823" w:rsidP="00513B41">
      <w:pPr>
        <w:spacing w:line="362" w:lineRule="exact"/>
        <w:ind w:left="527" w:right="505"/>
        <w:jc w:val="both"/>
        <w:rPr>
          <w:sz w:val="24"/>
          <w:szCs w:val="24"/>
        </w:rPr>
      </w:pPr>
    </w:p>
    <w:p w14:paraId="4B16B94B"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update_</w:t>
      </w:r>
      <w:proofErr w:type="gramStart"/>
      <w:r w:rsidRPr="0A6D220F">
        <w:rPr>
          <w:i/>
          <w:iCs/>
          <w:sz w:val="24"/>
          <w:szCs w:val="24"/>
        </w:rPr>
        <w:t>details</w:t>
      </w:r>
      <w:proofErr w:type="spellEnd"/>
      <w:r w:rsidRPr="0A6D220F">
        <w:rPr>
          <w:i/>
          <w:iCs/>
          <w:sz w:val="24"/>
          <w:szCs w:val="24"/>
        </w:rPr>
        <w:t>(</w:t>
      </w:r>
      <w:proofErr w:type="spellStart"/>
      <w:proofErr w:type="gramEnd"/>
      <w:r w:rsidRPr="0A6D220F">
        <w:rPr>
          <w:i/>
          <w:iCs/>
          <w:sz w:val="24"/>
          <w:szCs w:val="24"/>
        </w:rPr>
        <w:t>d_emotion</w:t>
      </w:r>
      <w:proofErr w:type="spellEnd"/>
      <w:r w:rsidRPr="0A6D220F">
        <w:rPr>
          <w:i/>
          <w:iCs/>
          <w:sz w:val="24"/>
          <w:szCs w:val="24"/>
        </w:rPr>
        <w:t>, emotions)</w:t>
      </w:r>
    </w:p>
    <w:p w14:paraId="41CF40D9" w14:textId="77777777" w:rsidR="00825823" w:rsidRDefault="00825823" w:rsidP="00513B41">
      <w:pPr>
        <w:spacing w:line="362" w:lineRule="exact"/>
        <w:ind w:left="527" w:right="505"/>
        <w:jc w:val="both"/>
        <w:rPr>
          <w:i/>
          <w:iCs/>
          <w:sz w:val="24"/>
          <w:szCs w:val="24"/>
        </w:rPr>
      </w:pPr>
    </w:p>
    <w:p w14:paraId="46F78D10" w14:textId="77777777" w:rsidR="00825823" w:rsidRDefault="1CD09196" w:rsidP="00513B41">
      <w:pPr>
        <w:spacing w:line="362" w:lineRule="exact"/>
        <w:ind w:left="527" w:right="505"/>
        <w:jc w:val="both"/>
        <w:rPr>
          <w:sz w:val="24"/>
          <w:szCs w:val="24"/>
        </w:rPr>
      </w:pPr>
      <w:r w:rsidRPr="0A6D220F">
        <w:rPr>
          <w:sz w:val="24"/>
          <w:szCs w:val="24"/>
        </w:rPr>
        <w:t>• Updates emotion labels.</w:t>
      </w:r>
    </w:p>
    <w:p w14:paraId="21EB7C8D" w14:textId="77777777" w:rsidR="00825823" w:rsidRDefault="00825823" w:rsidP="00513B41">
      <w:pPr>
        <w:spacing w:line="362" w:lineRule="exact"/>
        <w:ind w:left="527" w:right="505"/>
        <w:jc w:val="both"/>
        <w:rPr>
          <w:sz w:val="24"/>
          <w:szCs w:val="24"/>
        </w:rPr>
      </w:pPr>
    </w:p>
    <w:p w14:paraId="6215E99D"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canvas_width</w:t>
      </w:r>
      <w:proofErr w:type="spellEnd"/>
      <w:r w:rsidRPr="0A6D220F">
        <w:rPr>
          <w:i/>
          <w:iCs/>
          <w:sz w:val="24"/>
          <w:szCs w:val="24"/>
        </w:rPr>
        <w:t xml:space="preserve"> = </w:t>
      </w:r>
      <w:proofErr w:type="spellStart"/>
      <w:proofErr w:type="gramStart"/>
      <w:r w:rsidRPr="0A6D220F">
        <w:rPr>
          <w:i/>
          <w:iCs/>
          <w:sz w:val="24"/>
          <w:szCs w:val="24"/>
        </w:rPr>
        <w:t>canvas.winfo</w:t>
      </w:r>
      <w:proofErr w:type="gramEnd"/>
      <w:r w:rsidRPr="0A6D220F">
        <w:rPr>
          <w:i/>
          <w:iCs/>
          <w:sz w:val="24"/>
          <w:szCs w:val="24"/>
        </w:rPr>
        <w:t>_width</w:t>
      </w:r>
      <w:proofErr w:type="spellEnd"/>
      <w:r w:rsidRPr="0A6D220F">
        <w:rPr>
          <w:i/>
          <w:iCs/>
          <w:sz w:val="24"/>
          <w:szCs w:val="24"/>
        </w:rPr>
        <w:t>()</w:t>
      </w:r>
    </w:p>
    <w:p w14:paraId="7DB0154E"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canvas_height</w:t>
      </w:r>
      <w:proofErr w:type="spellEnd"/>
      <w:r w:rsidRPr="0A6D220F">
        <w:rPr>
          <w:i/>
          <w:iCs/>
          <w:sz w:val="24"/>
          <w:szCs w:val="24"/>
        </w:rPr>
        <w:t xml:space="preserve"> = </w:t>
      </w:r>
      <w:proofErr w:type="spellStart"/>
      <w:proofErr w:type="gramStart"/>
      <w:r w:rsidRPr="0A6D220F">
        <w:rPr>
          <w:i/>
          <w:iCs/>
          <w:sz w:val="24"/>
          <w:szCs w:val="24"/>
        </w:rPr>
        <w:t>canvas.winfo</w:t>
      </w:r>
      <w:proofErr w:type="gramEnd"/>
      <w:r w:rsidRPr="0A6D220F">
        <w:rPr>
          <w:i/>
          <w:iCs/>
          <w:sz w:val="24"/>
          <w:szCs w:val="24"/>
        </w:rPr>
        <w:t>_height</w:t>
      </w:r>
      <w:proofErr w:type="spellEnd"/>
      <w:r w:rsidRPr="0A6D220F">
        <w:rPr>
          <w:i/>
          <w:iCs/>
          <w:sz w:val="24"/>
          <w:szCs w:val="24"/>
        </w:rPr>
        <w:t>()</w:t>
      </w:r>
    </w:p>
    <w:p w14:paraId="672E5967" w14:textId="77777777" w:rsidR="00825823" w:rsidRDefault="00825823" w:rsidP="00513B41">
      <w:pPr>
        <w:spacing w:line="362" w:lineRule="exact"/>
        <w:ind w:left="527" w:right="505"/>
        <w:jc w:val="both"/>
        <w:rPr>
          <w:i/>
          <w:iCs/>
          <w:sz w:val="24"/>
          <w:szCs w:val="24"/>
        </w:rPr>
      </w:pPr>
    </w:p>
    <w:p w14:paraId="7828BF39" w14:textId="77777777" w:rsidR="00825823" w:rsidRDefault="1CD09196" w:rsidP="00513B41">
      <w:pPr>
        <w:spacing w:line="362" w:lineRule="exact"/>
        <w:ind w:left="527" w:right="505"/>
        <w:jc w:val="both"/>
        <w:rPr>
          <w:sz w:val="24"/>
          <w:szCs w:val="24"/>
        </w:rPr>
      </w:pPr>
      <w:r w:rsidRPr="0A6D220F">
        <w:rPr>
          <w:sz w:val="24"/>
          <w:szCs w:val="24"/>
        </w:rPr>
        <w:t xml:space="preserve">• Gets the </w:t>
      </w:r>
      <w:r w:rsidRPr="0A6D220F">
        <w:rPr>
          <w:b/>
          <w:bCs/>
          <w:sz w:val="24"/>
          <w:szCs w:val="24"/>
        </w:rPr>
        <w:t xml:space="preserve">current </w:t>
      </w:r>
      <w:r w:rsidRPr="0A6D220F">
        <w:rPr>
          <w:sz w:val="24"/>
          <w:szCs w:val="24"/>
        </w:rPr>
        <w:t>canvas size.</w:t>
      </w:r>
    </w:p>
    <w:p w14:paraId="4E3CE2BF" w14:textId="77777777" w:rsidR="00825823" w:rsidRDefault="00825823" w:rsidP="00513B41">
      <w:pPr>
        <w:spacing w:line="362" w:lineRule="exact"/>
        <w:ind w:left="527" w:right="505"/>
        <w:jc w:val="both"/>
        <w:rPr>
          <w:sz w:val="24"/>
          <w:szCs w:val="24"/>
        </w:rPr>
      </w:pPr>
    </w:p>
    <w:p w14:paraId="10D388BD" w14:textId="77777777" w:rsidR="00825823" w:rsidRDefault="1CD09196" w:rsidP="00513B41">
      <w:pPr>
        <w:spacing w:line="362" w:lineRule="exact"/>
        <w:ind w:left="527" w:right="505"/>
        <w:jc w:val="both"/>
        <w:rPr>
          <w:i/>
          <w:iCs/>
          <w:sz w:val="24"/>
          <w:szCs w:val="24"/>
        </w:rPr>
      </w:pPr>
      <w:r w:rsidRPr="0A6D220F">
        <w:rPr>
          <w:i/>
          <w:iCs/>
          <w:sz w:val="24"/>
          <w:szCs w:val="24"/>
        </w:rPr>
        <w:t xml:space="preserve">if </w:t>
      </w:r>
      <w:proofErr w:type="spellStart"/>
      <w:r w:rsidRPr="0A6D220F">
        <w:rPr>
          <w:i/>
          <w:iCs/>
          <w:sz w:val="24"/>
          <w:szCs w:val="24"/>
        </w:rPr>
        <w:t>canvas_width</w:t>
      </w:r>
      <w:proofErr w:type="spellEnd"/>
      <w:r w:rsidRPr="0A6D220F">
        <w:rPr>
          <w:i/>
          <w:iCs/>
          <w:sz w:val="24"/>
          <w:szCs w:val="24"/>
        </w:rPr>
        <w:t xml:space="preserve"> &gt; 0 and </w:t>
      </w:r>
      <w:proofErr w:type="spellStart"/>
      <w:r w:rsidRPr="0A6D220F">
        <w:rPr>
          <w:i/>
          <w:iCs/>
          <w:sz w:val="24"/>
          <w:szCs w:val="24"/>
        </w:rPr>
        <w:t>canvas_height</w:t>
      </w:r>
      <w:proofErr w:type="spellEnd"/>
      <w:r w:rsidRPr="0A6D220F">
        <w:rPr>
          <w:i/>
          <w:iCs/>
          <w:sz w:val="24"/>
          <w:szCs w:val="24"/>
        </w:rPr>
        <w:t xml:space="preserve"> &gt; 0:</w:t>
      </w:r>
    </w:p>
    <w:p w14:paraId="1E317BDA"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frame_resized</w:t>
      </w:r>
      <w:proofErr w:type="spellEnd"/>
      <w:r w:rsidRPr="0A6D220F">
        <w:rPr>
          <w:i/>
          <w:iCs/>
          <w:sz w:val="24"/>
          <w:szCs w:val="24"/>
        </w:rPr>
        <w:t xml:space="preserve"> = </w:t>
      </w:r>
      <w:proofErr w:type="spellStart"/>
      <w:r w:rsidRPr="0A6D220F">
        <w:rPr>
          <w:i/>
          <w:iCs/>
          <w:sz w:val="24"/>
          <w:szCs w:val="24"/>
        </w:rPr>
        <w:t>resize_</w:t>
      </w:r>
      <w:proofErr w:type="gramStart"/>
      <w:r w:rsidRPr="0A6D220F">
        <w:rPr>
          <w:i/>
          <w:iCs/>
          <w:sz w:val="24"/>
          <w:szCs w:val="24"/>
        </w:rPr>
        <w:t>frame</w:t>
      </w:r>
      <w:proofErr w:type="spellEnd"/>
      <w:r w:rsidRPr="0A6D220F">
        <w:rPr>
          <w:i/>
          <w:iCs/>
          <w:sz w:val="24"/>
          <w:szCs w:val="24"/>
        </w:rPr>
        <w:t>(</w:t>
      </w:r>
      <w:proofErr w:type="gramEnd"/>
      <w:r w:rsidRPr="0A6D220F">
        <w:rPr>
          <w:i/>
          <w:iCs/>
          <w:sz w:val="24"/>
          <w:szCs w:val="24"/>
        </w:rPr>
        <w:t xml:space="preserve">frame, </w:t>
      </w:r>
      <w:proofErr w:type="spellStart"/>
      <w:r w:rsidRPr="0A6D220F">
        <w:rPr>
          <w:i/>
          <w:iCs/>
          <w:sz w:val="24"/>
          <w:szCs w:val="24"/>
        </w:rPr>
        <w:t>canvas_width</w:t>
      </w:r>
      <w:proofErr w:type="spellEnd"/>
      <w:r w:rsidRPr="0A6D220F">
        <w:rPr>
          <w:i/>
          <w:iCs/>
          <w:sz w:val="24"/>
          <w:szCs w:val="24"/>
        </w:rPr>
        <w:t xml:space="preserve">, </w:t>
      </w:r>
      <w:proofErr w:type="spellStart"/>
      <w:r w:rsidRPr="0A6D220F">
        <w:rPr>
          <w:i/>
          <w:iCs/>
          <w:sz w:val="24"/>
          <w:szCs w:val="24"/>
        </w:rPr>
        <w:t>canvas_height</w:t>
      </w:r>
      <w:proofErr w:type="spellEnd"/>
      <w:r w:rsidRPr="0A6D220F">
        <w:rPr>
          <w:i/>
          <w:iCs/>
          <w:sz w:val="24"/>
          <w:szCs w:val="24"/>
        </w:rPr>
        <w:t>)</w:t>
      </w:r>
    </w:p>
    <w:p w14:paraId="6B690EB8" w14:textId="77777777" w:rsidR="00825823" w:rsidRDefault="1CD09196" w:rsidP="00513B41">
      <w:pPr>
        <w:spacing w:line="362" w:lineRule="exact"/>
        <w:ind w:left="527" w:right="505"/>
        <w:jc w:val="both"/>
        <w:rPr>
          <w:i/>
          <w:iCs/>
          <w:sz w:val="24"/>
          <w:szCs w:val="24"/>
        </w:rPr>
      </w:pPr>
      <w:r w:rsidRPr="0A6D220F">
        <w:rPr>
          <w:i/>
          <w:iCs/>
          <w:sz w:val="24"/>
          <w:szCs w:val="24"/>
        </w:rPr>
        <w:t>else:</w:t>
      </w:r>
    </w:p>
    <w:p w14:paraId="38668F59"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frame_resized</w:t>
      </w:r>
      <w:proofErr w:type="spellEnd"/>
      <w:r w:rsidRPr="0A6D220F">
        <w:rPr>
          <w:i/>
          <w:iCs/>
          <w:sz w:val="24"/>
          <w:szCs w:val="24"/>
        </w:rPr>
        <w:t xml:space="preserve"> = cv2.resize(frame, (800, 600))</w:t>
      </w:r>
    </w:p>
    <w:p w14:paraId="51960F64" w14:textId="77777777" w:rsidR="00825823" w:rsidRDefault="00825823" w:rsidP="00513B41">
      <w:pPr>
        <w:spacing w:line="362" w:lineRule="exact"/>
        <w:ind w:left="527" w:right="505"/>
        <w:jc w:val="both"/>
        <w:rPr>
          <w:i/>
          <w:iCs/>
          <w:sz w:val="24"/>
          <w:szCs w:val="24"/>
        </w:rPr>
      </w:pPr>
    </w:p>
    <w:p w14:paraId="04D942CD" w14:textId="77777777" w:rsidR="00825823" w:rsidRDefault="1CD09196" w:rsidP="00513B41">
      <w:pPr>
        <w:spacing w:line="362" w:lineRule="exact"/>
        <w:ind w:left="527" w:right="505"/>
        <w:jc w:val="both"/>
        <w:rPr>
          <w:sz w:val="24"/>
          <w:szCs w:val="24"/>
        </w:rPr>
      </w:pPr>
      <w:r w:rsidRPr="0A6D220F">
        <w:rPr>
          <w:sz w:val="24"/>
          <w:szCs w:val="24"/>
        </w:rPr>
        <w:t xml:space="preserve">• Resizes the frame to </w:t>
      </w:r>
      <w:r w:rsidRPr="0A6D220F">
        <w:rPr>
          <w:b/>
          <w:bCs/>
          <w:sz w:val="24"/>
          <w:szCs w:val="24"/>
        </w:rPr>
        <w:t>fit the canvas</w:t>
      </w:r>
      <w:r w:rsidRPr="0A6D220F">
        <w:rPr>
          <w:sz w:val="24"/>
          <w:szCs w:val="24"/>
        </w:rPr>
        <w:t>.</w:t>
      </w:r>
    </w:p>
    <w:p w14:paraId="1DE4734A" w14:textId="77777777" w:rsidR="00825823" w:rsidRDefault="00825823" w:rsidP="00513B41">
      <w:pPr>
        <w:spacing w:line="362" w:lineRule="exact"/>
        <w:ind w:left="527" w:right="505"/>
        <w:jc w:val="both"/>
        <w:rPr>
          <w:sz w:val="24"/>
          <w:szCs w:val="24"/>
        </w:rPr>
      </w:pPr>
    </w:p>
    <w:p w14:paraId="602795ED"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frame_resized</w:t>
      </w:r>
      <w:proofErr w:type="spellEnd"/>
      <w:r w:rsidRPr="0A6D220F">
        <w:rPr>
          <w:i/>
          <w:iCs/>
          <w:sz w:val="24"/>
          <w:szCs w:val="24"/>
        </w:rPr>
        <w:t xml:space="preserve"> = cv2.cvtColor(</w:t>
      </w:r>
      <w:proofErr w:type="spellStart"/>
      <w:r w:rsidRPr="0A6D220F">
        <w:rPr>
          <w:i/>
          <w:iCs/>
          <w:sz w:val="24"/>
          <w:szCs w:val="24"/>
        </w:rPr>
        <w:t>frame_resized</w:t>
      </w:r>
      <w:proofErr w:type="spellEnd"/>
      <w:r w:rsidRPr="0A6D220F">
        <w:rPr>
          <w:i/>
          <w:iCs/>
          <w:sz w:val="24"/>
          <w:szCs w:val="24"/>
        </w:rPr>
        <w:t>, cv2.COLOR_BGR2RGB)</w:t>
      </w:r>
    </w:p>
    <w:p w14:paraId="69AFA034" w14:textId="77777777" w:rsidR="00825823" w:rsidRDefault="00825823" w:rsidP="00513B41">
      <w:pPr>
        <w:spacing w:line="362" w:lineRule="exact"/>
        <w:ind w:left="527" w:right="505"/>
        <w:jc w:val="both"/>
        <w:rPr>
          <w:i/>
          <w:iCs/>
          <w:sz w:val="24"/>
          <w:szCs w:val="24"/>
        </w:rPr>
      </w:pPr>
    </w:p>
    <w:p w14:paraId="11A1D571" w14:textId="77777777" w:rsidR="00825823" w:rsidRDefault="1CD09196" w:rsidP="00513B41">
      <w:pPr>
        <w:spacing w:line="362" w:lineRule="exact"/>
        <w:ind w:left="527" w:right="505"/>
        <w:jc w:val="both"/>
        <w:rPr>
          <w:sz w:val="24"/>
          <w:szCs w:val="24"/>
        </w:rPr>
      </w:pPr>
      <w:r w:rsidRPr="0A6D220F">
        <w:rPr>
          <w:sz w:val="24"/>
          <w:szCs w:val="24"/>
        </w:rPr>
        <w:t xml:space="preserve">• Converts OpenCV's </w:t>
      </w:r>
      <w:r w:rsidRPr="0A6D220F">
        <w:rPr>
          <w:b/>
          <w:bCs/>
          <w:sz w:val="24"/>
          <w:szCs w:val="24"/>
        </w:rPr>
        <w:t xml:space="preserve">BGR format </w:t>
      </w:r>
      <w:r w:rsidRPr="0A6D220F">
        <w:rPr>
          <w:sz w:val="24"/>
          <w:szCs w:val="24"/>
        </w:rPr>
        <w:t xml:space="preserve">to </w:t>
      </w:r>
      <w:r w:rsidRPr="0A6D220F">
        <w:rPr>
          <w:b/>
          <w:bCs/>
          <w:sz w:val="24"/>
          <w:szCs w:val="24"/>
        </w:rPr>
        <w:t xml:space="preserve">RGB </w:t>
      </w:r>
      <w:r w:rsidRPr="0A6D220F">
        <w:rPr>
          <w:sz w:val="24"/>
          <w:szCs w:val="24"/>
        </w:rPr>
        <w:t>(Tkinter uses RGB).</w:t>
      </w:r>
    </w:p>
    <w:p w14:paraId="08860EC5" w14:textId="77777777" w:rsidR="00825823" w:rsidRDefault="00825823" w:rsidP="00513B41">
      <w:pPr>
        <w:spacing w:line="362" w:lineRule="exact"/>
        <w:ind w:left="527" w:right="505"/>
        <w:jc w:val="both"/>
        <w:rPr>
          <w:sz w:val="24"/>
          <w:szCs w:val="24"/>
        </w:rPr>
      </w:pPr>
    </w:p>
    <w:p w14:paraId="19F15052"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img</w:t>
      </w:r>
      <w:proofErr w:type="spellEnd"/>
      <w:r w:rsidRPr="0A6D220F">
        <w:rPr>
          <w:i/>
          <w:iCs/>
          <w:sz w:val="24"/>
          <w:szCs w:val="24"/>
        </w:rPr>
        <w:t xml:space="preserve"> = </w:t>
      </w:r>
      <w:proofErr w:type="spellStart"/>
      <w:r w:rsidRPr="0A6D220F">
        <w:rPr>
          <w:i/>
          <w:iCs/>
          <w:sz w:val="24"/>
          <w:szCs w:val="24"/>
        </w:rPr>
        <w:t>Image.fromarray</w:t>
      </w:r>
      <w:proofErr w:type="spellEnd"/>
      <w:r w:rsidRPr="0A6D220F">
        <w:rPr>
          <w:i/>
          <w:iCs/>
          <w:sz w:val="24"/>
          <w:szCs w:val="24"/>
        </w:rPr>
        <w:t>(</w:t>
      </w:r>
      <w:proofErr w:type="spellStart"/>
      <w:r w:rsidRPr="0A6D220F">
        <w:rPr>
          <w:i/>
          <w:iCs/>
          <w:sz w:val="24"/>
          <w:szCs w:val="24"/>
        </w:rPr>
        <w:t>frame_resized</w:t>
      </w:r>
      <w:proofErr w:type="spellEnd"/>
      <w:r w:rsidRPr="0A6D220F">
        <w:rPr>
          <w:i/>
          <w:iCs/>
          <w:sz w:val="24"/>
          <w:szCs w:val="24"/>
        </w:rPr>
        <w:t>)</w:t>
      </w:r>
    </w:p>
    <w:p w14:paraId="59A30878" w14:textId="77777777" w:rsidR="00825823" w:rsidRDefault="1CD09196" w:rsidP="00513B41">
      <w:pPr>
        <w:spacing w:line="362" w:lineRule="exact"/>
        <w:ind w:left="527" w:right="505"/>
        <w:jc w:val="both"/>
        <w:rPr>
          <w:i/>
          <w:iCs/>
          <w:sz w:val="24"/>
          <w:szCs w:val="24"/>
        </w:rPr>
      </w:pPr>
      <w:proofErr w:type="spellStart"/>
      <w:r w:rsidRPr="0A6D220F">
        <w:rPr>
          <w:i/>
          <w:iCs/>
          <w:sz w:val="24"/>
          <w:szCs w:val="24"/>
        </w:rPr>
        <w:t>imgtk</w:t>
      </w:r>
      <w:proofErr w:type="spellEnd"/>
      <w:r w:rsidRPr="0A6D220F">
        <w:rPr>
          <w:i/>
          <w:iCs/>
          <w:sz w:val="24"/>
          <w:szCs w:val="24"/>
        </w:rPr>
        <w:t xml:space="preserve"> = </w:t>
      </w:r>
      <w:proofErr w:type="spellStart"/>
      <w:r w:rsidRPr="0A6D220F">
        <w:rPr>
          <w:i/>
          <w:iCs/>
          <w:sz w:val="24"/>
          <w:szCs w:val="24"/>
        </w:rPr>
        <w:t>ImageTk.PhotoImage</w:t>
      </w:r>
      <w:proofErr w:type="spellEnd"/>
      <w:r w:rsidRPr="0A6D220F">
        <w:rPr>
          <w:i/>
          <w:iCs/>
          <w:sz w:val="24"/>
          <w:szCs w:val="24"/>
        </w:rPr>
        <w:t>(image=</w:t>
      </w:r>
      <w:proofErr w:type="spellStart"/>
      <w:r w:rsidRPr="0A6D220F">
        <w:rPr>
          <w:i/>
          <w:iCs/>
          <w:sz w:val="24"/>
          <w:szCs w:val="24"/>
        </w:rPr>
        <w:t>img</w:t>
      </w:r>
      <w:proofErr w:type="spellEnd"/>
      <w:r w:rsidRPr="0A6D220F">
        <w:rPr>
          <w:i/>
          <w:iCs/>
          <w:sz w:val="24"/>
          <w:szCs w:val="24"/>
        </w:rPr>
        <w:t>)</w:t>
      </w:r>
    </w:p>
    <w:p w14:paraId="5E88C3A6"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canvas.create</w:t>
      </w:r>
      <w:proofErr w:type="gramEnd"/>
      <w:r w:rsidRPr="0A6D220F">
        <w:rPr>
          <w:i/>
          <w:iCs/>
          <w:sz w:val="24"/>
          <w:szCs w:val="24"/>
        </w:rPr>
        <w:t>_image</w:t>
      </w:r>
      <w:proofErr w:type="spellEnd"/>
      <w:r w:rsidRPr="0A6D220F">
        <w:rPr>
          <w:i/>
          <w:iCs/>
          <w:sz w:val="24"/>
          <w:szCs w:val="24"/>
        </w:rPr>
        <w:t>(0, 0, anchor=</w:t>
      </w:r>
      <w:proofErr w:type="spellStart"/>
      <w:r w:rsidRPr="0A6D220F">
        <w:rPr>
          <w:i/>
          <w:iCs/>
          <w:sz w:val="24"/>
          <w:szCs w:val="24"/>
        </w:rPr>
        <w:t>tk.NW</w:t>
      </w:r>
      <w:proofErr w:type="spellEnd"/>
      <w:r w:rsidRPr="0A6D220F">
        <w:rPr>
          <w:i/>
          <w:iCs/>
          <w:sz w:val="24"/>
          <w:szCs w:val="24"/>
        </w:rPr>
        <w:t>, image=</w:t>
      </w:r>
      <w:proofErr w:type="spellStart"/>
      <w:r w:rsidRPr="0A6D220F">
        <w:rPr>
          <w:i/>
          <w:iCs/>
          <w:sz w:val="24"/>
          <w:szCs w:val="24"/>
        </w:rPr>
        <w:t>imgtk</w:t>
      </w:r>
      <w:proofErr w:type="spellEnd"/>
      <w:r w:rsidRPr="0A6D220F">
        <w:rPr>
          <w:i/>
          <w:iCs/>
          <w:sz w:val="24"/>
          <w:szCs w:val="24"/>
        </w:rPr>
        <w:t>)</w:t>
      </w:r>
    </w:p>
    <w:p w14:paraId="3FC6B243" w14:textId="77777777" w:rsidR="00825823" w:rsidRDefault="1CD09196" w:rsidP="00513B41">
      <w:pPr>
        <w:spacing w:line="362" w:lineRule="exact"/>
        <w:ind w:left="527" w:right="505"/>
        <w:jc w:val="both"/>
        <w:rPr>
          <w:sz w:val="24"/>
          <w:szCs w:val="24"/>
        </w:rPr>
      </w:pPr>
      <w:proofErr w:type="spellStart"/>
      <w:proofErr w:type="gramStart"/>
      <w:r w:rsidRPr="0A6D220F">
        <w:rPr>
          <w:sz w:val="24"/>
          <w:szCs w:val="24"/>
        </w:rPr>
        <w:t>canvas.imgtk</w:t>
      </w:r>
      <w:proofErr w:type="spellEnd"/>
      <w:proofErr w:type="gramEnd"/>
      <w:r w:rsidRPr="0A6D220F">
        <w:rPr>
          <w:sz w:val="24"/>
          <w:szCs w:val="24"/>
        </w:rPr>
        <w:t xml:space="preserve"> = </w:t>
      </w:r>
      <w:proofErr w:type="spellStart"/>
      <w:r w:rsidRPr="0A6D220F">
        <w:rPr>
          <w:sz w:val="24"/>
          <w:szCs w:val="24"/>
        </w:rPr>
        <w:t>imgtk</w:t>
      </w:r>
      <w:proofErr w:type="spellEnd"/>
    </w:p>
    <w:p w14:paraId="44B190F4" w14:textId="77777777" w:rsidR="00825823" w:rsidRDefault="00825823" w:rsidP="00513B41">
      <w:pPr>
        <w:spacing w:line="362" w:lineRule="exact"/>
        <w:ind w:left="527" w:right="505"/>
        <w:jc w:val="both"/>
        <w:rPr>
          <w:sz w:val="24"/>
          <w:szCs w:val="24"/>
        </w:rPr>
      </w:pPr>
    </w:p>
    <w:p w14:paraId="6B12A798" w14:textId="77777777" w:rsidR="00825823" w:rsidRDefault="1CD09196" w:rsidP="00513B41">
      <w:pPr>
        <w:spacing w:line="362" w:lineRule="exact"/>
        <w:ind w:left="527" w:right="505"/>
        <w:jc w:val="both"/>
        <w:rPr>
          <w:sz w:val="24"/>
          <w:szCs w:val="24"/>
        </w:rPr>
      </w:pPr>
      <w:r w:rsidRPr="0A6D220F">
        <w:rPr>
          <w:sz w:val="24"/>
          <w:szCs w:val="24"/>
        </w:rPr>
        <w:t>• Converts the frame to a format Tkinter can display.</w:t>
      </w:r>
    </w:p>
    <w:p w14:paraId="45B472F2" w14:textId="77777777" w:rsidR="00825823" w:rsidRDefault="00825823" w:rsidP="00513B41">
      <w:pPr>
        <w:spacing w:line="362" w:lineRule="exact"/>
        <w:ind w:left="527" w:right="505"/>
        <w:jc w:val="both"/>
        <w:rPr>
          <w:sz w:val="24"/>
          <w:szCs w:val="24"/>
        </w:rPr>
      </w:pPr>
    </w:p>
    <w:p w14:paraId="36AA8A27"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canvas.after</w:t>
      </w:r>
      <w:proofErr w:type="spellEnd"/>
      <w:proofErr w:type="gramEnd"/>
      <w:r w:rsidRPr="0A6D220F">
        <w:rPr>
          <w:i/>
          <w:iCs/>
          <w:sz w:val="24"/>
          <w:szCs w:val="24"/>
        </w:rPr>
        <w:t xml:space="preserve">(10, </w:t>
      </w:r>
      <w:proofErr w:type="spellStart"/>
      <w:r w:rsidRPr="0A6D220F">
        <w:rPr>
          <w:i/>
          <w:iCs/>
          <w:sz w:val="24"/>
          <w:szCs w:val="24"/>
        </w:rPr>
        <w:t>update_frame</w:t>
      </w:r>
      <w:proofErr w:type="spellEnd"/>
      <w:r w:rsidRPr="0A6D220F">
        <w:rPr>
          <w:i/>
          <w:iCs/>
          <w:sz w:val="24"/>
          <w:szCs w:val="24"/>
        </w:rPr>
        <w:t>)</w:t>
      </w:r>
    </w:p>
    <w:p w14:paraId="4782C4A6" w14:textId="77777777" w:rsidR="00825823" w:rsidRDefault="00825823" w:rsidP="00513B41">
      <w:pPr>
        <w:spacing w:line="362" w:lineRule="exact"/>
        <w:ind w:left="527" w:right="505"/>
        <w:jc w:val="both"/>
        <w:rPr>
          <w:i/>
          <w:iCs/>
          <w:sz w:val="24"/>
          <w:szCs w:val="24"/>
        </w:rPr>
      </w:pPr>
    </w:p>
    <w:p w14:paraId="7EBEDCE8" w14:textId="77777777" w:rsidR="00825823" w:rsidRDefault="1CD09196" w:rsidP="00513B41">
      <w:pPr>
        <w:spacing w:line="362" w:lineRule="exact"/>
        <w:ind w:left="527" w:right="505"/>
        <w:jc w:val="both"/>
        <w:rPr>
          <w:sz w:val="24"/>
          <w:szCs w:val="24"/>
        </w:rPr>
      </w:pPr>
      <w:r w:rsidRPr="0A6D220F">
        <w:rPr>
          <w:sz w:val="24"/>
          <w:szCs w:val="24"/>
        </w:rPr>
        <w:t xml:space="preserve">• Calls </w:t>
      </w:r>
      <w:proofErr w:type="spellStart"/>
      <w:r w:rsidRPr="0A6D220F">
        <w:rPr>
          <w:sz w:val="24"/>
          <w:szCs w:val="24"/>
        </w:rPr>
        <w:t>update_</w:t>
      </w:r>
      <w:proofErr w:type="gramStart"/>
      <w:r w:rsidRPr="0A6D220F">
        <w:rPr>
          <w:sz w:val="24"/>
          <w:szCs w:val="24"/>
        </w:rPr>
        <w:t>frame</w:t>
      </w:r>
      <w:proofErr w:type="spellEnd"/>
      <w:r w:rsidRPr="0A6D220F">
        <w:rPr>
          <w:sz w:val="24"/>
          <w:szCs w:val="24"/>
        </w:rPr>
        <w:t>(</w:t>
      </w:r>
      <w:proofErr w:type="gramEnd"/>
      <w:r w:rsidRPr="0A6D220F">
        <w:rPr>
          <w:sz w:val="24"/>
          <w:szCs w:val="24"/>
        </w:rPr>
        <w:t xml:space="preserve">) every </w:t>
      </w:r>
      <w:r w:rsidRPr="0A6D220F">
        <w:rPr>
          <w:b/>
          <w:bCs/>
          <w:sz w:val="24"/>
          <w:szCs w:val="24"/>
        </w:rPr>
        <w:t>10ms</w:t>
      </w:r>
      <w:r w:rsidRPr="0A6D220F">
        <w:rPr>
          <w:sz w:val="24"/>
          <w:szCs w:val="24"/>
        </w:rPr>
        <w:t>.</w:t>
      </w:r>
    </w:p>
    <w:p w14:paraId="7B2DB0DB" w14:textId="77777777" w:rsidR="00825823" w:rsidRDefault="00825823" w:rsidP="00513B41">
      <w:pPr>
        <w:spacing w:line="362" w:lineRule="exact"/>
        <w:ind w:left="527" w:right="505"/>
        <w:jc w:val="both"/>
        <w:rPr>
          <w:sz w:val="24"/>
          <w:szCs w:val="24"/>
        </w:rPr>
      </w:pPr>
    </w:p>
    <w:p w14:paraId="22E6B613" w14:textId="77777777" w:rsidR="00825823" w:rsidRDefault="1CD09196" w:rsidP="00513B41">
      <w:pPr>
        <w:spacing w:line="362" w:lineRule="exact"/>
        <w:ind w:left="527" w:right="505"/>
        <w:jc w:val="both"/>
        <w:rPr>
          <w:b/>
          <w:bCs/>
          <w:sz w:val="24"/>
          <w:szCs w:val="24"/>
        </w:rPr>
      </w:pPr>
      <w:r w:rsidRPr="0A6D220F">
        <w:rPr>
          <w:b/>
          <w:bCs/>
          <w:sz w:val="24"/>
          <w:szCs w:val="24"/>
        </w:rPr>
        <w:t>11. Start the Application</w:t>
      </w:r>
    </w:p>
    <w:p w14:paraId="07E3BBC4" w14:textId="77777777" w:rsidR="00825823" w:rsidRDefault="00825823" w:rsidP="00513B41">
      <w:pPr>
        <w:spacing w:line="362" w:lineRule="exact"/>
        <w:ind w:left="527" w:right="505"/>
        <w:jc w:val="both"/>
        <w:rPr>
          <w:b/>
          <w:bCs/>
          <w:sz w:val="24"/>
          <w:szCs w:val="24"/>
        </w:rPr>
      </w:pPr>
    </w:p>
    <w:p w14:paraId="46A6FEE8"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root.after</w:t>
      </w:r>
      <w:proofErr w:type="spellEnd"/>
      <w:proofErr w:type="gramEnd"/>
      <w:r w:rsidRPr="0A6D220F">
        <w:rPr>
          <w:i/>
          <w:iCs/>
          <w:sz w:val="24"/>
          <w:szCs w:val="24"/>
        </w:rPr>
        <w:t xml:space="preserve">(100, </w:t>
      </w:r>
      <w:proofErr w:type="spellStart"/>
      <w:r w:rsidRPr="0A6D220F">
        <w:rPr>
          <w:i/>
          <w:iCs/>
          <w:sz w:val="24"/>
          <w:szCs w:val="24"/>
        </w:rPr>
        <w:t>update_frame</w:t>
      </w:r>
      <w:proofErr w:type="spellEnd"/>
      <w:r w:rsidRPr="0A6D220F">
        <w:rPr>
          <w:i/>
          <w:iCs/>
          <w:sz w:val="24"/>
          <w:szCs w:val="24"/>
        </w:rPr>
        <w:t>)</w:t>
      </w:r>
    </w:p>
    <w:p w14:paraId="0F8DE6AC" w14:textId="77777777" w:rsidR="00825823" w:rsidRDefault="1CD09196" w:rsidP="00513B41">
      <w:pPr>
        <w:spacing w:line="362" w:lineRule="exact"/>
        <w:ind w:left="527" w:right="505"/>
        <w:jc w:val="both"/>
        <w:rPr>
          <w:i/>
          <w:iCs/>
          <w:sz w:val="24"/>
          <w:szCs w:val="24"/>
        </w:rPr>
      </w:pPr>
      <w:proofErr w:type="spellStart"/>
      <w:proofErr w:type="gramStart"/>
      <w:r w:rsidRPr="0A6D220F">
        <w:rPr>
          <w:i/>
          <w:iCs/>
          <w:sz w:val="24"/>
          <w:szCs w:val="24"/>
        </w:rPr>
        <w:t>root.mainloop</w:t>
      </w:r>
      <w:proofErr w:type="spellEnd"/>
      <w:proofErr w:type="gramEnd"/>
      <w:r w:rsidRPr="0A6D220F">
        <w:rPr>
          <w:i/>
          <w:iCs/>
          <w:sz w:val="24"/>
          <w:szCs w:val="24"/>
        </w:rPr>
        <w:t>()</w:t>
      </w:r>
    </w:p>
    <w:p w14:paraId="51D70689" w14:textId="77777777" w:rsidR="00825823" w:rsidRDefault="00825823" w:rsidP="00513B41">
      <w:pPr>
        <w:spacing w:line="362" w:lineRule="exact"/>
        <w:ind w:left="527" w:right="505"/>
        <w:jc w:val="both"/>
        <w:rPr>
          <w:sz w:val="24"/>
          <w:szCs w:val="24"/>
        </w:rPr>
      </w:pPr>
    </w:p>
    <w:p w14:paraId="41229C7F" w14:textId="77777777" w:rsidR="00825823" w:rsidRDefault="1CD09196" w:rsidP="00513B41">
      <w:pPr>
        <w:spacing w:line="362" w:lineRule="exact"/>
        <w:ind w:left="527" w:right="505"/>
        <w:jc w:val="both"/>
        <w:rPr>
          <w:sz w:val="24"/>
          <w:szCs w:val="24"/>
        </w:rPr>
      </w:pPr>
      <w:r w:rsidRPr="0A6D220F">
        <w:rPr>
          <w:sz w:val="24"/>
          <w:szCs w:val="24"/>
        </w:rPr>
        <w:t xml:space="preserve">• Starts the </w:t>
      </w:r>
      <w:r w:rsidRPr="0A6D220F">
        <w:rPr>
          <w:b/>
          <w:bCs/>
          <w:sz w:val="24"/>
          <w:szCs w:val="24"/>
        </w:rPr>
        <w:t>Tkinter event loop</w:t>
      </w:r>
      <w:r w:rsidRPr="0A6D220F">
        <w:rPr>
          <w:sz w:val="24"/>
          <w:szCs w:val="24"/>
        </w:rPr>
        <w:t>.</w:t>
      </w:r>
    </w:p>
    <w:p w14:paraId="67DA8F19" w14:textId="77777777" w:rsidR="00825823" w:rsidRDefault="00825823" w:rsidP="00513B41">
      <w:pPr>
        <w:pStyle w:val="BodyText"/>
        <w:spacing w:line="362" w:lineRule="exact"/>
        <w:ind w:left="527" w:right="505"/>
        <w:jc w:val="center"/>
        <w:rPr>
          <w:color w:val="211F1F"/>
        </w:rPr>
      </w:pPr>
    </w:p>
    <w:p w14:paraId="46B09F8D" w14:textId="77777777" w:rsidR="00825823" w:rsidRDefault="00825823" w:rsidP="00513B41">
      <w:pPr>
        <w:pStyle w:val="BodyText"/>
        <w:spacing w:line="362" w:lineRule="exact"/>
        <w:ind w:left="527" w:right="505"/>
        <w:jc w:val="center"/>
        <w:rPr>
          <w:b/>
          <w:bCs/>
          <w:sz w:val="32"/>
          <w:szCs w:val="32"/>
        </w:rPr>
      </w:pPr>
    </w:p>
    <w:p w14:paraId="00E5CC87" w14:textId="77777777" w:rsidR="00825823" w:rsidRDefault="00825823" w:rsidP="00513B41">
      <w:pPr>
        <w:pStyle w:val="BodyText"/>
        <w:spacing w:line="362" w:lineRule="exact"/>
        <w:ind w:left="527" w:right="505"/>
        <w:jc w:val="center"/>
        <w:rPr>
          <w:b/>
          <w:bCs/>
          <w:sz w:val="32"/>
          <w:szCs w:val="32"/>
        </w:rPr>
      </w:pPr>
    </w:p>
    <w:p w14:paraId="0AE40487" w14:textId="77777777" w:rsidR="00825823" w:rsidRDefault="00825823" w:rsidP="00513B41">
      <w:pPr>
        <w:pStyle w:val="BodyText"/>
        <w:spacing w:line="362" w:lineRule="exact"/>
        <w:ind w:left="527" w:right="505"/>
        <w:jc w:val="center"/>
        <w:rPr>
          <w:b/>
          <w:bCs/>
          <w:sz w:val="32"/>
          <w:szCs w:val="32"/>
        </w:rPr>
      </w:pPr>
    </w:p>
    <w:p w14:paraId="688E6C55" w14:textId="77777777" w:rsidR="00825823" w:rsidRDefault="00825823" w:rsidP="00513B41">
      <w:pPr>
        <w:pStyle w:val="BodyText"/>
        <w:spacing w:line="362" w:lineRule="exact"/>
        <w:ind w:left="527" w:right="505"/>
        <w:jc w:val="center"/>
        <w:rPr>
          <w:b/>
          <w:bCs/>
          <w:sz w:val="32"/>
          <w:szCs w:val="32"/>
        </w:rPr>
      </w:pPr>
    </w:p>
    <w:p w14:paraId="3ADEF48C" w14:textId="77777777" w:rsidR="00825823" w:rsidRDefault="00825823" w:rsidP="00513B41">
      <w:pPr>
        <w:pStyle w:val="BodyText"/>
        <w:spacing w:line="362" w:lineRule="exact"/>
        <w:ind w:left="527" w:right="505"/>
        <w:jc w:val="center"/>
        <w:rPr>
          <w:b/>
          <w:bCs/>
          <w:sz w:val="32"/>
          <w:szCs w:val="32"/>
        </w:rPr>
      </w:pPr>
    </w:p>
    <w:p w14:paraId="1658842A" w14:textId="77777777" w:rsidR="00825823" w:rsidRDefault="00825823" w:rsidP="00513B41">
      <w:pPr>
        <w:spacing w:line="362" w:lineRule="exact"/>
        <w:ind w:left="527" w:right="505"/>
        <w:jc w:val="center"/>
        <w:rPr>
          <w:b/>
          <w:bCs/>
          <w:sz w:val="32"/>
          <w:szCs w:val="32"/>
        </w:rPr>
      </w:pPr>
    </w:p>
    <w:p w14:paraId="5CD308E9" w14:textId="77777777" w:rsidR="00825823" w:rsidRDefault="00825823" w:rsidP="00513B41">
      <w:pPr>
        <w:spacing w:line="362" w:lineRule="exact"/>
        <w:ind w:left="527" w:right="505"/>
        <w:jc w:val="center"/>
        <w:rPr>
          <w:b/>
          <w:bCs/>
          <w:sz w:val="32"/>
          <w:szCs w:val="32"/>
        </w:rPr>
      </w:pPr>
    </w:p>
    <w:p w14:paraId="2709C1B1" w14:textId="77777777" w:rsidR="00825823" w:rsidRDefault="00825823" w:rsidP="00513B41">
      <w:pPr>
        <w:spacing w:line="362" w:lineRule="exact"/>
        <w:ind w:left="527" w:right="505"/>
        <w:jc w:val="center"/>
        <w:rPr>
          <w:b/>
          <w:bCs/>
          <w:sz w:val="32"/>
          <w:szCs w:val="32"/>
        </w:rPr>
      </w:pPr>
    </w:p>
    <w:p w14:paraId="3C585E1F" w14:textId="77777777" w:rsidR="00825823" w:rsidRDefault="00825823" w:rsidP="00513B41">
      <w:pPr>
        <w:spacing w:line="362" w:lineRule="exact"/>
        <w:ind w:left="527" w:right="505"/>
        <w:jc w:val="center"/>
        <w:rPr>
          <w:b/>
          <w:bCs/>
          <w:sz w:val="32"/>
          <w:szCs w:val="32"/>
        </w:rPr>
      </w:pPr>
    </w:p>
    <w:p w14:paraId="251F954B" w14:textId="77777777" w:rsidR="000B5530" w:rsidRDefault="000B5530" w:rsidP="00513B41">
      <w:pPr>
        <w:spacing w:line="362" w:lineRule="exact"/>
        <w:ind w:left="527" w:right="505"/>
        <w:jc w:val="center"/>
        <w:rPr>
          <w:b/>
          <w:bCs/>
          <w:sz w:val="32"/>
          <w:szCs w:val="32"/>
        </w:rPr>
      </w:pPr>
    </w:p>
    <w:p w14:paraId="47AF2368" w14:textId="77777777" w:rsidR="00EF1F6A" w:rsidRDefault="00EF1F6A" w:rsidP="00513B41">
      <w:pPr>
        <w:spacing w:line="362" w:lineRule="exact"/>
        <w:ind w:left="527" w:right="505"/>
        <w:jc w:val="center"/>
        <w:rPr>
          <w:b/>
          <w:bCs/>
          <w:sz w:val="32"/>
          <w:szCs w:val="32"/>
        </w:rPr>
      </w:pPr>
    </w:p>
    <w:p w14:paraId="24EE195C" w14:textId="77777777" w:rsidR="00EF1F6A" w:rsidRDefault="00EF1F6A" w:rsidP="00513B41">
      <w:pPr>
        <w:spacing w:line="362" w:lineRule="exact"/>
        <w:ind w:left="527" w:right="505"/>
        <w:jc w:val="center"/>
        <w:rPr>
          <w:b/>
          <w:bCs/>
          <w:sz w:val="32"/>
          <w:szCs w:val="32"/>
        </w:rPr>
      </w:pPr>
    </w:p>
    <w:p w14:paraId="5D4FAA53" w14:textId="77777777" w:rsidR="00EF1F6A" w:rsidRDefault="00EF1F6A" w:rsidP="00513B41">
      <w:pPr>
        <w:spacing w:line="362" w:lineRule="exact"/>
        <w:ind w:left="527" w:right="505"/>
        <w:jc w:val="center"/>
        <w:rPr>
          <w:b/>
          <w:bCs/>
          <w:sz w:val="32"/>
          <w:szCs w:val="32"/>
        </w:rPr>
      </w:pPr>
    </w:p>
    <w:p w14:paraId="54460C11" w14:textId="77777777" w:rsidR="00EF1F6A" w:rsidRDefault="00EF1F6A" w:rsidP="00513B41">
      <w:pPr>
        <w:spacing w:line="362" w:lineRule="exact"/>
        <w:ind w:left="527" w:right="505"/>
        <w:jc w:val="center"/>
        <w:rPr>
          <w:b/>
          <w:bCs/>
          <w:sz w:val="32"/>
          <w:szCs w:val="32"/>
        </w:rPr>
      </w:pPr>
    </w:p>
    <w:p w14:paraId="1E49C0D1" w14:textId="77777777" w:rsidR="000B5530" w:rsidRDefault="000B5530" w:rsidP="00513B41">
      <w:pPr>
        <w:spacing w:line="362" w:lineRule="exact"/>
        <w:ind w:left="527" w:right="505"/>
        <w:jc w:val="center"/>
        <w:rPr>
          <w:b/>
          <w:bCs/>
          <w:sz w:val="32"/>
          <w:szCs w:val="32"/>
        </w:rPr>
      </w:pPr>
    </w:p>
    <w:p w14:paraId="0E76E733" w14:textId="77777777" w:rsidR="000B5530" w:rsidRDefault="000B5530" w:rsidP="00513B41">
      <w:pPr>
        <w:spacing w:line="362" w:lineRule="exact"/>
        <w:ind w:left="527" w:right="505"/>
        <w:jc w:val="center"/>
        <w:rPr>
          <w:b/>
          <w:bCs/>
          <w:sz w:val="32"/>
          <w:szCs w:val="32"/>
        </w:rPr>
      </w:pPr>
    </w:p>
    <w:p w14:paraId="029037C5" w14:textId="77777777" w:rsidR="00254599" w:rsidRDefault="00254599" w:rsidP="00513B41">
      <w:pPr>
        <w:ind w:left="527" w:right="505"/>
        <w:jc w:val="both"/>
        <w:rPr>
          <w:b/>
          <w:bCs/>
          <w:sz w:val="32"/>
          <w:szCs w:val="32"/>
        </w:rPr>
      </w:pPr>
    </w:p>
    <w:p w14:paraId="71B8226E" w14:textId="77777777" w:rsidR="000B5530" w:rsidRDefault="0092683E" w:rsidP="00513B41">
      <w:pPr>
        <w:ind w:left="527" w:right="505"/>
        <w:jc w:val="both"/>
        <w:rPr>
          <w:b/>
          <w:sz w:val="24"/>
          <w:szCs w:val="24"/>
        </w:rPr>
      </w:pPr>
      <w:r>
        <w:rPr>
          <w:b/>
          <w:sz w:val="24"/>
          <w:szCs w:val="24"/>
        </w:rPr>
        <w:lastRenderedPageBreak/>
        <w:t xml:space="preserve">5.2 </w:t>
      </w:r>
      <w:r w:rsidR="000B5530" w:rsidRPr="000B5530">
        <w:rPr>
          <w:b/>
          <w:sz w:val="24"/>
          <w:szCs w:val="24"/>
        </w:rPr>
        <w:t>Result Analysis</w:t>
      </w:r>
    </w:p>
    <w:p w14:paraId="400DDA10" w14:textId="77777777" w:rsidR="00254599" w:rsidRDefault="00254599" w:rsidP="00513B41">
      <w:pPr>
        <w:ind w:left="527" w:right="505"/>
        <w:jc w:val="both"/>
        <w:rPr>
          <w:b/>
          <w:sz w:val="24"/>
          <w:szCs w:val="24"/>
        </w:rPr>
      </w:pPr>
    </w:p>
    <w:p w14:paraId="6E736B35" w14:textId="77777777" w:rsidR="00254599" w:rsidRPr="00254599" w:rsidRDefault="00254599" w:rsidP="00513B41">
      <w:pPr>
        <w:ind w:left="527" w:right="505"/>
        <w:jc w:val="both"/>
        <w:rPr>
          <w:sz w:val="24"/>
          <w:szCs w:val="24"/>
        </w:rPr>
      </w:pPr>
      <w:r>
        <w:rPr>
          <w:sz w:val="24"/>
          <w:szCs w:val="24"/>
        </w:rPr>
        <w:t xml:space="preserve">After implementing the model successfully, the following results are observed with various different </w:t>
      </w:r>
      <w:proofErr w:type="gramStart"/>
      <w:r>
        <w:rPr>
          <w:sz w:val="24"/>
          <w:szCs w:val="24"/>
        </w:rPr>
        <w:t>emotions :</w:t>
      </w:r>
      <w:proofErr w:type="gramEnd"/>
      <w:r>
        <w:rPr>
          <w:sz w:val="24"/>
          <w:szCs w:val="24"/>
        </w:rPr>
        <w:t xml:space="preserve"> a. neutral, b. happy, c. sad, d. angry, e. surprise, f. fear  </w:t>
      </w:r>
    </w:p>
    <w:p w14:paraId="5CE4B076" w14:textId="77777777" w:rsidR="000B5530" w:rsidRDefault="000B5530" w:rsidP="000B5530">
      <w:pPr>
        <w:jc w:val="both"/>
        <w:rPr>
          <w:sz w:val="24"/>
          <w:szCs w:val="24"/>
        </w:rPr>
      </w:pPr>
    </w:p>
    <w:tbl>
      <w:tblPr>
        <w:tblStyle w:val="TableGrid"/>
        <w:tblW w:w="9213" w:type="dxa"/>
        <w:tblInd w:w="421" w:type="dxa"/>
        <w:tblLayout w:type="fixed"/>
        <w:tblLook w:val="06A0" w:firstRow="1" w:lastRow="0" w:firstColumn="1" w:lastColumn="0" w:noHBand="1" w:noVBand="1"/>
      </w:tblPr>
      <w:tblGrid>
        <w:gridCol w:w="4394"/>
        <w:gridCol w:w="4819"/>
      </w:tblGrid>
      <w:tr w:rsidR="000B5530" w14:paraId="39DA56A8" w14:textId="77777777" w:rsidTr="00513B41">
        <w:trPr>
          <w:trHeight w:val="4005"/>
        </w:trPr>
        <w:tc>
          <w:tcPr>
            <w:tcW w:w="4394" w:type="dxa"/>
          </w:tcPr>
          <w:p w14:paraId="143AFA6D" w14:textId="77777777" w:rsidR="000B5530" w:rsidRDefault="000B5530" w:rsidP="008D14D3">
            <w:r>
              <w:rPr>
                <w:noProof/>
              </w:rPr>
              <w:t>a. neutral</w:t>
            </w:r>
            <w:r>
              <w:rPr>
                <w:noProof/>
              </w:rPr>
              <w:drawing>
                <wp:inline distT="0" distB="0" distL="0" distR="0" wp14:anchorId="7D718345" wp14:editId="06C5DF96">
                  <wp:extent cx="3067050" cy="2371725"/>
                  <wp:effectExtent l="0" t="0" r="0" b="0"/>
                  <wp:docPr id="1925564208" name="Picture 192556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67050" cy="2371725"/>
                          </a:xfrm>
                          <a:prstGeom prst="rect">
                            <a:avLst/>
                          </a:prstGeom>
                        </pic:spPr>
                      </pic:pic>
                    </a:graphicData>
                  </a:graphic>
                </wp:inline>
              </w:drawing>
            </w:r>
          </w:p>
        </w:tc>
        <w:tc>
          <w:tcPr>
            <w:tcW w:w="4819" w:type="dxa"/>
          </w:tcPr>
          <w:p w14:paraId="0BC11B09" w14:textId="77777777" w:rsidR="00ED0498" w:rsidRDefault="000B5530" w:rsidP="00ED0498">
            <w:pPr>
              <w:jc w:val="both"/>
              <w:rPr>
                <w:sz w:val="24"/>
                <w:szCs w:val="24"/>
              </w:rPr>
            </w:pPr>
            <w:r>
              <w:rPr>
                <w:noProof/>
              </w:rPr>
              <w:t>b. happy</w:t>
            </w:r>
          </w:p>
          <w:p w14:paraId="35A5EF4E" w14:textId="77777777" w:rsidR="000B5530" w:rsidRDefault="000B5530" w:rsidP="008D14D3">
            <w:r>
              <w:rPr>
                <w:noProof/>
              </w:rPr>
              <w:drawing>
                <wp:inline distT="0" distB="0" distL="0" distR="0" wp14:anchorId="701F3829" wp14:editId="78BA5F59">
                  <wp:extent cx="3114817" cy="2447356"/>
                  <wp:effectExtent l="0" t="0" r="9525" b="0"/>
                  <wp:docPr id="2005386161" name="Picture 200538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2084" cy="2453066"/>
                          </a:xfrm>
                          <a:prstGeom prst="rect">
                            <a:avLst/>
                          </a:prstGeom>
                        </pic:spPr>
                      </pic:pic>
                    </a:graphicData>
                  </a:graphic>
                </wp:inline>
              </w:drawing>
            </w:r>
          </w:p>
        </w:tc>
      </w:tr>
      <w:tr w:rsidR="000B5530" w14:paraId="5963F3D6" w14:textId="77777777" w:rsidTr="00513B41">
        <w:trPr>
          <w:trHeight w:val="4212"/>
        </w:trPr>
        <w:tc>
          <w:tcPr>
            <w:tcW w:w="4394" w:type="dxa"/>
          </w:tcPr>
          <w:p w14:paraId="083B4446" w14:textId="77777777" w:rsidR="000B5530" w:rsidRDefault="000B5530" w:rsidP="008D14D3">
            <w:r>
              <w:rPr>
                <w:noProof/>
              </w:rPr>
              <w:t>c. sad</w:t>
            </w:r>
            <w:r>
              <w:rPr>
                <w:noProof/>
              </w:rPr>
              <w:drawing>
                <wp:inline distT="0" distB="0" distL="0" distR="0" wp14:anchorId="20E8CD40" wp14:editId="1E16C3BA">
                  <wp:extent cx="3067050" cy="2409825"/>
                  <wp:effectExtent l="0" t="0" r="0" b="0"/>
                  <wp:docPr id="680874262" name="Picture 68087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7050" cy="2409825"/>
                          </a:xfrm>
                          <a:prstGeom prst="rect">
                            <a:avLst/>
                          </a:prstGeom>
                        </pic:spPr>
                      </pic:pic>
                    </a:graphicData>
                  </a:graphic>
                </wp:inline>
              </w:drawing>
            </w:r>
          </w:p>
        </w:tc>
        <w:tc>
          <w:tcPr>
            <w:tcW w:w="4819" w:type="dxa"/>
          </w:tcPr>
          <w:p w14:paraId="64B6F1B7" w14:textId="77777777" w:rsidR="000B5530" w:rsidRDefault="000B5530" w:rsidP="008D14D3">
            <w:r>
              <w:rPr>
                <w:noProof/>
              </w:rPr>
              <w:t>d. angry</w:t>
            </w:r>
            <w:r>
              <w:rPr>
                <w:noProof/>
              </w:rPr>
              <w:drawing>
                <wp:inline distT="0" distB="0" distL="0" distR="0" wp14:anchorId="6A5F883D" wp14:editId="6DFA8BE9">
                  <wp:extent cx="3240540" cy="2395182"/>
                  <wp:effectExtent l="0" t="0" r="0" b="5715"/>
                  <wp:docPr id="3475423" name="Picture 347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7955" cy="2400662"/>
                          </a:xfrm>
                          <a:prstGeom prst="rect">
                            <a:avLst/>
                          </a:prstGeom>
                        </pic:spPr>
                      </pic:pic>
                    </a:graphicData>
                  </a:graphic>
                </wp:inline>
              </w:drawing>
            </w:r>
          </w:p>
        </w:tc>
      </w:tr>
      <w:tr w:rsidR="000B5530" w14:paraId="2E2E6434" w14:textId="77777777" w:rsidTr="00513B41">
        <w:trPr>
          <w:trHeight w:val="4178"/>
        </w:trPr>
        <w:tc>
          <w:tcPr>
            <w:tcW w:w="4394" w:type="dxa"/>
          </w:tcPr>
          <w:p w14:paraId="6A8E4A55" w14:textId="77777777" w:rsidR="000B5530" w:rsidRDefault="000B5530" w:rsidP="008D14D3">
            <w:r>
              <w:rPr>
                <w:noProof/>
              </w:rPr>
              <w:t>e. surprise</w:t>
            </w:r>
            <w:r>
              <w:rPr>
                <w:noProof/>
              </w:rPr>
              <w:drawing>
                <wp:inline distT="0" distB="0" distL="0" distR="0" wp14:anchorId="3FD65E3C" wp14:editId="1DE9EF8D">
                  <wp:extent cx="3067050" cy="2409825"/>
                  <wp:effectExtent l="0" t="0" r="0" b="0"/>
                  <wp:docPr id="431495218" name="Picture 4314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4952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7050" cy="2409825"/>
                          </a:xfrm>
                          <a:prstGeom prst="rect">
                            <a:avLst/>
                          </a:prstGeom>
                        </pic:spPr>
                      </pic:pic>
                    </a:graphicData>
                  </a:graphic>
                </wp:inline>
              </w:drawing>
            </w:r>
          </w:p>
        </w:tc>
        <w:tc>
          <w:tcPr>
            <w:tcW w:w="4819" w:type="dxa"/>
          </w:tcPr>
          <w:p w14:paraId="6FC686CD" w14:textId="77777777" w:rsidR="000B5530" w:rsidRDefault="000B5530" w:rsidP="008D14D3">
            <w:r>
              <w:rPr>
                <w:noProof/>
              </w:rPr>
              <w:t>f. fear</w:t>
            </w:r>
            <w:r>
              <w:rPr>
                <w:noProof/>
              </w:rPr>
              <w:drawing>
                <wp:inline distT="0" distB="0" distL="0" distR="0" wp14:anchorId="3297C033" wp14:editId="02B5456A">
                  <wp:extent cx="3219766" cy="2409825"/>
                  <wp:effectExtent l="0" t="0" r="0" b="0"/>
                  <wp:docPr id="1965612866" name="Picture 196561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9766" cy="2409825"/>
                          </a:xfrm>
                          <a:prstGeom prst="rect">
                            <a:avLst/>
                          </a:prstGeom>
                        </pic:spPr>
                      </pic:pic>
                    </a:graphicData>
                  </a:graphic>
                </wp:inline>
              </w:drawing>
            </w:r>
          </w:p>
        </w:tc>
      </w:tr>
    </w:tbl>
    <w:p w14:paraId="44C6F0F0" w14:textId="77777777" w:rsidR="00254599" w:rsidRDefault="00254599" w:rsidP="000B5530">
      <w:pPr>
        <w:spacing w:line="252" w:lineRule="auto"/>
        <w:ind w:left="1718" w:hanging="1337"/>
        <w:jc w:val="both"/>
        <w:rPr>
          <w:b/>
          <w:sz w:val="20"/>
          <w:szCs w:val="20"/>
        </w:rPr>
      </w:pPr>
    </w:p>
    <w:p w14:paraId="1F15FD0F" w14:textId="77777777" w:rsidR="000B5530" w:rsidRPr="00254599" w:rsidRDefault="000B5530" w:rsidP="00254599">
      <w:pPr>
        <w:spacing w:line="252" w:lineRule="auto"/>
        <w:ind w:left="1718" w:hanging="1337"/>
        <w:jc w:val="center"/>
        <w:rPr>
          <w:b/>
          <w:bCs/>
          <w:sz w:val="20"/>
          <w:szCs w:val="20"/>
        </w:rPr>
      </w:pPr>
      <w:r w:rsidRPr="00254599">
        <w:rPr>
          <w:b/>
          <w:sz w:val="20"/>
          <w:szCs w:val="20"/>
        </w:rPr>
        <w:t xml:space="preserve">Fig </w:t>
      </w:r>
      <w:proofErr w:type="gramStart"/>
      <w:r w:rsidRPr="00254599">
        <w:rPr>
          <w:b/>
          <w:sz w:val="20"/>
          <w:szCs w:val="20"/>
        </w:rPr>
        <w:t>5.1 :</w:t>
      </w:r>
      <w:proofErr w:type="gramEnd"/>
      <w:r w:rsidRPr="00254599">
        <w:rPr>
          <w:b/>
          <w:bCs/>
          <w:sz w:val="20"/>
          <w:szCs w:val="20"/>
        </w:rPr>
        <w:t xml:space="preserve"> </w:t>
      </w:r>
      <w:r w:rsidRPr="00254599">
        <w:rPr>
          <w:sz w:val="20"/>
          <w:szCs w:val="20"/>
        </w:rPr>
        <w:t>Live Capture Images</w:t>
      </w:r>
      <w:r w:rsidRPr="00254599">
        <w:rPr>
          <w:b/>
          <w:bCs/>
          <w:sz w:val="20"/>
          <w:szCs w:val="20"/>
        </w:rPr>
        <w:t xml:space="preserve"> </w:t>
      </w:r>
      <w:r w:rsidRPr="00254599">
        <w:rPr>
          <w:sz w:val="20"/>
          <w:szCs w:val="20"/>
        </w:rPr>
        <w:t xml:space="preserve">including </w:t>
      </w:r>
      <w:r w:rsidRPr="00254599">
        <w:rPr>
          <w:b/>
          <w:bCs/>
          <w:sz w:val="20"/>
          <w:szCs w:val="20"/>
        </w:rPr>
        <w:t>a. Neutral b. happy c. Sad d. angry e. surprise f. Fear</w:t>
      </w:r>
    </w:p>
    <w:p w14:paraId="2999E212" w14:textId="77777777" w:rsidR="000B5530" w:rsidRPr="00393093" w:rsidRDefault="000B5530" w:rsidP="000B5530">
      <w:pPr>
        <w:spacing w:line="252" w:lineRule="auto"/>
        <w:ind w:left="1718" w:hanging="1337"/>
        <w:jc w:val="both"/>
      </w:pPr>
    </w:p>
    <w:p w14:paraId="0F829A2B" w14:textId="77777777" w:rsidR="000B5530" w:rsidRPr="003853A5" w:rsidRDefault="000B5530" w:rsidP="00254599">
      <w:pPr>
        <w:pStyle w:val="BodyText"/>
        <w:spacing w:line="276" w:lineRule="auto"/>
        <w:ind w:left="527" w:right="505"/>
        <w:jc w:val="both"/>
      </w:pPr>
      <w:r w:rsidRPr="003853A5">
        <w:t xml:space="preserve">The emotion recognition system developed in this project is capable of detecting and classifying facial expressions in real time. The interface showcases predictions across seven primary emotions: Neutral, Happy, Sad, Angry, Fear, Surprise, and Disgust. As demonstrated in the figure, the model analyzes facial features using a deep learning classifier and returns the most dominant emotion with its associated confidence score in descending order. </w:t>
      </w:r>
    </w:p>
    <w:p w14:paraId="20611DFE" w14:textId="77777777" w:rsidR="000B5530" w:rsidRPr="003853A5" w:rsidRDefault="000B5530" w:rsidP="00254599">
      <w:pPr>
        <w:pStyle w:val="BodyText"/>
        <w:spacing w:line="276" w:lineRule="auto"/>
        <w:ind w:left="527" w:right="505"/>
        <w:jc w:val="both"/>
      </w:pPr>
    </w:p>
    <w:p w14:paraId="48C85FDB" w14:textId="77777777" w:rsidR="000B5530" w:rsidRPr="003853A5" w:rsidRDefault="000B5530" w:rsidP="00254599">
      <w:pPr>
        <w:pStyle w:val="BodyText"/>
        <w:spacing w:line="276" w:lineRule="auto"/>
        <w:ind w:left="527" w:right="505"/>
        <w:jc w:val="both"/>
      </w:pPr>
      <w:r w:rsidRPr="003853A5">
        <w:t>Each frame represents a distinct test case for a specific emotion, including examples of correctly predicted expressions such as Neutral (99.99%), Happy (100%), Sad (78.55%), Angry (67.63%), Surprise (99.72%), and Fear (99.88%). The system uses a bounding box to highlight the face and a classification panel displaying probabilities for all emotion categories. The human’s face is captured from the live camera is shown in Figure 5.1. with various expressions and is classified accurately. These results confirm the model's capability to differentiate subtle emotional expressions with high accuracy, supporting its potential for real-world applications such as virtual assistants, mental health monitoring, and smart classrooms.</w:t>
      </w:r>
    </w:p>
    <w:p w14:paraId="4A123272" w14:textId="77777777" w:rsidR="000B5530" w:rsidRDefault="000B5530" w:rsidP="00513B41">
      <w:pPr>
        <w:pStyle w:val="BodyText"/>
        <w:spacing w:line="252" w:lineRule="auto"/>
        <w:ind w:left="527" w:right="505"/>
        <w:jc w:val="both"/>
      </w:pPr>
    </w:p>
    <w:p w14:paraId="372609BE" w14:textId="77777777" w:rsidR="000B5530" w:rsidRDefault="000B5530" w:rsidP="00513B41">
      <w:pPr>
        <w:spacing w:line="362" w:lineRule="exact"/>
        <w:ind w:left="527" w:right="505"/>
        <w:jc w:val="both"/>
      </w:pPr>
      <w:r w:rsidRPr="0A6D220F">
        <w:rPr>
          <w:sz w:val="24"/>
          <w:szCs w:val="24"/>
        </w:rPr>
        <w:t xml:space="preserve">The live image evolves through the deep face algorithm; it identifies the face and finds the facial features. In fig </w:t>
      </w:r>
      <w:r>
        <w:rPr>
          <w:sz w:val="24"/>
          <w:szCs w:val="24"/>
        </w:rPr>
        <w:t>5.1</w:t>
      </w:r>
      <w:r w:rsidRPr="0A6D220F">
        <w:rPr>
          <w:sz w:val="24"/>
          <w:szCs w:val="24"/>
        </w:rPr>
        <w:t xml:space="preserve">, </w:t>
      </w:r>
      <w:bookmarkStart w:id="2" w:name="_Hlk196824890"/>
      <w:r w:rsidRPr="0A6D220F">
        <w:rPr>
          <w:sz w:val="24"/>
          <w:szCs w:val="24"/>
        </w:rPr>
        <w:t>there two rectangular frames around the face, the blue one indicates the availability of any face detected in the current frame by using Haar cascade and the green rectangle is to indicate which face is being analyzed for emotion detection. It helps the user quickly identify the primary subject of concern in the live video feed.</w:t>
      </w:r>
    </w:p>
    <w:p w14:paraId="49509F0E" w14:textId="77777777" w:rsidR="000B5530" w:rsidRDefault="000B5530" w:rsidP="000B5530">
      <w:pPr>
        <w:pStyle w:val="BodyText"/>
        <w:spacing w:line="252" w:lineRule="auto"/>
        <w:jc w:val="both"/>
      </w:pPr>
    </w:p>
    <w:p w14:paraId="34F2BE8B" w14:textId="77777777" w:rsidR="000B5530" w:rsidRDefault="000B5530" w:rsidP="00513B41">
      <w:pPr>
        <w:spacing w:before="240" w:after="240" w:line="362" w:lineRule="exact"/>
        <w:ind w:left="527" w:right="505"/>
        <w:jc w:val="both"/>
        <w:rPr>
          <w:sz w:val="24"/>
          <w:szCs w:val="24"/>
        </w:rPr>
      </w:pPr>
      <w:r w:rsidRPr="0A6D220F">
        <w:rPr>
          <w:sz w:val="24"/>
          <w:szCs w:val="24"/>
        </w:rPr>
        <w:t>To identify facial features, the image captured from the default webcam and is processed using OpenCV and converted into a NumPy array. The system utilizes the OpenCV Haar cascade classifier to detect faces in the video frame</w:t>
      </w:r>
      <w:bookmarkEnd w:id="2"/>
      <w:r w:rsidRPr="0A6D220F">
        <w:rPr>
          <w:sz w:val="24"/>
          <w:szCs w:val="24"/>
        </w:rPr>
        <w:t>. The detected face regions then figured out using DeepFace, which extracts emotional attributes and gives the output as a</w:t>
      </w:r>
      <w:r w:rsidR="003C7BD6">
        <w:rPr>
          <w:sz w:val="24"/>
          <w:szCs w:val="24"/>
        </w:rPr>
        <w:t>n</w:t>
      </w:r>
      <w:r w:rsidRPr="0A6D220F">
        <w:rPr>
          <w:sz w:val="24"/>
          <w:szCs w:val="24"/>
        </w:rPr>
        <w:t xml:space="preserve"> outcome which emotion is dominant</w:t>
      </w:r>
    </w:p>
    <w:p w14:paraId="5F84A7E5" w14:textId="77777777" w:rsidR="000B5530" w:rsidRDefault="000B5530" w:rsidP="00513B41">
      <w:pPr>
        <w:spacing w:before="240" w:after="240" w:line="362" w:lineRule="exact"/>
        <w:ind w:left="527" w:right="505"/>
        <w:jc w:val="both"/>
        <w:rPr>
          <w:sz w:val="24"/>
          <w:szCs w:val="24"/>
        </w:rPr>
      </w:pPr>
      <w:r w:rsidRPr="0A6D220F">
        <w:rPr>
          <w:sz w:val="24"/>
          <w:szCs w:val="24"/>
        </w:rPr>
        <w:t xml:space="preserve">DeepFace is a lightweight facial recognition framework designed for analyzing human emotions, gender, age, and race but in this we used for identifying emotions. It integrates multiple deep learning models to provide high-accuracy facial emotion detection. DeepFace used deep Convolutional Neural Network (CNN) to process facial images, generating a high-dimensional feature vector representing the face. This feature matrix is then used for many analysis tasks, such as emotion classification and facial attribute recognition.  </w:t>
      </w:r>
    </w:p>
    <w:p w14:paraId="7F29EE61" w14:textId="77777777" w:rsidR="000B5530" w:rsidRDefault="000B5530" w:rsidP="00513B41">
      <w:pPr>
        <w:spacing w:before="240" w:after="240" w:line="362" w:lineRule="exact"/>
        <w:ind w:left="527" w:right="505"/>
        <w:jc w:val="both"/>
        <w:rPr>
          <w:sz w:val="24"/>
          <w:szCs w:val="24"/>
        </w:rPr>
      </w:pPr>
      <w:r w:rsidRPr="0A6D220F">
        <w:rPr>
          <w:sz w:val="24"/>
          <w:szCs w:val="24"/>
        </w:rPr>
        <w:t xml:space="preserve">For emotion analysis, DeepFace processes the detected face and returns a result containing emotions with their respective confidence scores percentagewise in the GUI. The model identifies the dominant emotion based on the highest percentage. The system updates the GUI in real-time by displaying the detected emotions and highlighting the most prominent one and </w:t>
      </w:r>
      <w:r w:rsidRPr="0A6D220F">
        <w:rPr>
          <w:sz w:val="24"/>
          <w:szCs w:val="24"/>
        </w:rPr>
        <w:lastRenderedPageBreak/>
        <w:t xml:space="preserve">others are in decreasing order.  </w:t>
      </w:r>
    </w:p>
    <w:p w14:paraId="06AAF88D" w14:textId="77777777" w:rsidR="00E349BA" w:rsidRDefault="000B5530" w:rsidP="00513B41">
      <w:pPr>
        <w:spacing w:before="240" w:after="240" w:line="362" w:lineRule="exact"/>
        <w:ind w:left="527" w:right="505"/>
        <w:jc w:val="both"/>
        <w:rPr>
          <w:sz w:val="24"/>
          <w:szCs w:val="24"/>
        </w:rPr>
      </w:pPr>
      <w:r w:rsidRPr="0A6D220F">
        <w:rPr>
          <w:sz w:val="24"/>
          <w:szCs w:val="24"/>
        </w:rPr>
        <w:t xml:space="preserve">Additionally, OpenCV is used to draw bounding boxes over detected faces as shown in fig </w:t>
      </w:r>
      <w:r>
        <w:rPr>
          <w:sz w:val="24"/>
          <w:szCs w:val="24"/>
        </w:rPr>
        <w:t>5.1</w:t>
      </w:r>
      <w:r w:rsidRPr="0A6D220F">
        <w:rPr>
          <w:sz w:val="24"/>
          <w:szCs w:val="24"/>
        </w:rPr>
        <w:t>, enhancing visualization. The live video displays using OpenCV and Tkinter ensuring an interactive and user-friendly experience. The GUI updates in every 10 milliseconds to provide real-time emotion detection results and give the last emotion as the output in terminal when the program is terminated</w:t>
      </w:r>
      <w:r w:rsidR="00C10D68">
        <w:rPr>
          <w:sz w:val="24"/>
          <w:szCs w:val="24"/>
        </w:rPr>
        <w:t>.</w:t>
      </w:r>
    </w:p>
    <w:p w14:paraId="680DEFB2" w14:textId="77777777" w:rsidR="002A3207" w:rsidRPr="00C10D68" w:rsidRDefault="00873C92" w:rsidP="00513B41">
      <w:pPr>
        <w:spacing w:before="240" w:after="240" w:line="362" w:lineRule="exact"/>
        <w:ind w:left="527" w:right="505"/>
        <w:jc w:val="both"/>
        <w:rPr>
          <w:sz w:val="24"/>
          <w:szCs w:val="24"/>
        </w:rPr>
      </w:pPr>
      <w:r>
        <w:rPr>
          <w:noProof/>
          <w:sz w:val="24"/>
          <w:szCs w:val="24"/>
        </w:rPr>
        <w:drawing>
          <wp:anchor distT="0" distB="0" distL="114300" distR="114300" simplePos="0" relativeHeight="251659266" behindDoc="0" locked="0" layoutInCell="1" allowOverlap="1" wp14:anchorId="7F34A1A9" wp14:editId="212ACC68">
            <wp:simplePos x="0" y="0"/>
            <wp:positionH relativeFrom="column">
              <wp:posOffset>398720</wp:posOffset>
            </wp:positionH>
            <wp:positionV relativeFrom="paragraph">
              <wp:posOffset>595223</wp:posOffset>
            </wp:positionV>
            <wp:extent cx="5486400" cy="3200400"/>
            <wp:effectExtent l="0" t="0" r="0" b="0"/>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79B15B86" w14:textId="77777777" w:rsidR="00923190" w:rsidRDefault="00923190" w:rsidP="00513B41">
      <w:pPr>
        <w:spacing w:line="362" w:lineRule="exact"/>
        <w:ind w:left="527" w:right="505"/>
        <w:jc w:val="both"/>
        <w:rPr>
          <w:b/>
          <w:bCs/>
          <w:sz w:val="32"/>
          <w:szCs w:val="32"/>
        </w:rPr>
      </w:pPr>
    </w:p>
    <w:p w14:paraId="2411180C" w14:textId="77777777" w:rsidR="00923190" w:rsidRPr="0008285C" w:rsidRDefault="0092683E" w:rsidP="00513B41">
      <w:pPr>
        <w:spacing w:line="362" w:lineRule="exact"/>
        <w:ind w:left="527" w:right="505"/>
        <w:jc w:val="both"/>
        <w:rPr>
          <w:b/>
          <w:bCs/>
          <w:sz w:val="24"/>
          <w:szCs w:val="24"/>
        </w:rPr>
      </w:pPr>
      <w:r>
        <w:rPr>
          <w:b/>
          <w:bCs/>
          <w:sz w:val="24"/>
          <w:szCs w:val="24"/>
        </w:rPr>
        <w:tab/>
      </w:r>
      <w:r>
        <w:rPr>
          <w:b/>
          <w:bCs/>
          <w:sz w:val="24"/>
          <w:szCs w:val="24"/>
        </w:rPr>
        <w:tab/>
      </w:r>
      <w:r>
        <w:rPr>
          <w:b/>
          <w:bCs/>
          <w:sz w:val="24"/>
          <w:szCs w:val="24"/>
        </w:rPr>
        <w:tab/>
      </w:r>
      <w:r w:rsidR="0008285C" w:rsidRPr="0008285C">
        <w:rPr>
          <w:b/>
          <w:bCs/>
          <w:sz w:val="24"/>
          <w:szCs w:val="24"/>
        </w:rPr>
        <w:t xml:space="preserve">Fig 5.2: Comparison of result with various existing model </w:t>
      </w:r>
    </w:p>
    <w:p w14:paraId="3ED43B48" w14:textId="77777777" w:rsidR="00923190" w:rsidRDefault="00923190" w:rsidP="00513B41">
      <w:pPr>
        <w:spacing w:line="362" w:lineRule="exact"/>
        <w:ind w:left="527" w:right="505"/>
        <w:jc w:val="both"/>
        <w:rPr>
          <w:b/>
          <w:bCs/>
          <w:sz w:val="32"/>
          <w:szCs w:val="32"/>
        </w:rPr>
      </w:pPr>
    </w:p>
    <w:p w14:paraId="6EF31876" w14:textId="77777777" w:rsidR="00C25CEB" w:rsidRDefault="00C25CEB" w:rsidP="00513B41">
      <w:pPr>
        <w:spacing w:line="362" w:lineRule="exact"/>
        <w:ind w:left="527" w:right="505"/>
        <w:jc w:val="both"/>
        <w:rPr>
          <w:bCs/>
          <w:sz w:val="24"/>
          <w:szCs w:val="24"/>
        </w:rPr>
      </w:pPr>
    </w:p>
    <w:p w14:paraId="7EFE68DD" w14:textId="77777777" w:rsidR="004E15AD" w:rsidRPr="004E15AD" w:rsidRDefault="004E15AD" w:rsidP="00513B41">
      <w:pPr>
        <w:spacing w:line="362" w:lineRule="exact"/>
        <w:ind w:left="527" w:right="505"/>
        <w:jc w:val="both"/>
        <w:rPr>
          <w:bCs/>
          <w:sz w:val="24"/>
          <w:szCs w:val="24"/>
        </w:rPr>
      </w:pPr>
      <w:r w:rsidRPr="004E15AD">
        <w:rPr>
          <w:bCs/>
          <w:sz w:val="24"/>
          <w:szCs w:val="24"/>
        </w:rPr>
        <w:t xml:space="preserve">Figure 5.2 presents a comparative evaluation of several emotion recognition models in terms of their classification accuracy. The five models included in this comparison are: </w:t>
      </w:r>
      <w:proofErr w:type="gramStart"/>
      <w:r w:rsidRPr="004E15AD">
        <w:rPr>
          <w:bCs/>
          <w:sz w:val="24"/>
          <w:szCs w:val="24"/>
        </w:rPr>
        <w:t>the</w:t>
      </w:r>
      <w:proofErr w:type="gramEnd"/>
      <w:r w:rsidRPr="004E15AD">
        <w:rPr>
          <w:bCs/>
          <w:sz w:val="24"/>
          <w:szCs w:val="24"/>
        </w:rPr>
        <w:t xml:space="preserve"> Designed Model (proposed in this work), Support Vector Machine (SVM) with Radial Basis Function (RBF) kernel, Naïve Bayes, K-Nearest Neighbors (KNN), and a hybrid Convolutional Neural Network (CNN) combined with </w:t>
      </w:r>
      <w:proofErr w:type="spellStart"/>
      <w:r w:rsidRPr="004E15AD">
        <w:rPr>
          <w:bCs/>
          <w:sz w:val="24"/>
          <w:szCs w:val="24"/>
        </w:rPr>
        <w:t>ResNet</w:t>
      </w:r>
      <w:proofErr w:type="spellEnd"/>
      <w:r w:rsidRPr="004E15AD">
        <w:rPr>
          <w:bCs/>
          <w:sz w:val="24"/>
          <w:szCs w:val="24"/>
        </w:rPr>
        <w:t>. This figure visually highlights the superiority of the Designed Model over traditional and deep learning-based approaches.</w:t>
      </w:r>
    </w:p>
    <w:p w14:paraId="0109EC30" w14:textId="77777777" w:rsidR="004E15AD" w:rsidRPr="004E15AD" w:rsidRDefault="004E15AD" w:rsidP="00513B41">
      <w:pPr>
        <w:spacing w:line="362" w:lineRule="exact"/>
        <w:ind w:left="527" w:right="505"/>
        <w:jc w:val="both"/>
        <w:rPr>
          <w:bCs/>
          <w:sz w:val="24"/>
          <w:szCs w:val="24"/>
        </w:rPr>
      </w:pPr>
    </w:p>
    <w:p w14:paraId="74B69153" w14:textId="77777777" w:rsidR="004E15AD" w:rsidRPr="004E15AD" w:rsidRDefault="004E15AD" w:rsidP="00513B41">
      <w:pPr>
        <w:spacing w:line="362" w:lineRule="exact"/>
        <w:ind w:left="527" w:right="505"/>
        <w:jc w:val="both"/>
        <w:rPr>
          <w:bCs/>
          <w:sz w:val="24"/>
          <w:szCs w:val="24"/>
        </w:rPr>
      </w:pPr>
      <w:r w:rsidRPr="004E15AD">
        <w:rPr>
          <w:bCs/>
          <w:sz w:val="24"/>
          <w:szCs w:val="24"/>
        </w:rPr>
        <w:t xml:space="preserve">The Designed Model, developed using the DeepFace framework, achieves the highest accuracy among all compared methods. DeepFace is a deep learning architecture created originally for facial recognition but is highly adaptable for tasks such as facial emotion recognition due to its </w:t>
      </w:r>
      <w:r w:rsidRPr="004E15AD">
        <w:rPr>
          <w:bCs/>
          <w:sz w:val="24"/>
          <w:szCs w:val="24"/>
        </w:rPr>
        <w:lastRenderedPageBreak/>
        <w:t>powerful feature extraction capabilities. It uses a deep convolutional neural network (CNN) that maps facial features into a compact embedding space, where even subtle differences in expression can be captured effectively. This rich feature representation enables the Designed Model to accurately classify a wide range of emotions, including subtle or mixed expressions that are often challenging for conventional methods.</w:t>
      </w:r>
    </w:p>
    <w:p w14:paraId="1AF21D95" w14:textId="77777777" w:rsidR="004E15AD" w:rsidRPr="004E15AD" w:rsidRDefault="004E15AD" w:rsidP="00513B41">
      <w:pPr>
        <w:spacing w:line="362" w:lineRule="exact"/>
        <w:ind w:left="527" w:right="505"/>
        <w:jc w:val="both"/>
        <w:rPr>
          <w:bCs/>
          <w:sz w:val="24"/>
          <w:szCs w:val="24"/>
        </w:rPr>
      </w:pPr>
    </w:p>
    <w:p w14:paraId="5565A8E1" w14:textId="77777777" w:rsidR="004E15AD" w:rsidRPr="004E15AD" w:rsidRDefault="004E15AD" w:rsidP="00513B41">
      <w:pPr>
        <w:spacing w:line="362" w:lineRule="exact"/>
        <w:ind w:left="527" w:right="505"/>
        <w:jc w:val="both"/>
        <w:rPr>
          <w:bCs/>
          <w:sz w:val="24"/>
          <w:szCs w:val="24"/>
        </w:rPr>
      </w:pPr>
      <w:r w:rsidRPr="004E15AD">
        <w:rPr>
          <w:bCs/>
          <w:sz w:val="24"/>
          <w:szCs w:val="24"/>
        </w:rPr>
        <w:t>The superior performance of the Designed Model can be attributed to its end-to-end architecture that includes face detection, alignment, representation learning, and emotion classification in a single pipeline. This integrated approach reduces errors introduced at different stages of manual feature engineering and model selection, which is a limitation in traditional models like SVM, Naïve Bayes, and KNN. Furthermore, DeepFace benefits from pretraining on large-scale datasets, allowing the Designed Model to generalize well even when fine-tuned on smaller emotion-specific datasets.</w:t>
      </w:r>
    </w:p>
    <w:p w14:paraId="380CB214" w14:textId="77777777" w:rsidR="004E15AD" w:rsidRPr="004E15AD" w:rsidRDefault="004E15AD" w:rsidP="00513B41">
      <w:pPr>
        <w:spacing w:line="362" w:lineRule="exact"/>
        <w:ind w:left="527" w:right="505"/>
        <w:jc w:val="both"/>
        <w:rPr>
          <w:bCs/>
          <w:sz w:val="24"/>
          <w:szCs w:val="24"/>
        </w:rPr>
      </w:pPr>
    </w:p>
    <w:p w14:paraId="5A188A26" w14:textId="77777777" w:rsidR="004E15AD" w:rsidRPr="004E15AD" w:rsidRDefault="004E15AD" w:rsidP="00513B41">
      <w:pPr>
        <w:spacing w:line="362" w:lineRule="exact"/>
        <w:ind w:left="527" w:right="505"/>
        <w:jc w:val="both"/>
        <w:rPr>
          <w:bCs/>
          <w:sz w:val="24"/>
          <w:szCs w:val="24"/>
        </w:rPr>
      </w:pPr>
      <w:r w:rsidRPr="004E15AD">
        <w:rPr>
          <w:bCs/>
          <w:sz w:val="24"/>
          <w:szCs w:val="24"/>
        </w:rPr>
        <w:t>In contrast, the SVM with RBF kernel, though a strong classifier in many pattern recognition problems, depends heavily on the quality of the input features. In emotion recognition, where facial features can be complex and high-dimensional, handcrafted features may not capture the required depth and nuances. This limits the SVM’s ability to differentiate between emotions with overlapping visual characteristics.</w:t>
      </w:r>
    </w:p>
    <w:p w14:paraId="7A78A852" w14:textId="77777777" w:rsidR="004E15AD" w:rsidRPr="004E15AD" w:rsidRDefault="004E15AD" w:rsidP="00513B41">
      <w:pPr>
        <w:spacing w:line="362" w:lineRule="exact"/>
        <w:ind w:left="527" w:right="505"/>
        <w:jc w:val="both"/>
        <w:rPr>
          <w:bCs/>
          <w:sz w:val="24"/>
          <w:szCs w:val="24"/>
        </w:rPr>
      </w:pPr>
    </w:p>
    <w:p w14:paraId="01DE4DCD" w14:textId="77777777" w:rsidR="004E15AD" w:rsidRPr="004E15AD" w:rsidRDefault="004E15AD" w:rsidP="00513B41">
      <w:pPr>
        <w:spacing w:line="362" w:lineRule="exact"/>
        <w:ind w:left="527" w:right="505"/>
        <w:jc w:val="both"/>
        <w:rPr>
          <w:bCs/>
          <w:sz w:val="24"/>
          <w:szCs w:val="24"/>
        </w:rPr>
      </w:pPr>
      <w:r w:rsidRPr="004E15AD">
        <w:rPr>
          <w:bCs/>
          <w:sz w:val="24"/>
          <w:szCs w:val="24"/>
        </w:rPr>
        <w:t>Similarly, the Naïve Bayes model makes strong assumptions about feature independence, which rarely hold true in the case of facial data. This results in suboptimal performance as it cannot adequately model the dependencies between facial landmarks or pixel intensities. KNN, while simple and effective in low-dimensional spaces, struggles with high-dimensional facial data and is sensitive to noise, which further affects its accuracy.</w:t>
      </w:r>
    </w:p>
    <w:p w14:paraId="485B5643" w14:textId="77777777" w:rsidR="004E15AD" w:rsidRPr="004E15AD" w:rsidRDefault="004E15AD" w:rsidP="00513B41">
      <w:pPr>
        <w:spacing w:line="362" w:lineRule="exact"/>
        <w:ind w:left="527" w:right="505"/>
        <w:jc w:val="both"/>
        <w:rPr>
          <w:bCs/>
          <w:sz w:val="24"/>
          <w:szCs w:val="24"/>
        </w:rPr>
      </w:pPr>
    </w:p>
    <w:p w14:paraId="7309294C" w14:textId="77777777" w:rsidR="004E15AD" w:rsidRPr="004E15AD" w:rsidRDefault="004E15AD" w:rsidP="00513B41">
      <w:pPr>
        <w:spacing w:line="362" w:lineRule="exact"/>
        <w:ind w:left="527" w:right="505"/>
        <w:jc w:val="both"/>
        <w:rPr>
          <w:bCs/>
          <w:sz w:val="24"/>
          <w:szCs w:val="24"/>
        </w:rPr>
      </w:pPr>
      <w:r w:rsidRPr="004E15AD">
        <w:rPr>
          <w:bCs/>
          <w:sz w:val="24"/>
          <w:szCs w:val="24"/>
        </w:rPr>
        <w:t xml:space="preserve">The </w:t>
      </w:r>
      <w:proofErr w:type="spellStart"/>
      <w:r w:rsidRPr="004E15AD">
        <w:rPr>
          <w:bCs/>
          <w:sz w:val="24"/>
          <w:szCs w:val="24"/>
        </w:rPr>
        <w:t>CNN+ResNet</w:t>
      </w:r>
      <w:proofErr w:type="spellEnd"/>
      <w:r w:rsidRPr="004E15AD">
        <w:rPr>
          <w:bCs/>
          <w:sz w:val="24"/>
          <w:szCs w:val="24"/>
        </w:rPr>
        <w:t xml:space="preserve"> model performs significantly better than traditional algorithms and is close to the performance of the Designed Model. </w:t>
      </w:r>
      <w:proofErr w:type="spellStart"/>
      <w:r w:rsidRPr="004E15AD">
        <w:rPr>
          <w:bCs/>
          <w:sz w:val="24"/>
          <w:szCs w:val="24"/>
        </w:rPr>
        <w:t>ResNet’s</w:t>
      </w:r>
      <w:proofErr w:type="spellEnd"/>
      <w:r w:rsidRPr="004E15AD">
        <w:rPr>
          <w:bCs/>
          <w:sz w:val="24"/>
          <w:szCs w:val="24"/>
        </w:rPr>
        <w:t xml:space="preserve"> residual connections allow for deeper networks without the vanishing gradient problem, making it well-suited for complex tasks like emotion recognition. However, the marginally lower accuracy compared to the Designed Model suggests that while </w:t>
      </w:r>
      <w:proofErr w:type="spellStart"/>
      <w:r w:rsidRPr="004E15AD">
        <w:rPr>
          <w:bCs/>
          <w:sz w:val="24"/>
          <w:szCs w:val="24"/>
        </w:rPr>
        <w:t>CNN+ResNet</w:t>
      </w:r>
      <w:proofErr w:type="spellEnd"/>
      <w:r w:rsidRPr="004E15AD">
        <w:rPr>
          <w:bCs/>
          <w:sz w:val="24"/>
          <w:szCs w:val="24"/>
        </w:rPr>
        <w:t xml:space="preserve"> is powerful, the specific optimization and pre-trained embeddings used in DeepFace provide a notable edge.</w:t>
      </w:r>
    </w:p>
    <w:p w14:paraId="41823B1A" w14:textId="77777777" w:rsidR="004E15AD" w:rsidRPr="004E15AD" w:rsidRDefault="004E15AD" w:rsidP="00513B41">
      <w:pPr>
        <w:spacing w:line="362" w:lineRule="exact"/>
        <w:ind w:left="527" w:right="505"/>
        <w:jc w:val="both"/>
        <w:rPr>
          <w:bCs/>
          <w:sz w:val="24"/>
          <w:szCs w:val="24"/>
        </w:rPr>
      </w:pPr>
    </w:p>
    <w:p w14:paraId="3C221CE7" w14:textId="77777777" w:rsidR="004E15AD" w:rsidRPr="004E15AD" w:rsidRDefault="004E15AD" w:rsidP="00513B41">
      <w:pPr>
        <w:spacing w:line="362" w:lineRule="exact"/>
        <w:ind w:left="527" w:right="505"/>
        <w:jc w:val="both"/>
        <w:rPr>
          <w:bCs/>
          <w:sz w:val="24"/>
          <w:szCs w:val="24"/>
        </w:rPr>
      </w:pPr>
      <w:r w:rsidRPr="004E15AD">
        <w:rPr>
          <w:bCs/>
          <w:sz w:val="24"/>
          <w:szCs w:val="24"/>
        </w:rPr>
        <w:t>In summary, the Designed Model’s use of DeepFace demonstrates the advantages of leveraging advanced deep learning frameworks tailored for facial analysis. It outperforms both traditional classifiers and other deep learning approaches, proving to be a highly effective solution for accurate and robust emotion recognition.</w:t>
      </w:r>
    </w:p>
    <w:p w14:paraId="03BB9633" w14:textId="77777777" w:rsidR="004E15AD" w:rsidRPr="004E15AD" w:rsidRDefault="004E15AD" w:rsidP="00513B41">
      <w:pPr>
        <w:spacing w:line="362" w:lineRule="exact"/>
        <w:ind w:left="527" w:right="505"/>
        <w:jc w:val="both"/>
        <w:rPr>
          <w:bCs/>
          <w:sz w:val="24"/>
          <w:szCs w:val="24"/>
        </w:rPr>
      </w:pPr>
    </w:p>
    <w:p w14:paraId="4E7DD28E" w14:textId="77777777" w:rsidR="00923190" w:rsidRDefault="00923190" w:rsidP="00513B41">
      <w:pPr>
        <w:spacing w:line="362" w:lineRule="exact"/>
        <w:ind w:left="527" w:right="505"/>
        <w:jc w:val="both"/>
        <w:rPr>
          <w:b/>
          <w:bCs/>
          <w:sz w:val="32"/>
          <w:szCs w:val="32"/>
        </w:rPr>
      </w:pPr>
    </w:p>
    <w:p w14:paraId="4C037BFC" w14:textId="77777777" w:rsidR="00923190" w:rsidRDefault="00923190" w:rsidP="00513B41">
      <w:pPr>
        <w:spacing w:line="362" w:lineRule="exact"/>
        <w:ind w:left="527" w:right="505"/>
        <w:jc w:val="both"/>
        <w:rPr>
          <w:b/>
          <w:bCs/>
          <w:sz w:val="32"/>
          <w:szCs w:val="32"/>
        </w:rPr>
      </w:pPr>
    </w:p>
    <w:p w14:paraId="3CB849B0" w14:textId="77777777" w:rsidR="00923190" w:rsidRDefault="00923190" w:rsidP="00513B41">
      <w:pPr>
        <w:spacing w:line="362" w:lineRule="exact"/>
        <w:ind w:left="527" w:right="505"/>
        <w:jc w:val="center"/>
        <w:rPr>
          <w:b/>
          <w:bCs/>
          <w:sz w:val="32"/>
          <w:szCs w:val="32"/>
        </w:rPr>
      </w:pPr>
    </w:p>
    <w:p w14:paraId="04EFC84C" w14:textId="77777777" w:rsidR="00513B41" w:rsidRDefault="00513B41" w:rsidP="00513B41">
      <w:pPr>
        <w:spacing w:line="362" w:lineRule="exact"/>
        <w:ind w:left="527" w:right="505"/>
        <w:jc w:val="center"/>
        <w:rPr>
          <w:b/>
          <w:bCs/>
          <w:sz w:val="32"/>
          <w:szCs w:val="32"/>
        </w:rPr>
      </w:pPr>
    </w:p>
    <w:p w14:paraId="7DE3B989" w14:textId="77777777" w:rsidR="004E15AD" w:rsidRDefault="004E15AD" w:rsidP="00513B41">
      <w:pPr>
        <w:spacing w:line="362" w:lineRule="exact"/>
        <w:ind w:left="527" w:right="505"/>
        <w:jc w:val="center"/>
        <w:rPr>
          <w:b/>
          <w:bCs/>
          <w:sz w:val="32"/>
          <w:szCs w:val="32"/>
        </w:rPr>
      </w:pPr>
    </w:p>
    <w:p w14:paraId="2451CA3C" w14:textId="77777777" w:rsidR="00254599" w:rsidRDefault="00254599" w:rsidP="00513B41">
      <w:pPr>
        <w:spacing w:line="362" w:lineRule="exact"/>
        <w:ind w:left="527" w:right="505"/>
        <w:jc w:val="center"/>
        <w:rPr>
          <w:b/>
          <w:bCs/>
          <w:sz w:val="32"/>
          <w:szCs w:val="32"/>
        </w:rPr>
      </w:pPr>
    </w:p>
    <w:p w14:paraId="70C8373C" w14:textId="77777777" w:rsidR="00254599" w:rsidRDefault="00254599" w:rsidP="00513B41">
      <w:pPr>
        <w:spacing w:line="362" w:lineRule="exact"/>
        <w:ind w:left="527" w:right="505"/>
        <w:jc w:val="center"/>
        <w:rPr>
          <w:b/>
          <w:bCs/>
          <w:sz w:val="32"/>
          <w:szCs w:val="32"/>
        </w:rPr>
      </w:pPr>
    </w:p>
    <w:p w14:paraId="4BFBF806" w14:textId="77777777" w:rsidR="00254599" w:rsidRDefault="00254599" w:rsidP="00513B41">
      <w:pPr>
        <w:spacing w:line="362" w:lineRule="exact"/>
        <w:ind w:left="527" w:right="505"/>
        <w:jc w:val="center"/>
        <w:rPr>
          <w:b/>
          <w:bCs/>
          <w:sz w:val="32"/>
          <w:szCs w:val="32"/>
        </w:rPr>
      </w:pPr>
    </w:p>
    <w:p w14:paraId="1C66E881" w14:textId="77777777" w:rsidR="00254599" w:rsidRDefault="00254599" w:rsidP="00513B41">
      <w:pPr>
        <w:spacing w:line="362" w:lineRule="exact"/>
        <w:ind w:left="527" w:right="505"/>
        <w:jc w:val="center"/>
        <w:rPr>
          <w:b/>
          <w:bCs/>
          <w:sz w:val="32"/>
          <w:szCs w:val="32"/>
        </w:rPr>
      </w:pPr>
    </w:p>
    <w:p w14:paraId="32F26D0A" w14:textId="77777777" w:rsidR="00254599" w:rsidRDefault="00254599" w:rsidP="00513B41">
      <w:pPr>
        <w:spacing w:line="362" w:lineRule="exact"/>
        <w:ind w:left="527" w:right="505"/>
        <w:jc w:val="center"/>
        <w:rPr>
          <w:b/>
          <w:bCs/>
          <w:sz w:val="32"/>
          <w:szCs w:val="32"/>
        </w:rPr>
      </w:pPr>
    </w:p>
    <w:p w14:paraId="194DD9C0" w14:textId="77777777" w:rsidR="00254599" w:rsidRDefault="00254599" w:rsidP="00513B41">
      <w:pPr>
        <w:spacing w:line="362" w:lineRule="exact"/>
        <w:ind w:left="527" w:right="505"/>
        <w:jc w:val="center"/>
        <w:rPr>
          <w:b/>
          <w:bCs/>
          <w:sz w:val="32"/>
          <w:szCs w:val="32"/>
        </w:rPr>
      </w:pPr>
    </w:p>
    <w:p w14:paraId="5AA7484E" w14:textId="77777777" w:rsidR="00254599" w:rsidRDefault="00254599" w:rsidP="00513B41">
      <w:pPr>
        <w:spacing w:line="362" w:lineRule="exact"/>
        <w:ind w:left="527" w:right="505"/>
        <w:jc w:val="center"/>
        <w:rPr>
          <w:b/>
          <w:bCs/>
          <w:sz w:val="32"/>
          <w:szCs w:val="32"/>
        </w:rPr>
      </w:pPr>
    </w:p>
    <w:p w14:paraId="5E8DC2F5" w14:textId="77777777" w:rsidR="00254599" w:rsidRDefault="00254599" w:rsidP="00513B41">
      <w:pPr>
        <w:spacing w:line="362" w:lineRule="exact"/>
        <w:ind w:left="527" w:right="505"/>
        <w:jc w:val="center"/>
        <w:rPr>
          <w:b/>
          <w:bCs/>
          <w:sz w:val="32"/>
          <w:szCs w:val="32"/>
        </w:rPr>
      </w:pPr>
    </w:p>
    <w:p w14:paraId="7F7D1D0C" w14:textId="77777777" w:rsidR="00254599" w:rsidRDefault="00254599" w:rsidP="00513B41">
      <w:pPr>
        <w:spacing w:line="362" w:lineRule="exact"/>
        <w:ind w:left="527" w:right="505"/>
        <w:jc w:val="center"/>
        <w:rPr>
          <w:b/>
          <w:bCs/>
          <w:sz w:val="32"/>
          <w:szCs w:val="32"/>
        </w:rPr>
      </w:pPr>
    </w:p>
    <w:p w14:paraId="7DD052B6" w14:textId="77777777" w:rsidR="00254599" w:rsidRDefault="00254599" w:rsidP="00513B41">
      <w:pPr>
        <w:spacing w:line="362" w:lineRule="exact"/>
        <w:ind w:left="527" w:right="505"/>
        <w:jc w:val="center"/>
        <w:rPr>
          <w:b/>
          <w:bCs/>
          <w:sz w:val="32"/>
          <w:szCs w:val="32"/>
        </w:rPr>
      </w:pPr>
    </w:p>
    <w:p w14:paraId="3C020BF9" w14:textId="77777777" w:rsidR="00254599" w:rsidRDefault="00254599" w:rsidP="00513B41">
      <w:pPr>
        <w:spacing w:line="362" w:lineRule="exact"/>
        <w:ind w:left="527" w:right="505"/>
        <w:jc w:val="center"/>
        <w:rPr>
          <w:b/>
          <w:bCs/>
          <w:sz w:val="32"/>
          <w:szCs w:val="32"/>
        </w:rPr>
      </w:pPr>
    </w:p>
    <w:p w14:paraId="3592330A" w14:textId="77777777" w:rsidR="00254599" w:rsidRDefault="00254599" w:rsidP="00513B41">
      <w:pPr>
        <w:spacing w:line="362" w:lineRule="exact"/>
        <w:ind w:left="527" w:right="505"/>
        <w:jc w:val="center"/>
        <w:rPr>
          <w:b/>
          <w:bCs/>
          <w:sz w:val="32"/>
          <w:szCs w:val="32"/>
        </w:rPr>
      </w:pPr>
    </w:p>
    <w:p w14:paraId="44BCC978" w14:textId="77777777" w:rsidR="00254599" w:rsidRDefault="00254599" w:rsidP="00513B41">
      <w:pPr>
        <w:spacing w:line="362" w:lineRule="exact"/>
        <w:ind w:left="527" w:right="505"/>
        <w:jc w:val="center"/>
        <w:rPr>
          <w:b/>
          <w:bCs/>
          <w:sz w:val="32"/>
          <w:szCs w:val="32"/>
        </w:rPr>
      </w:pPr>
    </w:p>
    <w:p w14:paraId="1989DB56" w14:textId="77777777" w:rsidR="00254599" w:rsidRDefault="00254599" w:rsidP="00513B41">
      <w:pPr>
        <w:spacing w:line="362" w:lineRule="exact"/>
        <w:ind w:left="527" w:right="505"/>
        <w:jc w:val="center"/>
        <w:rPr>
          <w:b/>
          <w:bCs/>
          <w:sz w:val="32"/>
          <w:szCs w:val="32"/>
        </w:rPr>
      </w:pPr>
    </w:p>
    <w:p w14:paraId="58B02471" w14:textId="77777777" w:rsidR="00254599" w:rsidRDefault="00254599" w:rsidP="00513B41">
      <w:pPr>
        <w:spacing w:line="362" w:lineRule="exact"/>
        <w:ind w:left="527" w:right="505"/>
        <w:jc w:val="center"/>
        <w:rPr>
          <w:b/>
          <w:bCs/>
          <w:sz w:val="32"/>
          <w:szCs w:val="32"/>
        </w:rPr>
      </w:pPr>
    </w:p>
    <w:p w14:paraId="7872F7B6" w14:textId="77777777" w:rsidR="00254599" w:rsidRDefault="00254599" w:rsidP="00513B41">
      <w:pPr>
        <w:spacing w:line="362" w:lineRule="exact"/>
        <w:ind w:left="527" w:right="505"/>
        <w:jc w:val="center"/>
        <w:rPr>
          <w:b/>
          <w:bCs/>
          <w:sz w:val="32"/>
          <w:szCs w:val="32"/>
        </w:rPr>
      </w:pPr>
    </w:p>
    <w:p w14:paraId="6D95FA33" w14:textId="77777777" w:rsidR="00254599" w:rsidRDefault="00254599" w:rsidP="00513B41">
      <w:pPr>
        <w:spacing w:line="362" w:lineRule="exact"/>
        <w:ind w:left="527" w:right="505"/>
        <w:jc w:val="center"/>
        <w:rPr>
          <w:b/>
          <w:bCs/>
          <w:sz w:val="32"/>
          <w:szCs w:val="32"/>
        </w:rPr>
      </w:pPr>
    </w:p>
    <w:p w14:paraId="2DAC64C0" w14:textId="77777777" w:rsidR="00254599" w:rsidRDefault="00254599" w:rsidP="00513B41">
      <w:pPr>
        <w:spacing w:line="362" w:lineRule="exact"/>
        <w:ind w:left="527" w:right="505"/>
        <w:jc w:val="center"/>
        <w:rPr>
          <w:b/>
          <w:bCs/>
          <w:sz w:val="32"/>
          <w:szCs w:val="32"/>
        </w:rPr>
      </w:pPr>
    </w:p>
    <w:p w14:paraId="49A1D4B8" w14:textId="77777777" w:rsidR="00254599" w:rsidRDefault="00254599" w:rsidP="00513B41">
      <w:pPr>
        <w:spacing w:line="362" w:lineRule="exact"/>
        <w:ind w:left="527" w:right="505"/>
        <w:jc w:val="center"/>
        <w:rPr>
          <w:b/>
          <w:bCs/>
          <w:sz w:val="32"/>
          <w:szCs w:val="32"/>
        </w:rPr>
      </w:pPr>
    </w:p>
    <w:p w14:paraId="606A6ECF" w14:textId="77777777" w:rsidR="00254599" w:rsidRDefault="00254599" w:rsidP="00513B41">
      <w:pPr>
        <w:spacing w:line="362" w:lineRule="exact"/>
        <w:ind w:left="527" w:right="505"/>
        <w:jc w:val="center"/>
        <w:rPr>
          <w:b/>
          <w:bCs/>
          <w:sz w:val="32"/>
          <w:szCs w:val="32"/>
        </w:rPr>
      </w:pPr>
    </w:p>
    <w:p w14:paraId="6E29DE7A" w14:textId="77777777" w:rsidR="00254599" w:rsidRDefault="00254599" w:rsidP="00513B41">
      <w:pPr>
        <w:spacing w:line="362" w:lineRule="exact"/>
        <w:ind w:left="527" w:right="505"/>
        <w:jc w:val="center"/>
        <w:rPr>
          <w:b/>
          <w:bCs/>
          <w:sz w:val="32"/>
          <w:szCs w:val="32"/>
        </w:rPr>
      </w:pPr>
    </w:p>
    <w:p w14:paraId="5748E202" w14:textId="77777777" w:rsidR="00254599" w:rsidRDefault="00254599" w:rsidP="00513B41">
      <w:pPr>
        <w:spacing w:line="362" w:lineRule="exact"/>
        <w:ind w:left="527" w:right="505"/>
        <w:jc w:val="center"/>
        <w:rPr>
          <w:b/>
          <w:bCs/>
          <w:sz w:val="32"/>
          <w:szCs w:val="32"/>
        </w:rPr>
      </w:pPr>
    </w:p>
    <w:p w14:paraId="221351F3" w14:textId="77777777" w:rsidR="00254599" w:rsidRDefault="00254599" w:rsidP="00513B41">
      <w:pPr>
        <w:spacing w:line="362" w:lineRule="exact"/>
        <w:ind w:left="527" w:right="505"/>
        <w:jc w:val="center"/>
        <w:rPr>
          <w:b/>
          <w:bCs/>
          <w:sz w:val="32"/>
          <w:szCs w:val="32"/>
        </w:rPr>
      </w:pPr>
    </w:p>
    <w:p w14:paraId="5A3BAE58" w14:textId="77777777" w:rsidR="00254599" w:rsidRDefault="00254599" w:rsidP="00513B41">
      <w:pPr>
        <w:spacing w:line="362" w:lineRule="exact"/>
        <w:ind w:left="527" w:right="505"/>
        <w:jc w:val="center"/>
        <w:rPr>
          <w:b/>
          <w:bCs/>
          <w:sz w:val="32"/>
          <w:szCs w:val="32"/>
        </w:rPr>
      </w:pPr>
    </w:p>
    <w:p w14:paraId="3E9C425B" w14:textId="77777777" w:rsidR="00825823" w:rsidRDefault="1B519E2C" w:rsidP="00513B41">
      <w:pPr>
        <w:spacing w:line="362" w:lineRule="exact"/>
        <w:ind w:left="527" w:right="505"/>
        <w:jc w:val="center"/>
        <w:rPr>
          <w:b/>
          <w:bCs/>
          <w:sz w:val="32"/>
          <w:szCs w:val="32"/>
        </w:rPr>
      </w:pPr>
      <w:r w:rsidRPr="0A6D220F">
        <w:rPr>
          <w:b/>
          <w:bCs/>
          <w:sz w:val="32"/>
          <w:szCs w:val="32"/>
        </w:rPr>
        <w:t>CHAPTER -6</w:t>
      </w:r>
    </w:p>
    <w:p w14:paraId="0BAA757A" w14:textId="77777777" w:rsidR="00825823" w:rsidRDefault="31D477B1" w:rsidP="00513B41">
      <w:pPr>
        <w:spacing w:line="362" w:lineRule="exact"/>
        <w:ind w:left="527" w:right="505"/>
        <w:jc w:val="center"/>
        <w:rPr>
          <w:b/>
          <w:bCs/>
          <w:sz w:val="32"/>
          <w:szCs w:val="32"/>
        </w:rPr>
      </w:pPr>
      <w:r w:rsidRPr="0A6D220F">
        <w:rPr>
          <w:b/>
          <w:bCs/>
          <w:sz w:val="32"/>
          <w:szCs w:val="32"/>
        </w:rPr>
        <w:t>Conclusions and Future Work</w:t>
      </w:r>
    </w:p>
    <w:p w14:paraId="256989B0" w14:textId="77777777" w:rsidR="0023470E" w:rsidRDefault="0023470E" w:rsidP="00513B41">
      <w:pPr>
        <w:spacing w:line="362" w:lineRule="exact"/>
        <w:ind w:left="527" w:right="505"/>
        <w:jc w:val="both"/>
        <w:rPr>
          <w:b/>
          <w:bCs/>
          <w:sz w:val="32"/>
          <w:szCs w:val="32"/>
        </w:rPr>
      </w:pPr>
    </w:p>
    <w:p w14:paraId="5CD3D989" w14:textId="77777777" w:rsidR="00E349BA" w:rsidRPr="00E349BA" w:rsidRDefault="00E349BA" w:rsidP="00254599">
      <w:pPr>
        <w:spacing w:after="120" w:line="276" w:lineRule="auto"/>
        <w:ind w:left="527" w:right="505"/>
        <w:jc w:val="both"/>
        <w:rPr>
          <w:b/>
          <w:sz w:val="24"/>
          <w:szCs w:val="24"/>
          <w:lang w:val=""/>
        </w:rPr>
      </w:pPr>
      <w:r w:rsidRPr="00E349BA">
        <w:rPr>
          <w:b/>
          <w:sz w:val="24"/>
          <w:szCs w:val="24"/>
          <w:lang w:val=""/>
        </w:rPr>
        <w:t>6.1 Conclusion</w:t>
      </w:r>
    </w:p>
    <w:p w14:paraId="464D4A3D" w14:textId="77777777" w:rsidR="0023470E" w:rsidRDefault="6D33E3D3" w:rsidP="00254599">
      <w:pPr>
        <w:spacing w:after="120" w:line="276" w:lineRule="auto"/>
        <w:ind w:left="527" w:right="505"/>
        <w:jc w:val="both"/>
        <w:rPr>
          <w:sz w:val="24"/>
          <w:szCs w:val="24"/>
        </w:rPr>
      </w:pPr>
      <w:r w:rsidRPr="0A6D220F">
        <w:rPr>
          <w:sz w:val="24"/>
          <w:szCs w:val="24"/>
          <w:lang w:val=""/>
        </w:rPr>
        <w:t>T</w:t>
      </w:r>
      <w:r w:rsidRPr="0A6D220F">
        <w:rPr>
          <w:sz w:val="24"/>
          <w:szCs w:val="24"/>
        </w:rPr>
        <w:t xml:space="preserve">his report paper gave the idea of advance field of facial emotion recognition (FER) taking support from affective computing, machine learning, and computer vision tasks. The main aim is to look how new technologies helped machine to understand human emotions better and faster. Since facial expressions, a powerful and widely understood way of communicating without words, using them in human-computer interaction is an important move toward creating smart and advanced systems. </w:t>
      </w:r>
    </w:p>
    <w:p w14:paraId="1E25EE76" w14:textId="77777777" w:rsidR="00E349BA" w:rsidRPr="00E349BA" w:rsidRDefault="6D33E3D3" w:rsidP="00254599">
      <w:pPr>
        <w:spacing w:after="120" w:line="276" w:lineRule="auto"/>
        <w:ind w:left="527" w:right="505"/>
        <w:jc w:val="both"/>
        <w:rPr>
          <w:sz w:val="24"/>
          <w:szCs w:val="24"/>
        </w:rPr>
      </w:pPr>
      <w:r w:rsidRPr="0A6D220F">
        <w:rPr>
          <w:sz w:val="24"/>
          <w:szCs w:val="24"/>
        </w:rPr>
        <w:lastRenderedPageBreak/>
        <w:t xml:space="preserve">The review pointed out that traditional human-computer interaction (HCI) system doesn’t often consider user’s emotions which leads to lower satisfaction and engagement. By adding facial emotions recognition (FER) features, systems can now respond to how users feel, making interactions more natural, responsive, and effective. Deep learning techniques like Convolutional Neural Networks (CNN) and tools like Deep Face have proven to be very accurate at recognizing emotions by analyzing facial expressions. </w:t>
      </w:r>
      <w:r w:rsidR="00E349BA">
        <w:rPr>
          <w:sz w:val="24"/>
          <w:szCs w:val="24"/>
        </w:rPr>
        <w:t xml:space="preserve">In other </w:t>
      </w:r>
      <w:proofErr w:type="gramStart"/>
      <w:r w:rsidR="00E349BA">
        <w:rPr>
          <w:sz w:val="24"/>
          <w:szCs w:val="24"/>
        </w:rPr>
        <w:t>words</w:t>
      </w:r>
      <w:proofErr w:type="gramEnd"/>
      <w:r w:rsidR="00E349BA">
        <w:rPr>
          <w:sz w:val="24"/>
          <w:szCs w:val="24"/>
        </w:rPr>
        <w:t xml:space="preserve"> we can also conclude that </w:t>
      </w:r>
      <w:r w:rsidR="00E349BA" w:rsidRPr="00E349BA">
        <w:rPr>
          <w:sz w:val="24"/>
          <w:szCs w:val="24"/>
        </w:rPr>
        <w:t>The Emotion Recognition System developed in this project successfully integrates computer vision and deep learning techniques to identify and classify human emotions in real-time through facial expressions. By using tools like OpenCV for face detection and DeepFace for emotion analysis, the system demonstrates a practical application of machine learning in understanding human affective states. The user interface, designed with Tkinter, makes the system interactive and accessible, while performance is enhanced through efficient frame handling and real-time updates.</w:t>
      </w:r>
    </w:p>
    <w:p w14:paraId="3039F8B7" w14:textId="77777777" w:rsidR="00E349BA" w:rsidRDefault="00E349BA" w:rsidP="00254599">
      <w:pPr>
        <w:spacing w:after="120" w:line="276" w:lineRule="auto"/>
        <w:ind w:left="527" w:right="505"/>
        <w:jc w:val="both"/>
        <w:rPr>
          <w:sz w:val="24"/>
          <w:szCs w:val="24"/>
        </w:rPr>
      </w:pPr>
      <w:r w:rsidRPr="00E349BA">
        <w:rPr>
          <w:sz w:val="24"/>
          <w:szCs w:val="24"/>
        </w:rPr>
        <w:t>This project illustrates the potential of artificial intelligence in bridging the gap between human emotions and machine interpretation. It highlights the growing significance of emotion-aware systems in domains such as healthcare, education, human-computer interaction, and smart surveillance. While the system currently recognizes basic emotions accurately, future advancements—such as multimodal input integration, more robust models, and deployment in real-world settings—can make it even more effective and impactful.</w:t>
      </w:r>
    </w:p>
    <w:p w14:paraId="3B0741C6" w14:textId="77777777" w:rsidR="008D14D3" w:rsidRDefault="6D33E3D3" w:rsidP="00254599">
      <w:pPr>
        <w:spacing w:after="120" w:line="276" w:lineRule="auto"/>
        <w:ind w:left="527" w:right="505"/>
        <w:jc w:val="both"/>
        <w:rPr>
          <w:sz w:val="24"/>
          <w:szCs w:val="24"/>
        </w:rPr>
      </w:pPr>
      <w:r w:rsidRPr="0A6D220F">
        <w:rPr>
          <w:sz w:val="24"/>
          <w:szCs w:val="24"/>
        </w:rPr>
        <w:t xml:space="preserve">In fact, some experiments mentioned in the review showed accuracy levels over 95%, highlighting how reliable these methods are for real-world use. We looked at several well-known models and datasets, such as FER-2013, Face Net, </w:t>
      </w:r>
      <w:r w:rsidR="6DBC55F1" w:rsidRPr="0A6D220F">
        <w:rPr>
          <w:sz w:val="24"/>
          <w:szCs w:val="24"/>
        </w:rPr>
        <w:t xml:space="preserve">CK+ </w:t>
      </w:r>
      <w:r w:rsidRPr="0A6D220F">
        <w:rPr>
          <w:sz w:val="24"/>
          <w:szCs w:val="24"/>
        </w:rPr>
        <w:t xml:space="preserve">and JAFFE. These have helped train and test strong FER systems using Deep Face. New methods, like using CNNs in multiple stages or combining different deep learning techniques, pushed performance even further. These updates make it possible to detect emotions in real-time with low delay and high confidence and accuracy. This allows to seek the opportunities in areas like education, healthcare, customer service, and mental health support. In the end, the review shows how emotion-aware technology can help remove the emotional gap between human and machines. By giving systems emotional intelligence by using latest technologies, we can create digital experiences that are more human, personalized, and effective &amp; increase human machine interaction. </w:t>
      </w:r>
    </w:p>
    <w:p w14:paraId="207312BC" w14:textId="77777777" w:rsidR="00E349BA" w:rsidRDefault="00E349BA" w:rsidP="00254599">
      <w:pPr>
        <w:spacing w:after="120" w:line="276" w:lineRule="auto"/>
        <w:ind w:left="527" w:right="505"/>
        <w:jc w:val="both"/>
        <w:rPr>
          <w:sz w:val="24"/>
          <w:szCs w:val="24"/>
        </w:rPr>
      </w:pPr>
    </w:p>
    <w:p w14:paraId="79A28CE9" w14:textId="77777777" w:rsidR="008D14D3" w:rsidRPr="008D14D3" w:rsidRDefault="008D14D3" w:rsidP="00254599">
      <w:pPr>
        <w:spacing w:after="120" w:line="276" w:lineRule="auto"/>
        <w:ind w:left="527" w:right="505"/>
        <w:jc w:val="both"/>
        <w:rPr>
          <w:b/>
          <w:sz w:val="24"/>
          <w:szCs w:val="24"/>
        </w:rPr>
      </w:pPr>
      <w:r>
        <w:rPr>
          <w:b/>
          <w:sz w:val="24"/>
          <w:szCs w:val="24"/>
        </w:rPr>
        <w:t>6.</w:t>
      </w:r>
      <w:r w:rsidR="00E349BA">
        <w:rPr>
          <w:b/>
          <w:sz w:val="24"/>
          <w:szCs w:val="24"/>
        </w:rPr>
        <w:t>2</w:t>
      </w:r>
      <w:r>
        <w:rPr>
          <w:b/>
          <w:sz w:val="24"/>
          <w:szCs w:val="24"/>
        </w:rPr>
        <w:t xml:space="preserve"> </w:t>
      </w:r>
      <w:r w:rsidRPr="008D14D3">
        <w:rPr>
          <w:b/>
          <w:sz w:val="24"/>
          <w:szCs w:val="24"/>
        </w:rPr>
        <w:t>Future work</w:t>
      </w:r>
    </w:p>
    <w:p w14:paraId="6C04C5F2" w14:textId="77777777" w:rsidR="008D14D3" w:rsidRPr="008D14D3" w:rsidRDefault="6D33E3D3" w:rsidP="00254599">
      <w:pPr>
        <w:spacing w:after="120" w:line="276" w:lineRule="auto"/>
        <w:ind w:left="527" w:right="505"/>
        <w:jc w:val="both"/>
        <w:rPr>
          <w:sz w:val="24"/>
          <w:szCs w:val="24"/>
        </w:rPr>
      </w:pPr>
      <w:r w:rsidRPr="0A6D220F">
        <w:rPr>
          <w:sz w:val="24"/>
          <w:szCs w:val="24"/>
        </w:rPr>
        <w:t>Future work should focus on better emotion detection across different cultures, improving real-time accuracy, and making sure system maintain the confidentiality of emotional data.</w:t>
      </w:r>
      <w:r w:rsidR="008D14D3">
        <w:t xml:space="preserve"> </w:t>
      </w:r>
      <w:r w:rsidR="008D14D3" w:rsidRPr="008D14D3">
        <w:rPr>
          <w:sz w:val="24"/>
          <w:szCs w:val="24"/>
        </w:rPr>
        <w:t>The current implementation of the Emotion Recognition System demonstrates effective real-time facial emotion detection using deep learning techniques and a user-friendly GUI. However, there are several areas that offer potential for enhancement and future development:</w:t>
      </w:r>
    </w:p>
    <w:p w14:paraId="0E2AC622" w14:textId="77777777" w:rsidR="008D14D3" w:rsidRDefault="008D14D3" w:rsidP="00254599">
      <w:pPr>
        <w:spacing w:after="120" w:line="276" w:lineRule="auto"/>
        <w:ind w:left="527" w:right="505"/>
        <w:jc w:val="both"/>
        <w:rPr>
          <w:sz w:val="24"/>
          <w:szCs w:val="24"/>
        </w:rPr>
      </w:pPr>
    </w:p>
    <w:p w14:paraId="19FFCB83"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1. Multimodal Emotion Recognition</w:t>
      </w:r>
    </w:p>
    <w:p w14:paraId="052F2D2C" w14:textId="77777777" w:rsidR="008D14D3" w:rsidRPr="008D14D3" w:rsidRDefault="008D14D3" w:rsidP="00254599">
      <w:pPr>
        <w:spacing w:after="120" w:line="276" w:lineRule="auto"/>
        <w:ind w:left="527" w:right="505"/>
        <w:jc w:val="both"/>
        <w:rPr>
          <w:sz w:val="24"/>
          <w:szCs w:val="24"/>
        </w:rPr>
      </w:pPr>
      <w:r w:rsidRPr="008D14D3">
        <w:rPr>
          <w:sz w:val="24"/>
          <w:szCs w:val="24"/>
        </w:rPr>
        <w:t xml:space="preserve">While this project focuses solely on facial expressions, emotions are also conveyed through </w:t>
      </w:r>
      <w:r w:rsidRPr="008D14D3">
        <w:rPr>
          <w:sz w:val="24"/>
          <w:szCs w:val="24"/>
        </w:rPr>
        <w:lastRenderedPageBreak/>
        <w:t>voice, gestures, and physiological signals (such as heart rate or pupil dilation). Future iterations can integrate audio analysis and biometric sensors to develop a multimodal system that improves emotion detection accuracy in complex or ambiguous scenarios.</w:t>
      </w:r>
    </w:p>
    <w:p w14:paraId="7DE49685" w14:textId="77777777" w:rsidR="008D14D3" w:rsidRPr="008D14D3" w:rsidRDefault="008D14D3" w:rsidP="00254599">
      <w:pPr>
        <w:spacing w:after="120" w:line="276" w:lineRule="auto"/>
        <w:ind w:left="527" w:right="505"/>
        <w:jc w:val="both"/>
        <w:rPr>
          <w:sz w:val="24"/>
          <w:szCs w:val="24"/>
        </w:rPr>
      </w:pPr>
    </w:p>
    <w:p w14:paraId="456F6C98"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2. Advanced Deep Learning Architectures</w:t>
      </w:r>
    </w:p>
    <w:p w14:paraId="5EA5DBDB" w14:textId="77777777" w:rsidR="008D14D3" w:rsidRPr="008D14D3" w:rsidRDefault="008D14D3" w:rsidP="00254599">
      <w:pPr>
        <w:spacing w:after="120" w:line="276" w:lineRule="auto"/>
        <w:ind w:left="527" w:right="505"/>
        <w:jc w:val="both"/>
        <w:rPr>
          <w:sz w:val="24"/>
          <w:szCs w:val="24"/>
        </w:rPr>
      </w:pPr>
      <w:r w:rsidRPr="008D14D3">
        <w:rPr>
          <w:sz w:val="24"/>
          <w:szCs w:val="24"/>
        </w:rPr>
        <w:t>The system currently utilizes traditional deep learning models. Future work could explore transformer-based models like Vision Transformers (</w:t>
      </w:r>
      <w:proofErr w:type="spellStart"/>
      <w:r w:rsidRPr="008D14D3">
        <w:rPr>
          <w:sz w:val="24"/>
          <w:szCs w:val="24"/>
        </w:rPr>
        <w:t>ViT</w:t>
      </w:r>
      <w:proofErr w:type="spellEnd"/>
      <w:r w:rsidRPr="008D14D3">
        <w:rPr>
          <w:sz w:val="24"/>
          <w:szCs w:val="24"/>
        </w:rPr>
        <w:t xml:space="preserve">) or </w:t>
      </w:r>
      <w:proofErr w:type="spellStart"/>
      <w:r w:rsidRPr="008D14D3">
        <w:rPr>
          <w:sz w:val="24"/>
          <w:szCs w:val="24"/>
        </w:rPr>
        <w:t>Swin</w:t>
      </w:r>
      <w:proofErr w:type="spellEnd"/>
      <w:r w:rsidRPr="008D14D3">
        <w:rPr>
          <w:sz w:val="24"/>
          <w:szCs w:val="24"/>
        </w:rPr>
        <w:t xml:space="preserve"> Transformers, which have shown superior performance in visual recognition tasks. These models may help in better understanding subtle facial expressions and improving classification across a wider range of emotional states.</w:t>
      </w:r>
    </w:p>
    <w:p w14:paraId="1BF05C31" w14:textId="77777777" w:rsidR="008D14D3" w:rsidRPr="008D14D3" w:rsidRDefault="008D14D3" w:rsidP="00254599">
      <w:pPr>
        <w:spacing w:after="120" w:line="276" w:lineRule="auto"/>
        <w:ind w:left="527" w:right="505"/>
        <w:jc w:val="both"/>
        <w:rPr>
          <w:sz w:val="24"/>
          <w:szCs w:val="24"/>
        </w:rPr>
      </w:pPr>
    </w:p>
    <w:p w14:paraId="6F0D9266"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3. Robustness in Real-World Conditions</w:t>
      </w:r>
    </w:p>
    <w:p w14:paraId="76B641A5" w14:textId="77777777" w:rsidR="008D14D3" w:rsidRPr="008D14D3" w:rsidRDefault="008D14D3" w:rsidP="00254599">
      <w:pPr>
        <w:spacing w:after="120" w:line="276" w:lineRule="auto"/>
        <w:ind w:left="527" w:right="505"/>
        <w:jc w:val="both"/>
        <w:rPr>
          <w:sz w:val="24"/>
          <w:szCs w:val="24"/>
        </w:rPr>
      </w:pPr>
      <w:r w:rsidRPr="008D14D3">
        <w:rPr>
          <w:sz w:val="24"/>
          <w:szCs w:val="24"/>
        </w:rPr>
        <w:t>Currently, the system performs best under controlled lighting and clear facial visibility. Enhancing the model’s ability to operate in low-light environments, with partial occlusions (like face masks or glasses), and across varied camera angles would improve its usability in real-world applications such as surveillance or in-car monitoring systems.</w:t>
      </w:r>
    </w:p>
    <w:p w14:paraId="49015B0A" w14:textId="77777777" w:rsidR="008D14D3" w:rsidRPr="008D14D3" w:rsidRDefault="008D14D3" w:rsidP="00254599">
      <w:pPr>
        <w:spacing w:after="120" w:line="276" w:lineRule="auto"/>
        <w:ind w:left="527" w:right="505"/>
        <w:jc w:val="both"/>
        <w:rPr>
          <w:sz w:val="24"/>
          <w:szCs w:val="24"/>
        </w:rPr>
      </w:pPr>
    </w:p>
    <w:p w14:paraId="540E7176"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4. Deployment on Edge Devices</w:t>
      </w:r>
    </w:p>
    <w:p w14:paraId="4923AC1C" w14:textId="77777777" w:rsidR="008D14D3" w:rsidRPr="008D14D3" w:rsidRDefault="008D14D3" w:rsidP="00254599">
      <w:pPr>
        <w:spacing w:after="120" w:line="276" w:lineRule="auto"/>
        <w:ind w:left="527" w:right="505"/>
        <w:jc w:val="both"/>
        <w:rPr>
          <w:sz w:val="24"/>
          <w:szCs w:val="24"/>
        </w:rPr>
      </w:pPr>
      <w:r w:rsidRPr="008D14D3">
        <w:rPr>
          <w:sz w:val="24"/>
          <w:szCs w:val="24"/>
        </w:rPr>
        <w:t>Optimizing the model for resource-constrained devices (such as mobile phones, Raspberry Pi, or embedded systems) will enable widespread, real-time usage without needing powerful hardware. This requires compression techniques such as model quantization or knowledge distillation.</w:t>
      </w:r>
    </w:p>
    <w:p w14:paraId="788E8BC1" w14:textId="77777777" w:rsidR="008D14D3" w:rsidRPr="008D14D3" w:rsidRDefault="008D14D3" w:rsidP="00254599">
      <w:pPr>
        <w:spacing w:after="120" w:line="276" w:lineRule="auto"/>
        <w:ind w:left="527" w:right="505"/>
        <w:jc w:val="both"/>
        <w:rPr>
          <w:sz w:val="24"/>
          <w:szCs w:val="24"/>
        </w:rPr>
      </w:pPr>
    </w:p>
    <w:p w14:paraId="0F94664C"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5. Emotion-Responsive Systems</w:t>
      </w:r>
    </w:p>
    <w:p w14:paraId="4B253CC3" w14:textId="77777777" w:rsidR="008D14D3" w:rsidRPr="008D14D3" w:rsidRDefault="008D14D3" w:rsidP="00254599">
      <w:pPr>
        <w:spacing w:after="120" w:line="276" w:lineRule="auto"/>
        <w:ind w:left="527" w:right="505"/>
        <w:jc w:val="both"/>
        <w:rPr>
          <w:sz w:val="24"/>
          <w:szCs w:val="24"/>
        </w:rPr>
      </w:pPr>
      <w:r w:rsidRPr="008D14D3">
        <w:rPr>
          <w:sz w:val="24"/>
          <w:szCs w:val="24"/>
        </w:rPr>
        <w:t>Another interesting direction is to develop emotion-aware interactive systems, where the application responds based on the detected emotion. For instance, in educational platforms, a system could adapt the difficulty of content based on the learner’s mood, or a customer service bot could provide empathetic replies during user frustration.</w:t>
      </w:r>
    </w:p>
    <w:p w14:paraId="6E98E5CB" w14:textId="77777777" w:rsidR="008D14D3" w:rsidRPr="008D14D3" w:rsidRDefault="008D14D3" w:rsidP="00254599">
      <w:pPr>
        <w:spacing w:after="120" w:line="276" w:lineRule="auto"/>
        <w:ind w:left="527" w:right="505"/>
        <w:jc w:val="both"/>
        <w:rPr>
          <w:sz w:val="24"/>
          <w:szCs w:val="24"/>
        </w:rPr>
      </w:pPr>
    </w:p>
    <w:p w14:paraId="7AB49E98" w14:textId="77777777" w:rsidR="008D14D3" w:rsidRPr="008D14D3" w:rsidRDefault="00E349BA" w:rsidP="00254599">
      <w:pPr>
        <w:spacing w:after="120" w:line="276" w:lineRule="auto"/>
        <w:ind w:left="527" w:right="505"/>
        <w:jc w:val="both"/>
        <w:rPr>
          <w:sz w:val="24"/>
          <w:szCs w:val="24"/>
        </w:rPr>
      </w:pPr>
      <w:r>
        <w:rPr>
          <w:sz w:val="24"/>
          <w:szCs w:val="24"/>
        </w:rPr>
        <w:t>6.2.</w:t>
      </w:r>
      <w:r w:rsidR="008D14D3" w:rsidRPr="008D14D3">
        <w:rPr>
          <w:sz w:val="24"/>
          <w:szCs w:val="24"/>
        </w:rPr>
        <w:t>6. Dataset Diversity and Model Fairness</w:t>
      </w:r>
    </w:p>
    <w:p w14:paraId="7E35252D" w14:textId="77777777" w:rsidR="008D14D3" w:rsidRPr="008D14D3" w:rsidRDefault="008D14D3" w:rsidP="00254599">
      <w:pPr>
        <w:spacing w:after="120" w:line="276" w:lineRule="auto"/>
        <w:ind w:left="527" w:right="505"/>
        <w:jc w:val="both"/>
        <w:rPr>
          <w:sz w:val="24"/>
          <w:szCs w:val="24"/>
        </w:rPr>
      </w:pPr>
      <w:r w:rsidRPr="008D14D3">
        <w:rPr>
          <w:sz w:val="24"/>
          <w:szCs w:val="24"/>
        </w:rPr>
        <w:t>Most emotion datasets are biased toward specific age groups, ethnicities, or cultural expressions. Expanding the training dataset with more diverse and inclusive samples will make the system more generalizable and reduce bias in emotion interpretation across global users.</w:t>
      </w:r>
    </w:p>
    <w:p w14:paraId="57E02835" w14:textId="77777777" w:rsidR="008D14D3" w:rsidRPr="008D14D3" w:rsidRDefault="008D14D3" w:rsidP="00254599">
      <w:pPr>
        <w:spacing w:after="120" w:line="276" w:lineRule="auto"/>
        <w:ind w:left="527" w:right="505"/>
        <w:jc w:val="both"/>
        <w:rPr>
          <w:sz w:val="24"/>
          <w:szCs w:val="24"/>
        </w:rPr>
      </w:pPr>
      <w:r w:rsidRPr="008D14D3">
        <w:rPr>
          <w:sz w:val="24"/>
          <w:szCs w:val="24"/>
        </w:rPr>
        <w:t>This forward-looking approach can help evolve the current system into a more intelligent, adaptive, and human-aware tool, suitable for applications in healthcare, education, entertainment, and smart interfaces.</w:t>
      </w:r>
    </w:p>
    <w:p w14:paraId="4D7352A5" w14:textId="77777777" w:rsidR="0023470E" w:rsidRDefault="0023470E" w:rsidP="0A6D220F">
      <w:pPr>
        <w:pStyle w:val="BodyText"/>
        <w:spacing w:line="362" w:lineRule="exact"/>
        <w:ind w:left="1374" w:right="1374"/>
        <w:jc w:val="both"/>
        <w:rPr>
          <w:color w:val="211F1F"/>
        </w:rPr>
      </w:pPr>
    </w:p>
    <w:p w14:paraId="5C36522A" w14:textId="77777777" w:rsidR="00EB1139" w:rsidRDefault="00EB1139" w:rsidP="0A6D220F">
      <w:pPr>
        <w:spacing w:line="362" w:lineRule="exact"/>
        <w:ind w:left="1374" w:right="1374"/>
        <w:jc w:val="center"/>
        <w:rPr>
          <w:b/>
          <w:bCs/>
          <w:sz w:val="24"/>
          <w:szCs w:val="24"/>
        </w:rPr>
      </w:pPr>
    </w:p>
    <w:p w14:paraId="2AFB0760" w14:textId="77777777" w:rsidR="00254599" w:rsidRDefault="00254599" w:rsidP="0A6D220F">
      <w:pPr>
        <w:spacing w:line="362" w:lineRule="exact"/>
        <w:ind w:left="1374" w:right="1374"/>
        <w:jc w:val="center"/>
        <w:rPr>
          <w:b/>
          <w:bCs/>
          <w:sz w:val="24"/>
          <w:szCs w:val="24"/>
        </w:rPr>
      </w:pPr>
    </w:p>
    <w:p w14:paraId="7B56B9D9" w14:textId="77777777" w:rsidR="00254599" w:rsidRDefault="00254599" w:rsidP="0A6D220F">
      <w:pPr>
        <w:spacing w:line="362" w:lineRule="exact"/>
        <w:ind w:left="1374" w:right="1374"/>
        <w:jc w:val="center"/>
        <w:rPr>
          <w:b/>
          <w:bCs/>
          <w:sz w:val="24"/>
          <w:szCs w:val="24"/>
        </w:rPr>
      </w:pPr>
    </w:p>
    <w:p w14:paraId="4924C114" w14:textId="77777777" w:rsidR="00254599" w:rsidRDefault="00254599" w:rsidP="0A6D220F">
      <w:pPr>
        <w:spacing w:line="362" w:lineRule="exact"/>
        <w:ind w:left="1374" w:right="1374"/>
        <w:jc w:val="center"/>
        <w:rPr>
          <w:b/>
          <w:bCs/>
          <w:sz w:val="24"/>
          <w:szCs w:val="24"/>
        </w:rPr>
      </w:pPr>
    </w:p>
    <w:p w14:paraId="220FF0DD" w14:textId="77777777" w:rsidR="00254599" w:rsidRDefault="00254599" w:rsidP="0A6D220F">
      <w:pPr>
        <w:spacing w:line="362" w:lineRule="exact"/>
        <w:ind w:left="1374" w:right="1374"/>
        <w:jc w:val="center"/>
        <w:rPr>
          <w:b/>
          <w:bCs/>
          <w:sz w:val="24"/>
          <w:szCs w:val="24"/>
        </w:rPr>
      </w:pPr>
    </w:p>
    <w:p w14:paraId="58980488" w14:textId="77777777" w:rsidR="00254599" w:rsidRDefault="00254599" w:rsidP="0A6D220F">
      <w:pPr>
        <w:spacing w:line="362" w:lineRule="exact"/>
        <w:ind w:left="1374" w:right="1374"/>
        <w:jc w:val="center"/>
        <w:rPr>
          <w:b/>
          <w:bCs/>
          <w:sz w:val="24"/>
          <w:szCs w:val="24"/>
        </w:rPr>
      </w:pPr>
    </w:p>
    <w:p w14:paraId="5AF2C2BA" w14:textId="77777777" w:rsidR="00254599" w:rsidRDefault="00254599" w:rsidP="0A6D220F">
      <w:pPr>
        <w:spacing w:line="362" w:lineRule="exact"/>
        <w:ind w:left="1374" w:right="1374"/>
        <w:jc w:val="center"/>
        <w:rPr>
          <w:b/>
          <w:bCs/>
          <w:sz w:val="24"/>
          <w:szCs w:val="24"/>
        </w:rPr>
      </w:pPr>
    </w:p>
    <w:p w14:paraId="2E2533EF" w14:textId="77777777" w:rsidR="00254599" w:rsidRDefault="00254599" w:rsidP="0A6D220F">
      <w:pPr>
        <w:spacing w:line="362" w:lineRule="exact"/>
        <w:ind w:left="1374" w:right="1374"/>
        <w:jc w:val="center"/>
        <w:rPr>
          <w:b/>
          <w:bCs/>
          <w:sz w:val="24"/>
          <w:szCs w:val="24"/>
        </w:rPr>
      </w:pPr>
    </w:p>
    <w:p w14:paraId="644633E9" w14:textId="77777777" w:rsidR="00254599" w:rsidRDefault="00254599" w:rsidP="0A6D220F">
      <w:pPr>
        <w:spacing w:line="362" w:lineRule="exact"/>
        <w:ind w:left="1374" w:right="1374"/>
        <w:jc w:val="center"/>
        <w:rPr>
          <w:b/>
          <w:bCs/>
          <w:sz w:val="24"/>
          <w:szCs w:val="24"/>
        </w:rPr>
      </w:pPr>
    </w:p>
    <w:p w14:paraId="7442548C" w14:textId="77777777" w:rsidR="00254599" w:rsidRDefault="00254599" w:rsidP="0A6D220F">
      <w:pPr>
        <w:spacing w:line="362" w:lineRule="exact"/>
        <w:ind w:left="1374" w:right="1374"/>
        <w:jc w:val="center"/>
        <w:rPr>
          <w:b/>
          <w:bCs/>
          <w:sz w:val="24"/>
          <w:szCs w:val="24"/>
        </w:rPr>
      </w:pPr>
    </w:p>
    <w:p w14:paraId="2FB27612" w14:textId="77777777" w:rsidR="00254599" w:rsidRDefault="00254599" w:rsidP="0A6D220F">
      <w:pPr>
        <w:spacing w:line="362" w:lineRule="exact"/>
        <w:ind w:left="1374" w:right="1374"/>
        <w:jc w:val="center"/>
        <w:rPr>
          <w:b/>
          <w:bCs/>
          <w:sz w:val="24"/>
          <w:szCs w:val="24"/>
        </w:rPr>
      </w:pPr>
    </w:p>
    <w:p w14:paraId="6C686A13" w14:textId="77777777" w:rsidR="00254599" w:rsidRDefault="00254599" w:rsidP="0A6D220F">
      <w:pPr>
        <w:spacing w:line="362" w:lineRule="exact"/>
        <w:ind w:left="1374" w:right="1374"/>
        <w:jc w:val="center"/>
        <w:rPr>
          <w:b/>
          <w:bCs/>
          <w:sz w:val="24"/>
          <w:szCs w:val="24"/>
        </w:rPr>
      </w:pPr>
    </w:p>
    <w:p w14:paraId="7CBA5D6D" w14:textId="77777777" w:rsidR="00254599" w:rsidRDefault="00254599" w:rsidP="0A6D220F">
      <w:pPr>
        <w:spacing w:line="362" w:lineRule="exact"/>
        <w:ind w:left="1374" w:right="1374"/>
        <w:jc w:val="center"/>
        <w:rPr>
          <w:b/>
          <w:bCs/>
          <w:sz w:val="24"/>
          <w:szCs w:val="24"/>
        </w:rPr>
      </w:pPr>
    </w:p>
    <w:p w14:paraId="149F08A0" w14:textId="77777777" w:rsidR="004E15AD" w:rsidRDefault="004E15AD" w:rsidP="58AE8ED2">
      <w:pPr>
        <w:spacing w:line="362" w:lineRule="exact"/>
        <w:ind w:left="1374" w:right="1374"/>
        <w:jc w:val="center"/>
        <w:rPr>
          <w:b/>
          <w:bCs/>
          <w:sz w:val="24"/>
          <w:szCs w:val="24"/>
        </w:rPr>
      </w:pPr>
    </w:p>
    <w:p w14:paraId="341A9680" w14:textId="77777777" w:rsidR="00254599" w:rsidRDefault="00254599" w:rsidP="58AE8ED2">
      <w:pPr>
        <w:spacing w:line="362" w:lineRule="exact"/>
        <w:ind w:left="1374" w:right="1374"/>
        <w:jc w:val="center"/>
        <w:rPr>
          <w:b/>
          <w:bCs/>
          <w:sz w:val="24"/>
          <w:szCs w:val="24"/>
        </w:rPr>
      </w:pPr>
    </w:p>
    <w:p w14:paraId="7B0C8510" w14:textId="77777777" w:rsidR="00254599" w:rsidRDefault="00254599" w:rsidP="58AE8ED2">
      <w:pPr>
        <w:spacing w:line="362" w:lineRule="exact"/>
        <w:ind w:left="1374" w:right="1374"/>
        <w:jc w:val="center"/>
        <w:rPr>
          <w:b/>
          <w:bCs/>
          <w:sz w:val="24"/>
          <w:szCs w:val="24"/>
        </w:rPr>
      </w:pPr>
    </w:p>
    <w:p w14:paraId="2A59AB7A" w14:textId="77777777" w:rsidR="00254599" w:rsidRDefault="00254599" w:rsidP="58AE8ED2">
      <w:pPr>
        <w:spacing w:line="362" w:lineRule="exact"/>
        <w:ind w:left="1374" w:right="1374"/>
        <w:jc w:val="center"/>
        <w:rPr>
          <w:b/>
          <w:bCs/>
          <w:sz w:val="24"/>
          <w:szCs w:val="24"/>
        </w:rPr>
      </w:pPr>
    </w:p>
    <w:p w14:paraId="4D143A1E" w14:textId="77777777" w:rsidR="00254599" w:rsidRDefault="00254599" w:rsidP="58AE8ED2">
      <w:pPr>
        <w:spacing w:line="362" w:lineRule="exact"/>
        <w:ind w:left="1374" w:right="1374"/>
        <w:jc w:val="center"/>
        <w:rPr>
          <w:b/>
          <w:bCs/>
          <w:sz w:val="24"/>
          <w:szCs w:val="24"/>
        </w:rPr>
      </w:pPr>
    </w:p>
    <w:p w14:paraId="1C065FBA" w14:textId="77777777" w:rsidR="00254599" w:rsidRDefault="00254599" w:rsidP="58AE8ED2">
      <w:pPr>
        <w:spacing w:line="362" w:lineRule="exact"/>
        <w:ind w:left="1374" w:right="1374"/>
        <w:jc w:val="center"/>
        <w:rPr>
          <w:b/>
          <w:bCs/>
          <w:sz w:val="24"/>
          <w:szCs w:val="24"/>
        </w:rPr>
      </w:pPr>
    </w:p>
    <w:p w14:paraId="3B931958" w14:textId="77777777" w:rsidR="00254599" w:rsidRDefault="00254599" w:rsidP="58AE8ED2">
      <w:pPr>
        <w:spacing w:line="362" w:lineRule="exact"/>
        <w:ind w:left="1374" w:right="1374"/>
        <w:jc w:val="center"/>
        <w:rPr>
          <w:b/>
          <w:bCs/>
          <w:sz w:val="24"/>
          <w:szCs w:val="24"/>
        </w:rPr>
      </w:pPr>
    </w:p>
    <w:p w14:paraId="15401658" w14:textId="77777777" w:rsidR="00254599" w:rsidRDefault="00254599" w:rsidP="58AE8ED2">
      <w:pPr>
        <w:spacing w:line="362" w:lineRule="exact"/>
        <w:ind w:left="1374" w:right="1374"/>
        <w:jc w:val="center"/>
        <w:rPr>
          <w:b/>
          <w:bCs/>
          <w:sz w:val="24"/>
          <w:szCs w:val="24"/>
        </w:rPr>
      </w:pPr>
    </w:p>
    <w:p w14:paraId="56A5EB7C" w14:textId="77777777" w:rsidR="00254599" w:rsidRDefault="00254599" w:rsidP="58AE8ED2">
      <w:pPr>
        <w:spacing w:line="362" w:lineRule="exact"/>
        <w:ind w:left="1374" w:right="1374"/>
        <w:jc w:val="center"/>
        <w:rPr>
          <w:b/>
          <w:bCs/>
          <w:sz w:val="24"/>
          <w:szCs w:val="24"/>
        </w:rPr>
      </w:pPr>
    </w:p>
    <w:p w14:paraId="3647D2C2" w14:textId="77777777" w:rsidR="00254599" w:rsidRDefault="00254599" w:rsidP="58AE8ED2">
      <w:pPr>
        <w:spacing w:line="362" w:lineRule="exact"/>
        <w:ind w:left="1374" w:right="1374"/>
        <w:jc w:val="center"/>
        <w:rPr>
          <w:b/>
          <w:bCs/>
          <w:sz w:val="24"/>
          <w:szCs w:val="24"/>
        </w:rPr>
      </w:pPr>
    </w:p>
    <w:p w14:paraId="7C6D26BA" w14:textId="77777777" w:rsidR="00254599" w:rsidRDefault="00254599" w:rsidP="58AE8ED2">
      <w:pPr>
        <w:spacing w:line="362" w:lineRule="exact"/>
        <w:ind w:left="1374" w:right="1374"/>
        <w:jc w:val="center"/>
        <w:rPr>
          <w:b/>
          <w:bCs/>
          <w:sz w:val="24"/>
          <w:szCs w:val="24"/>
        </w:rPr>
      </w:pPr>
    </w:p>
    <w:p w14:paraId="0273AE00" w14:textId="77777777" w:rsidR="00766249" w:rsidRDefault="00766249" w:rsidP="00207C0B">
      <w:pPr>
        <w:spacing w:line="362" w:lineRule="exact"/>
        <w:ind w:left="720" w:right="1374"/>
        <w:jc w:val="center"/>
        <w:rPr>
          <w:b/>
          <w:bCs/>
          <w:sz w:val="32"/>
          <w:szCs w:val="32"/>
        </w:rPr>
      </w:pPr>
      <w:r>
        <w:rPr>
          <w:b/>
          <w:bCs/>
          <w:sz w:val="32"/>
          <w:szCs w:val="32"/>
        </w:rPr>
        <w:t xml:space="preserve">  </w:t>
      </w:r>
    </w:p>
    <w:p w14:paraId="2AE6F65D" w14:textId="77777777" w:rsidR="00766249" w:rsidRDefault="00766249" w:rsidP="00207C0B">
      <w:pPr>
        <w:spacing w:line="362" w:lineRule="exact"/>
        <w:ind w:left="720" w:right="1374"/>
        <w:jc w:val="center"/>
        <w:rPr>
          <w:b/>
          <w:bCs/>
          <w:sz w:val="32"/>
          <w:szCs w:val="32"/>
        </w:rPr>
      </w:pPr>
    </w:p>
    <w:p w14:paraId="798628BF" w14:textId="77777777" w:rsidR="00766249" w:rsidRDefault="00766249" w:rsidP="00207C0B">
      <w:pPr>
        <w:spacing w:line="362" w:lineRule="exact"/>
        <w:ind w:left="720" w:right="1374"/>
        <w:jc w:val="center"/>
        <w:rPr>
          <w:b/>
          <w:bCs/>
          <w:sz w:val="32"/>
          <w:szCs w:val="32"/>
        </w:rPr>
      </w:pPr>
    </w:p>
    <w:p w14:paraId="2AD62BDD" w14:textId="77777777" w:rsidR="00766249" w:rsidRDefault="00766249" w:rsidP="00207C0B">
      <w:pPr>
        <w:spacing w:line="362" w:lineRule="exact"/>
        <w:ind w:left="720" w:right="1374"/>
        <w:jc w:val="center"/>
        <w:rPr>
          <w:b/>
          <w:bCs/>
          <w:sz w:val="32"/>
          <w:szCs w:val="32"/>
        </w:rPr>
      </w:pPr>
    </w:p>
    <w:p w14:paraId="755D7627" w14:textId="77777777" w:rsidR="00766249" w:rsidRDefault="00766249" w:rsidP="00207C0B">
      <w:pPr>
        <w:spacing w:line="362" w:lineRule="exact"/>
        <w:ind w:left="720" w:right="1374"/>
        <w:jc w:val="center"/>
        <w:rPr>
          <w:b/>
          <w:bCs/>
          <w:sz w:val="32"/>
          <w:szCs w:val="32"/>
        </w:rPr>
      </w:pPr>
      <w:r>
        <w:rPr>
          <w:b/>
          <w:bCs/>
          <w:sz w:val="32"/>
          <w:szCs w:val="32"/>
        </w:rPr>
        <w:t xml:space="preserve">       </w:t>
      </w:r>
    </w:p>
    <w:p w14:paraId="1D8AB134" w14:textId="77777777" w:rsidR="00207C0B" w:rsidRDefault="00766249" w:rsidP="00207C0B">
      <w:pPr>
        <w:spacing w:line="362" w:lineRule="exact"/>
        <w:ind w:left="720" w:right="1374"/>
        <w:jc w:val="center"/>
        <w:rPr>
          <w:b/>
          <w:bCs/>
          <w:sz w:val="32"/>
          <w:szCs w:val="32"/>
        </w:rPr>
      </w:pPr>
      <w:r>
        <w:rPr>
          <w:b/>
          <w:bCs/>
          <w:sz w:val="32"/>
          <w:szCs w:val="32"/>
        </w:rPr>
        <w:t xml:space="preserve">      </w:t>
      </w:r>
      <w:r w:rsidR="00EB1139">
        <w:rPr>
          <w:b/>
          <w:bCs/>
          <w:sz w:val="32"/>
          <w:szCs w:val="32"/>
        </w:rPr>
        <w:t>C</w:t>
      </w:r>
      <w:r w:rsidR="1B519E2C" w:rsidRPr="0A6D220F">
        <w:rPr>
          <w:b/>
          <w:bCs/>
          <w:sz w:val="32"/>
          <w:szCs w:val="32"/>
        </w:rPr>
        <w:t>HAPTER -7</w:t>
      </w:r>
    </w:p>
    <w:p w14:paraId="6CBCD541" w14:textId="77777777" w:rsidR="00041585" w:rsidRDefault="00207C0B" w:rsidP="00EB1139">
      <w:pPr>
        <w:spacing w:line="362" w:lineRule="exact"/>
        <w:ind w:left="1374" w:right="1374"/>
        <w:jc w:val="center"/>
        <w:rPr>
          <w:sz w:val="32"/>
          <w:szCs w:val="32"/>
        </w:rPr>
      </w:pPr>
      <w:r w:rsidRPr="0A6D220F">
        <w:rPr>
          <w:sz w:val="32"/>
          <w:szCs w:val="32"/>
        </w:rPr>
        <w:t>Progress Schedule Semester</w:t>
      </w:r>
      <w:r w:rsidRPr="0A6D220F">
        <w:rPr>
          <w:spacing w:val="-8"/>
          <w:sz w:val="32"/>
          <w:szCs w:val="32"/>
        </w:rPr>
        <w:t xml:space="preserve"> </w:t>
      </w:r>
      <w:r w:rsidRPr="0A6D220F">
        <w:rPr>
          <w:sz w:val="32"/>
          <w:szCs w:val="32"/>
        </w:rPr>
        <w:t>Wis</w:t>
      </w:r>
      <w:r w:rsidR="00EB1139">
        <w:rPr>
          <w:sz w:val="32"/>
          <w:szCs w:val="32"/>
        </w:rPr>
        <w:t>e</w:t>
      </w:r>
    </w:p>
    <w:p w14:paraId="234E15C0" w14:textId="77777777" w:rsidR="00893CD7" w:rsidRDefault="00893CD7" w:rsidP="00EB1139">
      <w:pPr>
        <w:spacing w:line="362" w:lineRule="exact"/>
        <w:ind w:left="1374" w:right="1374"/>
        <w:jc w:val="center"/>
        <w:rPr>
          <w:sz w:val="32"/>
          <w:szCs w:val="32"/>
        </w:rPr>
      </w:pPr>
    </w:p>
    <w:p w14:paraId="05A53966" w14:textId="77777777" w:rsidR="00EB1139" w:rsidRDefault="00A1718C" w:rsidP="00A95F80">
      <w:pPr>
        <w:pStyle w:val="BodyText"/>
        <w:jc w:val="center"/>
      </w:pPr>
      <w:r w:rsidRPr="5A1ED1DB">
        <w:rPr>
          <w:b/>
          <w:bCs/>
        </w:rPr>
        <w:t xml:space="preserve">Table </w:t>
      </w:r>
      <w:r>
        <w:rPr>
          <w:b/>
          <w:bCs/>
        </w:rPr>
        <w:t>7</w:t>
      </w:r>
      <w:r w:rsidRPr="5A1ED1DB">
        <w:rPr>
          <w:b/>
          <w:bCs/>
        </w:rPr>
        <w:t>.</w:t>
      </w:r>
      <w:r>
        <w:rPr>
          <w:b/>
          <w:bCs/>
        </w:rPr>
        <w:t>1</w:t>
      </w:r>
      <w:r w:rsidRPr="008D37C9">
        <w:t xml:space="preserve">: </w:t>
      </w:r>
      <w:r>
        <w:t>Semester Wise Progress Report</w:t>
      </w:r>
      <w:r>
        <w:rPr>
          <w:b/>
          <w:bCs/>
        </w:rPr>
        <w:br/>
      </w:r>
    </w:p>
    <w:tbl>
      <w:tblPr>
        <w:tblStyle w:val="TableGrid"/>
        <w:tblW w:w="0" w:type="auto"/>
        <w:tblInd w:w="527" w:type="dxa"/>
        <w:tblLook w:val="04A0" w:firstRow="1" w:lastRow="0" w:firstColumn="1" w:lastColumn="0" w:noHBand="0" w:noVBand="1"/>
      </w:tblPr>
      <w:tblGrid>
        <w:gridCol w:w="3194"/>
        <w:gridCol w:w="3217"/>
        <w:gridCol w:w="3162"/>
      </w:tblGrid>
      <w:tr w:rsidR="00A95F80" w14:paraId="434A078D" w14:textId="77777777" w:rsidTr="000B0A31">
        <w:tc>
          <w:tcPr>
            <w:tcW w:w="3194" w:type="dxa"/>
          </w:tcPr>
          <w:p w14:paraId="2E97BEF2" w14:textId="77777777" w:rsidR="00A95F80" w:rsidRDefault="00A95F80" w:rsidP="00254599">
            <w:pPr>
              <w:pStyle w:val="BodyText"/>
              <w:spacing w:line="276" w:lineRule="auto"/>
              <w:ind w:right="505"/>
              <w:jc w:val="both"/>
              <w:rPr>
                <w:b/>
                <w:bCs/>
              </w:rPr>
            </w:pPr>
            <w:r>
              <w:rPr>
                <w:b/>
                <w:bCs/>
              </w:rPr>
              <w:t>Month, Year</w:t>
            </w:r>
          </w:p>
        </w:tc>
        <w:tc>
          <w:tcPr>
            <w:tcW w:w="3217" w:type="dxa"/>
          </w:tcPr>
          <w:p w14:paraId="0E8508EF" w14:textId="77777777" w:rsidR="00A95F80" w:rsidRPr="00A95F80" w:rsidRDefault="00A95F80" w:rsidP="00A95F80">
            <w:pPr>
              <w:pStyle w:val="Default"/>
              <w:jc w:val="both"/>
              <w:rPr>
                <w:sz w:val="23"/>
                <w:szCs w:val="23"/>
              </w:rPr>
            </w:pPr>
            <w:r>
              <w:rPr>
                <w:b/>
                <w:bCs/>
                <w:sz w:val="23"/>
                <w:szCs w:val="23"/>
              </w:rPr>
              <w:t xml:space="preserve">Task done </w:t>
            </w:r>
          </w:p>
        </w:tc>
        <w:tc>
          <w:tcPr>
            <w:tcW w:w="3162" w:type="dxa"/>
          </w:tcPr>
          <w:p w14:paraId="20B46316" w14:textId="77777777" w:rsidR="00A95F80" w:rsidRPr="00A95F80" w:rsidRDefault="00A95F80" w:rsidP="00A95F80">
            <w:pPr>
              <w:pStyle w:val="Default"/>
              <w:jc w:val="both"/>
              <w:rPr>
                <w:sz w:val="23"/>
                <w:szCs w:val="23"/>
              </w:rPr>
            </w:pPr>
            <w:r>
              <w:rPr>
                <w:b/>
                <w:bCs/>
                <w:sz w:val="23"/>
                <w:szCs w:val="23"/>
              </w:rPr>
              <w:t xml:space="preserve">Semester </w:t>
            </w:r>
          </w:p>
        </w:tc>
      </w:tr>
      <w:tr w:rsidR="00A95F80" w14:paraId="7278D8C4" w14:textId="77777777" w:rsidTr="000B0A31">
        <w:tc>
          <w:tcPr>
            <w:tcW w:w="3194" w:type="dxa"/>
          </w:tcPr>
          <w:p w14:paraId="0A108DC8" w14:textId="77777777" w:rsidR="00A95F80" w:rsidRPr="00A95F80" w:rsidRDefault="00A95F80" w:rsidP="00A95F80">
            <w:pPr>
              <w:pStyle w:val="Default"/>
              <w:jc w:val="both"/>
              <w:rPr>
                <w:sz w:val="23"/>
                <w:szCs w:val="23"/>
              </w:rPr>
            </w:pPr>
            <w:r>
              <w:rPr>
                <w:sz w:val="23"/>
                <w:szCs w:val="23"/>
              </w:rPr>
              <w:t xml:space="preserve">Aug, 2024 </w:t>
            </w:r>
          </w:p>
        </w:tc>
        <w:tc>
          <w:tcPr>
            <w:tcW w:w="3217" w:type="dxa"/>
          </w:tcPr>
          <w:p w14:paraId="381BF82A" w14:textId="77777777" w:rsidR="00A95F80" w:rsidRDefault="00A95F80" w:rsidP="00A95F80">
            <w:pPr>
              <w:pStyle w:val="Default"/>
              <w:jc w:val="both"/>
              <w:rPr>
                <w:sz w:val="23"/>
                <w:szCs w:val="23"/>
              </w:rPr>
            </w:pPr>
            <w:r>
              <w:rPr>
                <w:sz w:val="23"/>
                <w:szCs w:val="23"/>
              </w:rPr>
              <w:t xml:space="preserve">Selected the project topic after evaluating multiple ideas for feasibility and relevance. </w:t>
            </w:r>
          </w:p>
          <w:p w14:paraId="240C3A2D" w14:textId="77777777" w:rsidR="00893CD7" w:rsidRPr="00A95F80" w:rsidRDefault="00893CD7" w:rsidP="00A95F80">
            <w:pPr>
              <w:pStyle w:val="Default"/>
              <w:jc w:val="both"/>
              <w:rPr>
                <w:sz w:val="23"/>
                <w:szCs w:val="23"/>
              </w:rPr>
            </w:pPr>
          </w:p>
        </w:tc>
        <w:tc>
          <w:tcPr>
            <w:tcW w:w="3162" w:type="dxa"/>
          </w:tcPr>
          <w:p w14:paraId="04209ECD" w14:textId="77777777" w:rsidR="00A95F80" w:rsidRPr="00893CD7" w:rsidRDefault="00893CD7" w:rsidP="00254599">
            <w:pPr>
              <w:pStyle w:val="BodyText"/>
              <w:spacing w:line="276" w:lineRule="auto"/>
              <w:ind w:right="505"/>
              <w:jc w:val="both"/>
              <w:rPr>
                <w:bCs/>
              </w:rPr>
            </w:pPr>
            <w:r w:rsidRPr="00893CD7">
              <w:rPr>
                <w:bCs/>
              </w:rPr>
              <w:t>7th</w:t>
            </w:r>
          </w:p>
        </w:tc>
      </w:tr>
      <w:tr w:rsidR="00A95F80" w14:paraId="3734ED51" w14:textId="77777777" w:rsidTr="000B0A31">
        <w:tc>
          <w:tcPr>
            <w:tcW w:w="3194" w:type="dxa"/>
          </w:tcPr>
          <w:p w14:paraId="2120BD2F" w14:textId="77777777" w:rsidR="00A95F80" w:rsidRPr="00A95F80" w:rsidRDefault="00A95F80" w:rsidP="00A95F80">
            <w:pPr>
              <w:pStyle w:val="Default"/>
              <w:jc w:val="both"/>
              <w:rPr>
                <w:sz w:val="23"/>
                <w:szCs w:val="23"/>
              </w:rPr>
            </w:pPr>
            <w:r>
              <w:rPr>
                <w:sz w:val="23"/>
                <w:szCs w:val="23"/>
              </w:rPr>
              <w:lastRenderedPageBreak/>
              <w:t xml:space="preserve">Sep, 2024 </w:t>
            </w:r>
          </w:p>
        </w:tc>
        <w:tc>
          <w:tcPr>
            <w:tcW w:w="3217" w:type="dxa"/>
          </w:tcPr>
          <w:p w14:paraId="00066FCC" w14:textId="77777777" w:rsidR="00A95F80" w:rsidRDefault="00A95F80" w:rsidP="00A95F80">
            <w:pPr>
              <w:pStyle w:val="Default"/>
              <w:jc w:val="both"/>
              <w:rPr>
                <w:sz w:val="23"/>
                <w:szCs w:val="23"/>
              </w:rPr>
            </w:pPr>
            <w:r>
              <w:rPr>
                <w:sz w:val="23"/>
                <w:szCs w:val="23"/>
              </w:rPr>
              <w:t xml:space="preserve">Conducted detailed research on facial emotion recognition techniques and evaluated different machine learning approaches suitable for implementation. </w:t>
            </w:r>
          </w:p>
          <w:p w14:paraId="11FB8FAC" w14:textId="77777777" w:rsidR="00893CD7" w:rsidRPr="00A95F80" w:rsidRDefault="00893CD7" w:rsidP="00A95F80">
            <w:pPr>
              <w:pStyle w:val="Default"/>
              <w:jc w:val="both"/>
              <w:rPr>
                <w:sz w:val="23"/>
                <w:szCs w:val="23"/>
              </w:rPr>
            </w:pPr>
          </w:p>
        </w:tc>
        <w:tc>
          <w:tcPr>
            <w:tcW w:w="3162" w:type="dxa"/>
          </w:tcPr>
          <w:p w14:paraId="7AC3738D" w14:textId="77777777" w:rsidR="00A95F80" w:rsidRPr="00893CD7" w:rsidRDefault="00893CD7" w:rsidP="00254599">
            <w:pPr>
              <w:pStyle w:val="BodyText"/>
              <w:spacing w:line="276" w:lineRule="auto"/>
              <w:ind w:right="505"/>
              <w:jc w:val="both"/>
              <w:rPr>
                <w:bCs/>
              </w:rPr>
            </w:pPr>
            <w:r w:rsidRPr="00893CD7">
              <w:rPr>
                <w:bCs/>
              </w:rPr>
              <w:t>7</w:t>
            </w:r>
            <w:r w:rsidRPr="00893CD7">
              <w:rPr>
                <w:bCs/>
                <w:vertAlign w:val="superscript"/>
              </w:rPr>
              <w:t>th</w:t>
            </w:r>
          </w:p>
        </w:tc>
      </w:tr>
      <w:tr w:rsidR="00A95F80" w14:paraId="74265D15" w14:textId="77777777" w:rsidTr="000B0A31">
        <w:tc>
          <w:tcPr>
            <w:tcW w:w="3194" w:type="dxa"/>
          </w:tcPr>
          <w:p w14:paraId="0480FEE4" w14:textId="77777777" w:rsidR="00A95F80" w:rsidRPr="00A95F80" w:rsidRDefault="00A95F80" w:rsidP="00A95F80">
            <w:pPr>
              <w:pStyle w:val="Default"/>
              <w:jc w:val="both"/>
              <w:rPr>
                <w:sz w:val="23"/>
                <w:szCs w:val="23"/>
              </w:rPr>
            </w:pPr>
            <w:r>
              <w:rPr>
                <w:sz w:val="23"/>
                <w:szCs w:val="23"/>
              </w:rPr>
              <w:t xml:space="preserve">Oct, 2024 </w:t>
            </w:r>
          </w:p>
        </w:tc>
        <w:tc>
          <w:tcPr>
            <w:tcW w:w="3217" w:type="dxa"/>
          </w:tcPr>
          <w:p w14:paraId="63BF28B9" w14:textId="77777777" w:rsidR="00A95F80" w:rsidRDefault="00A95F80" w:rsidP="00A95F80">
            <w:pPr>
              <w:pStyle w:val="Default"/>
              <w:jc w:val="both"/>
              <w:rPr>
                <w:sz w:val="23"/>
                <w:szCs w:val="23"/>
              </w:rPr>
            </w:pPr>
            <w:r>
              <w:rPr>
                <w:sz w:val="23"/>
                <w:szCs w:val="23"/>
              </w:rPr>
              <w:t xml:space="preserve">Defined the problem statement, objectives, and proposed methodology. Planned the overall project structure and module distribution. </w:t>
            </w:r>
          </w:p>
          <w:p w14:paraId="378A2E61" w14:textId="77777777" w:rsidR="00893CD7" w:rsidRPr="00A95F80" w:rsidRDefault="00893CD7" w:rsidP="00A95F80">
            <w:pPr>
              <w:pStyle w:val="Default"/>
              <w:jc w:val="both"/>
              <w:rPr>
                <w:sz w:val="23"/>
                <w:szCs w:val="23"/>
              </w:rPr>
            </w:pPr>
          </w:p>
        </w:tc>
        <w:tc>
          <w:tcPr>
            <w:tcW w:w="3162" w:type="dxa"/>
          </w:tcPr>
          <w:p w14:paraId="4B220BAA" w14:textId="77777777" w:rsidR="00A95F80" w:rsidRPr="00893CD7" w:rsidRDefault="00893CD7" w:rsidP="00254599">
            <w:pPr>
              <w:pStyle w:val="BodyText"/>
              <w:spacing w:line="276" w:lineRule="auto"/>
              <w:ind w:right="505"/>
              <w:jc w:val="both"/>
              <w:rPr>
                <w:bCs/>
              </w:rPr>
            </w:pPr>
            <w:r w:rsidRPr="00893CD7">
              <w:rPr>
                <w:bCs/>
              </w:rPr>
              <w:t>7</w:t>
            </w:r>
            <w:r w:rsidRPr="00893CD7">
              <w:rPr>
                <w:bCs/>
                <w:vertAlign w:val="superscript"/>
              </w:rPr>
              <w:t>th</w:t>
            </w:r>
          </w:p>
        </w:tc>
      </w:tr>
      <w:tr w:rsidR="00A95F80" w14:paraId="134869DA" w14:textId="77777777" w:rsidTr="000B0A31">
        <w:tc>
          <w:tcPr>
            <w:tcW w:w="3194" w:type="dxa"/>
          </w:tcPr>
          <w:p w14:paraId="7ECDF725" w14:textId="77777777" w:rsidR="00A95F80" w:rsidRPr="00A95F80" w:rsidRDefault="00A95F80" w:rsidP="00A95F80">
            <w:pPr>
              <w:pStyle w:val="Default"/>
              <w:jc w:val="both"/>
              <w:rPr>
                <w:sz w:val="23"/>
                <w:szCs w:val="23"/>
              </w:rPr>
            </w:pPr>
            <w:r>
              <w:rPr>
                <w:sz w:val="23"/>
                <w:szCs w:val="23"/>
              </w:rPr>
              <w:t xml:space="preserve">Nov, 2024 </w:t>
            </w:r>
          </w:p>
        </w:tc>
        <w:tc>
          <w:tcPr>
            <w:tcW w:w="3217" w:type="dxa"/>
          </w:tcPr>
          <w:p w14:paraId="3E8F44D9" w14:textId="77777777" w:rsidR="00A95F80" w:rsidRDefault="003C3F6C" w:rsidP="003C3F6C">
            <w:pPr>
              <w:pStyle w:val="Default"/>
              <w:jc w:val="both"/>
              <w:rPr>
                <w:sz w:val="23"/>
                <w:szCs w:val="23"/>
              </w:rPr>
            </w:pPr>
            <w:r>
              <w:rPr>
                <w:sz w:val="23"/>
                <w:szCs w:val="23"/>
              </w:rPr>
              <w:t xml:space="preserve">Developed the first module: Face Capturing – to accept real-time input through the webcam for emotion analysis. </w:t>
            </w:r>
          </w:p>
          <w:p w14:paraId="1950FCCB" w14:textId="77777777" w:rsidR="00893CD7" w:rsidRPr="003C3F6C" w:rsidRDefault="00893CD7" w:rsidP="003C3F6C">
            <w:pPr>
              <w:pStyle w:val="Default"/>
              <w:jc w:val="both"/>
              <w:rPr>
                <w:sz w:val="23"/>
                <w:szCs w:val="23"/>
              </w:rPr>
            </w:pPr>
          </w:p>
        </w:tc>
        <w:tc>
          <w:tcPr>
            <w:tcW w:w="3162" w:type="dxa"/>
          </w:tcPr>
          <w:p w14:paraId="52FEC7EB" w14:textId="77777777" w:rsidR="00A95F80" w:rsidRPr="00893CD7" w:rsidRDefault="00893CD7" w:rsidP="00254599">
            <w:pPr>
              <w:pStyle w:val="BodyText"/>
              <w:spacing w:line="276" w:lineRule="auto"/>
              <w:ind w:right="505"/>
              <w:jc w:val="both"/>
              <w:rPr>
                <w:bCs/>
              </w:rPr>
            </w:pPr>
            <w:r w:rsidRPr="00893CD7">
              <w:rPr>
                <w:bCs/>
              </w:rPr>
              <w:t>7</w:t>
            </w:r>
            <w:r w:rsidRPr="00893CD7">
              <w:rPr>
                <w:bCs/>
                <w:vertAlign w:val="superscript"/>
              </w:rPr>
              <w:t>th</w:t>
            </w:r>
          </w:p>
        </w:tc>
      </w:tr>
      <w:tr w:rsidR="00A95F80" w14:paraId="36788BF8" w14:textId="77777777" w:rsidTr="000B0A31">
        <w:tc>
          <w:tcPr>
            <w:tcW w:w="3194" w:type="dxa"/>
          </w:tcPr>
          <w:p w14:paraId="5C117DC0" w14:textId="77777777" w:rsidR="00A95F80" w:rsidRPr="00A95F80" w:rsidRDefault="00A95F80" w:rsidP="00A95F80">
            <w:pPr>
              <w:pStyle w:val="Default"/>
              <w:jc w:val="both"/>
              <w:rPr>
                <w:sz w:val="23"/>
                <w:szCs w:val="23"/>
              </w:rPr>
            </w:pPr>
            <w:r>
              <w:rPr>
                <w:sz w:val="23"/>
                <w:szCs w:val="23"/>
              </w:rPr>
              <w:t xml:space="preserve">Dec, 2024 </w:t>
            </w:r>
          </w:p>
        </w:tc>
        <w:tc>
          <w:tcPr>
            <w:tcW w:w="3217" w:type="dxa"/>
          </w:tcPr>
          <w:p w14:paraId="26121960" w14:textId="77777777" w:rsidR="00893CD7" w:rsidRDefault="003C3F6C" w:rsidP="003C3F6C">
            <w:pPr>
              <w:pStyle w:val="Default"/>
              <w:jc w:val="both"/>
              <w:rPr>
                <w:sz w:val="23"/>
                <w:szCs w:val="23"/>
              </w:rPr>
            </w:pPr>
            <w:r>
              <w:rPr>
                <w:sz w:val="23"/>
                <w:szCs w:val="23"/>
              </w:rPr>
              <w:t>Implemented two modules: 1. Pre-processing Module</w:t>
            </w:r>
            <w:r>
              <w:rPr>
                <w:b/>
                <w:bCs/>
                <w:sz w:val="23"/>
                <w:szCs w:val="23"/>
              </w:rPr>
              <w:t xml:space="preserve">: </w:t>
            </w:r>
            <w:r>
              <w:rPr>
                <w:sz w:val="23"/>
                <w:szCs w:val="23"/>
              </w:rPr>
              <w:t>Normalized and enhanced input images for consistency. 2. Training Module</w:t>
            </w:r>
            <w:r>
              <w:rPr>
                <w:b/>
                <w:bCs/>
                <w:sz w:val="23"/>
                <w:szCs w:val="23"/>
              </w:rPr>
              <w:t xml:space="preserve">: </w:t>
            </w:r>
            <w:r>
              <w:rPr>
                <w:sz w:val="23"/>
                <w:szCs w:val="23"/>
              </w:rPr>
              <w:t>Applied ML algorithms to learn and classify emotions based on input features</w:t>
            </w:r>
          </w:p>
          <w:p w14:paraId="1F643D90" w14:textId="77777777" w:rsidR="00A95F80" w:rsidRPr="003C3F6C" w:rsidRDefault="003C3F6C" w:rsidP="003C3F6C">
            <w:pPr>
              <w:pStyle w:val="Default"/>
              <w:jc w:val="both"/>
              <w:rPr>
                <w:sz w:val="23"/>
                <w:szCs w:val="23"/>
              </w:rPr>
            </w:pPr>
            <w:r>
              <w:rPr>
                <w:sz w:val="23"/>
                <w:szCs w:val="23"/>
              </w:rPr>
              <w:t xml:space="preserve"> </w:t>
            </w:r>
          </w:p>
        </w:tc>
        <w:tc>
          <w:tcPr>
            <w:tcW w:w="3162" w:type="dxa"/>
          </w:tcPr>
          <w:p w14:paraId="639A6DF0" w14:textId="77777777" w:rsidR="00A95F80" w:rsidRPr="00893CD7" w:rsidRDefault="00893CD7" w:rsidP="00254599">
            <w:pPr>
              <w:pStyle w:val="BodyText"/>
              <w:spacing w:line="276" w:lineRule="auto"/>
              <w:ind w:right="505"/>
              <w:jc w:val="both"/>
              <w:rPr>
                <w:bCs/>
              </w:rPr>
            </w:pPr>
            <w:r w:rsidRPr="00893CD7">
              <w:rPr>
                <w:bCs/>
              </w:rPr>
              <w:t>7</w:t>
            </w:r>
            <w:r w:rsidRPr="00893CD7">
              <w:rPr>
                <w:bCs/>
                <w:vertAlign w:val="superscript"/>
              </w:rPr>
              <w:t>th</w:t>
            </w:r>
          </w:p>
        </w:tc>
      </w:tr>
      <w:tr w:rsidR="00A95F80" w14:paraId="2D69A61B" w14:textId="77777777" w:rsidTr="000B0A31">
        <w:tc>
          <w:tcPr>
            <w:tcW w:w="3194" w:type="dxa"/>
          </w:tcPr>
          <w:p w14:paraId="499E85A1" w14:textId="77777777" w:rsidR="00A95F80" w:rsidRPr="003C3F6C" w:rsidRDefault="003C3F6C" w:rsidP="003C3F6C">
            <w:pPr>
              <w:pStyle w:val="Default"/>
              <w:jc w:val="both"/>
              <w:rPr>
                <w:sz w:val="23"/>
                <w:szCs w:val="23"/>
              </w:rPr>
            </w:pPr>
            <w:r>
              <w:rPr>
                <w:sz w:val="23"/>
                <w:szCs w:val="23"/>
              </w:rPr>
              <w:t xml:space="preserve">Jan, 2025 </w:t>
            </w:r>
          </w:p>
        </w:tc>
        <w:tc>
          <w:tcPr>
            <w:tcW w:w="3217" w:type="dxa"/>
          </w:tcPr>
          <w:p w14:paraId="617957D7" w14:textId="77777777" w:rsidR="00A95F80" w:rsidRDefault="003C3F6C" w:rsidP="003C3F6C">
            <w:pPr>
              <w:pStyle w:val="Default"/>
              <w:jc w:val="both"/>
              <w:rPr>
                <w:sz w:val="23"/>
                <w:szCs w:val="23"/>
              </w:rPr>
            </w:pPr>
            <w:r>
              <w:rPr>
                <w:sz w:val="23"/>
                <w:szCs w:val="23"/>
              </w:rPr>
              <w:t xml:space="preserve">Developed </w:t>
            </w:r>
            <w:r w:rsidRPr="003C3F6C">
              <w:rPr>
                <w:bCs/>
                <w:sz w:val="23"/>
                <w:szCs w:val="23"/>
              </w:rPr>
              <w:t>the</w:t>
            </w:r>
            <w:r>
              <w:rPr>
                <w:b/>
                <w:bCs/>
                <w:sz w:val="23"/>
                <w:szCs w:val="23"/>
              </w:rPr>
              <w:t xml:space="preserve"> </w:t>
            </w:r>
            <w:r>
              <w:rPr>
                <w:sz w:val="23"/>
                <w:szCs w:val="23"/>
              </w:rPr>
              <w:t xml:space="preserve">Emotion Recognition Module, where the system detected and predicted dominant emotions using facial features. </w:t>
            </w:r>
          </w:p>
          <w:p w14:paraId="072BB198" w14:textId="77777777" w:rsidR="00893CD7" w:rsidRPr="003C3F6C" w:rsidRDefault="00893CD7" w:rsidP="003C3F6C">
            <w:pPr>
              <w:pStyle w:val="Default"/>
              <w:jc w:val="both"/>
              <w:rPr>
                <w:sz w:val="23"/>
                <w:szCs w:val="23"/>
              </w:rPr>
            </w:pPr>
          </w:p>
        </w:tc>
        <w:tc>
          <w:tcPr>
            <w:tcW w:w="3162" w:type="dxa"/>
          </w:tcPr>
          <w:p w14:paraId="3248C992" w14:textId="77777777" w:rsidR="00A95F80" w:rsidRPr="00893CD7" w:rsidRDefault="00893CD7" w:rsidP="00254599">
            <w:pPr>
              <w:pStyle w:val="BodyText"/>
              <w:spacing w:line="276" w:lineRule="auto"/>
              <w:ind w:right="505"/>
              <w:jc w:val="both"/>
              <w:rPr>
                <w:bCs/>
              </w:rPr>
            </w:pPr>
            <w:r w:rsidRPr="00893CD7">
              <w:rPr>
                <w:bCs/>
              </w:rPr>
              <w:t>7th</w:t>
            </w:r>
          </w:p>
        </w:tc>
      </w:tr>
      <w:tr w:rsidR="00A95F80" w14:paraId="53AFEC7D" w14:textId="77777777" w:rsidTr="00893CD7">
        <w:tc>
          <w:tcPr>
            <w:tcW w:w="3194" w:type="dxa"/>
            <w:tcBorders>
              <w:bottom w:val="nil"/>
            </w:tcBorders>
          </w:tcPr>
          <w:p w14:paraId="491618E6" w14:textId="77777777" w:rsidR="00A95F80" w:rsidRPr="003C3F6C" w:rsidRDefault="003C3F6C" w:rsidP="003C3F6C">
            <w:pPr>
              <w:pStyle w:val="Default"/>
              <w:jc w:val="both"/>
              <w:rPr>
                <w:sz w:val="23"/>
                <w:szCs w:val="23"/>
              </w:rPr>
            </w:pPr>
            <w:r>
              <w:rPr>
                <w:sz w:val="23"/>
                <w:szCs w:val="23"/>
              </w:rPr>
              <w:t xml:space="preserve">Feb, 2025 </w:t>
            </w:r>
          </w:p>
        </w:tc>
        <w:tc>
          <w:tcPr>
            <w:tcW w:w="3217" w:type="dxa"/>
            <w:tcBorders>
              <w:bottom w:val="nil"/>
            </w:tcBorders>
          </w:tcPr>
          <w:p w14:paraId="6FC60725" w14:textId="77777777" w:rsidR="003C3F6C" w:rsidRDefault="003C3F6C" w:rsidP="003C3F6C">
            <w:pPr>
              <w:pStyle w:val="Default"/>
              <w:jc w:val="both"/>
              <w:rPr>
                <w:sz w:val="23"/>
                <w:szCs w:val="23"/>
              </w:rPr>
            </w:pPr>
            <w:r>
              <w:rPr>
                <w:sz w:val="23"/>
                <w:szCs w:val="23"/>
              </w:rPr>
              <w:t xml:space="preserve">Focused on improving the model performance and accuracy. Fine-tuned parameters and optimized the interface. </w:t>
            </w:r>
          </w:p>
          <w:p w14:paraId="1B0CFD3F" w14:textId="77777777" w:rsidR="00A95F80" w:rsidRDefault="00A95F80" w:rsidP="00254599">
            <w:pPr>
              <w:pStyle w:val="BodyText"/>
              <w:spacing w:line="276" w:lineRule="auto"/>
              <w:ind w:right="505"/>
              <w:jc w:val="both"/>
              <w:rPr>
                <w:b/>
                <w:bCs/>
              </w:rPr>
            </w:pPr>
          </w:p>
        </w:tc>
        <w:tc>
          <w:tcPr>
            <w:tcW w:w="3162" w:type="dxa"/>
            <w:tcBorders>
              <w:bottom w:val="nil"/>
            </w:tcBorders>
          </w:tcPr>
          <w:p w14:paraId="5C5C1574" w14:textId="77777777" w:rsidR="00A95F80" w:rsidRPr="00893CD7" w:rsidRDefault="00893CD7" w:rsidP="00254599">
            <w:pPr>
              <w:pStyle w:val="BodyText"/>
              <w:spacing w:line="276" w:lineRule="auto"/>
              <w:ind w:right="505"/>
              <w:jc w:val="both"/>
              <w:rPr>
                <w:bCs/>
              </w:rPr>
            </w:pPr>
            <w:r w:rsidRPr="00893CD7">
              <w:rPr>
                <w:bCs/>
              </w:rPr>
              <w:t>8</w:t>
            </w:r>
            <w:r w:rsidRPr="00893CD7">
              <w:rPr>
                <w:bCs/>
                <w:vertAlign w:val="superscript"/>
              </w:rPr>
              <w:t>th</w:t>
            </w:r>
          </w:p>
        </w:tc>
      </w:tr>
      <w:tr w:rsidR="00893CD7" w14:paraId="35BEDA00" w14:textId="77777777" w:rsidTr="00893CD7">
        <w:tc>
          <w:tcPr>
            <w:tcW w:w="3194" w:type="dxa"/>
            <w:tcBorders>
              <w:top w:val="nil"/>
              <w:bottom w:val="nil"/>
            </w:tcBorders>
          </w:tcPr>
          <w:p w14:paraId="1F106016" w14:textId="77777777" w:rsidR="00893CD7" w:rsidRDefault="00893CD7" w:rsidP="003C3F6C">
            <w:pPr>
              <w:pStyle w:val="Default"/>
              <w:jc w:val="both"/>
              <w:rPr>
                <w:sz w:val="23"/>
                <w:szCs w:val="23"/>
              </w:rPr>
            </w:pPr>
          </w:p>
        </w:tc>
        <w:tc>
          <w:tcPr>
            <w:tcW w:w="3217" w:type="dxa"/>
            <w:tcBorders>
              <w:top w:val="nil"/>
              <w:bottom w:val="nil"/>
            </w:tcBorders>
          </w:tcPr>
          <w:p w14:paraId="5242FC51" w14:textId="77777777" w:rsidR="00893CD7" w:rsidRDefault="00893CD7" w:rsidP="003C3F6C">
            <w:pPr>
              <w:pStyle w:val="Default"/>
              <w:jc w:val="both"/>
              <w:rPr>
                <w:sz w:val="23"/>
                <w:szCs w:val="23"/>
              </w:rPr>
            </w:pPr>
          </w:p>
        </w:tc>
        <w:tc>
          <w:tcPr>
            <w:tcW w:w="3162" w:type="dxa"/>
            <w:tcBorders>
              <w:top w:val="nil"/>
              <w:bottom w:val="nil"/>
            </w:tcBorders>
          </w:tcPr>
          <w:p w14:paraId="6ED67E79" w14:textId="77777777" w:rsidR="00893CD7" w:rsidRPr="00893CD7" w:rsidRDefault="00893CD7" w:rsidP="00254599">
            <w:pPr>
              <w:pStyle w:val="BodyText"/>
              <w:spacing w:line="276" w:lineRule="auto"/>
              <w:ind w:right="505"/>
              <w:jc w:val="both"/>
              <w:rPr>
                <w:bCs/>
              </w:rPr>
            </w:pPr>
          </w:p>
        </w:tc>
      </w:tr>
      <w:tr w:rsidR="00893CD7" w14:paraId="6417B693" w14:textId="77777777" w:rsidTr="00893CD7">
        <w:tc>
          <w:tcPr>
            <w:tcW w:w="3194" w:type="dxa"/>
            <w:tcBorders>
              <w:top w:val="nil"/>
            </w:tcBorders>
          </w:tcPr>
          <w:p w14:paraId="75BDF728" w14:textId="77777777" w:rsidR="00893CD7" w:rsidRDefault="00893CD7" w:rsidP="003C3F6C">
            <w:pPr>
              <w:pStyle w:val="Default"/>
              <w:jc w:val="both"/>
              <w:rPr>
                <w:sz w:val="23"/>
                <w:szCs w:val="23"/>
              </w:rPr>
            </w:pPr>
          </w:p>
        </w:tc>
        <w:tc>
          <w:tcPr>
            <w:tcW w:w="3217" w:type="dxa"/>
            <w:tcBorders>
              <w:top w:val="nil"/>
            </w:tcBorders>
          </w:tcPr>
          <w:p w14:paraId="13BFAC79" w14:textId="77777777" w:rsidR="00893CD7" w:rsidRDefault="00893CD7" w:rsidP="003C3F6C">
            <w:pPr>
              <w:pStyle w:val="Default"/>
              <w:jc w:val="both"/>
              <w:rPr>
                <w:sz w:val="23"/>
                <w:szCs w:val="23"/>
              </w:rPr>
            </w:pPr>
          </w:p>
        </w:tc>
        <w:tc>
          <w:tcPr>
            <w:tcW w:w="3162" w:type="dxa"/>
            <w:tcBorders>
              <w:top w:val="nil"/>
            </w:tcBorders>
          </w:tcPr>
          <w:p w14:paraId="3B486A03" w14:textId="77777777" w:rsidR="00893CD7" w:rsidRPr="00893CD7" w:rsidRDefault="00893CD7" w:rsidP="00254599">
            <w:pPr>
              <w:pStyle w:val="BodyText"/>
              <w:spacing w:line="276" w:lineRule="auto"/>
              <w:ind w:right="505"/>
              <w:jc w:val="both"/>
              <w:rPr>
                <w:bCs/>
              </w:rPr>
            </w:pPr>
          </w:p>
        </w:tc>
      </w:tr>
      <w:tr w:rsidR="003C3F6C" w14:paraId="2D4E5EC0" w14:textId="77777777" w:rsidTr="000B0A31">
        <w:tc>
          <w:tcPr>
            <w:tcW w:w="3194" w:type="dxa"/>
          </w:tcPr>
          <w:p w14:paraId="7CC41C29" w14:textId="77777777" w:rsidR="003C3F6C" w:rsidRDefault="003C3F6C" w:rsidP="003C3F6C">
            <w:pPr>
              <w:pStyle w:val="Default"/>
              <w:jc w:val="both"/>
              <w:rPr>
                <w:sz w:val="23"/>
                <w:szCs w:val="23"/>
              </w:rPr>
            </w:pPr>
            <w:r>
              <w:rPr>
                <w:sz w:val="23"/>
                <w:szCs w:val="23"/>
              </w:rPr>
              <w:t xml:space="preserve">Mar, 2025 </w:t>
            </w:r>
          </w:p>
        </w:tc>
        <w:tc>
          <w:tcPr>
            <w:tcW w:w="3217" w:type="dxa"/>
          </w:tcPr>
          <w:p w14:paraId="0A794D47" w14:textId="77777777" w:rsidR="00893CD7" w:rsidRDefault="003C3F6C" w:rsidP="003C3F6C">
            <w:pPr>
              <w:pStyle w:val="Default"/>
              <w:jc w:val="both"/>
              <w:rPr>
                <w:sz w:val="23"/>
                <w:szCs w:val="23"/>
              </w:rPr>
            </w:pPr>
            <w:r>
              <w:rPr>
                <w:sz w:val="23"/>
                <w:szCs w:val="23"/>
              </w:rPr>
              <w:t xml:space="preserve">Conducted testing under various conditions. Compared results with previous models and documented the limitations and improvements. </w:t>
            </w:r>
          </w:p>
          <w:p w14:paraId="6A966459" w14:textId="77777777" w:rsidR="00893CD7" w:rsidRDefault="00893CD7" w:rsidP="003C3F6C">
            <w:pPr>
              <w:pStyle w:val="Default"/>
              <w:jc w:val="both"/>
              <w:rPr>
                <w:sz w:val="23"/>
                <w:szCs w:val="23"/>
              </w:rPr>
            </w:pPr>
          </w:p>
        </w:tc>
        <w:tc>
          <w:tcPr>
            <w:tcW w:w="3162" w:type="dxa"/>
          </w:tcPr>
          <w:p w14:paraId="26949615" w14:textId="77777777" w:rsidR="003C3F6C" w:rsidRPr="00893CD7" w:rsidRDefault="00893CD7" w:rsidP="00254599">
            <w:pPr>
              <w:pStyle w:val="BodyText"/>
              <w:spacing w:line="276" w:lineRule="auto"/>
              <w:ind w:right="505"/>
              <w:jc w:val="both"/>
              <w:rPr>
                <w:bCs/>
              </w:rPr>
            </w:pPr>
            <w:r w:rsidRPr="00893CD7">
              <w:rPr>
                <w:bCs/>
              </w:rPr>
              <w:t>8</w:t>
            </w:r>
            <w:r w:rsidRPr="00893CD7">
              <w:rPr>
                <w:bCs/>
                <w:vertAlign w:val="superscript"/>
              </w:rPr>
              <w:t>th</w:t>
            </w:r>
          </w:p>
        </w:tc>
      </w:tr>
      <w:tr w:rsidR="003C3F6C" w14:paraId="3EF31575" w14:textId="77777777" w:rsidTr="000B0A31">
        <w:tc>
          <w:tcPr>
            <w:tcW w:w="3194" w:type="dxa"/>
          </w:tcPr>
          <w:p w14:paraId="3295AB4A" w14:textId="77777777" w:rsidR="003C3F6C" w:rsidRDefault="003C3F6C" w:rsidP="003C3F6C">
            <w:pPr>
              <w:pStyle w:val="Default"/>
              <w:jc w:val="both"/>
              <w:rPr>
                <w:sz w:val="23"/>
                <w:szCs w:val="23"/>
              </w:rPr>
            </w:pPr>
            <w:r>
              <w:rPr>
                <w:sz w:val="23"/>
                <w:szCs w:val="23"/>
              </w:rPr>
              <w:t xml:space="preserve">April, 2025 </w:t>
            </w:r>
          </w:p>
        </w:tc>
        <w:tc>
          <w:tcPr>
            <w:tcW w:w="3217" w:type="dxa"/>
          </w:tcPr>
          <w:p w14:paraId="32D910EC" w14:textId="77777777" w:rsidR="003C3F6C" w:rsidRDefault="00F53D8A" w:rsidP="003C3F6C">
            <w:pPr>
              <w:pStyle w:val="Default"/>
              <w:jc w:val="both"/>
              <w:rPr>
                <w:sz w:val="23"/>
                <w:szCs w:val="23"/>
              </w:rPr>
            </w:pPr>
            <w:r>
              <w:rPr>
                <w:sz w:val="23"/>
                <w:szCs w:val="23"/>
              </w:rPr>
              <w:t>Finalized the system, Documented the work and highlighted potential future enhancements and applicants</w:t>
            </w:r>
          </w:p>
          <w:p w14:paraId="4C6AFBCF" w14:textId="77777777" w:rsidR="00893CD7" w:rsidRDefault="00893CD7" w:rsidP="003C3F6C">
            <w:pPr>
              <w:pStyle w:val="Default"/>
              <w:jc w:val="both"/>
              <w:rPr>
                <w:sz w:val="23"/>
                <w:szCs w:val="23"/>
              </w:rPr>
            </w:pPr>
          </w:p>
        </w:tc>
        <w:tc>
          <w:tcPr>
            <w:tcW w:w="3162" w:type="dxa"/>
          </w:tcPr>
          <w:p w14:paraId="3F4B1861" w14:textId="77777777" w:rsidR="003C3F6C" w:rsidRPr="00893CD7" w:rsidRDefault="00893CD7" w:rsidP="00254599">
            <w:pPr>
              <w:pStyle w:val="BodyText"/>
              <w:spacing w:line="276" w:lineRule="auto"/>
              <w:ind w:right="505"/>
              <w:jc w:val="both"/>
              <w:rPr>
                <w:bCs/>
              </w:rPr>
            </w:pPr>
            <w:r w:rsidRPr="00893CD7">
              <w:rPr>
                <w:bCs/>
              </w:rPr>
              <w:t>8</w:t>
            </w:r>
            <w:r w:rsidRPr="00893CD7">
              <w:rPr>
                <w:bCs/>
                <w:vertAlign w:val="superscript"/>
              </w:rPr>
              <w:t>th</w:t>
            </w:r>
          </w:p>
        </w:tc>
      </w:tr>
    </w:tbl>
    <w:p w14:paraId="0E8B09A4" w14:textId="77777777" w:rsidR="00EB1139" w:rsidRPr="00EB1139" w:rsidRDefault="00910D6A" w:rsidP="00254599">
      <w:pPr>
        <w:pStyle w:val="BodyText"/>
        <w:spacing w:line="276" w:lineRule="auto"/>
        <w:ind w:left="527" w:right="505"/>
        <w:jc w:val="both"/>
        <w:sectPr w:rsidR="00EB1139" w:rsidRPr="00EB1139">
          <w:headerReference w:type="default" r:id="rId37"/>
          <w:footerReference w:type="default" r:id="rId38"/>
          <w:pgSz w:w="11910" w:h="16840"/>
          <w:pgMar w:top="1580" w:right="880" w:bottom="280" w:left="920" w:header="720" w:footer="720" w:gutter="0"/>
          <w:cols w:space="720"/>
        </w:sectPr>
      </w:pPr>
      <w:r>
        <w:rPr>
          <w:b/>
          <w:bCs/>
        </w:rPr>
        <w:br/>
      </w:r>
      <w:r>
        <w:rPr>
          <w:b/>
          <w:bCs/>
        </w:rPr>
        <w:lastRenderedPageBreak/>
        <w:br/>
      </w:r>
      <w:r w:rsidRPr="00910D6A">
        <w:rPr>
          <w:bCs/>
        </w:rPr>
        <w:t xml:space="preserve">The </w:t>
      </w:r>
      <w:r w:rsidR="00EB1139" w:rsidRPr="00910D6A">
        <w:t xml:space="preserve">project was carried out progressively over two semesters. In the </w:t>
      </w:r>
      <w:r w:rsidR="00EB1139" w:rsidRPr="00910D6A">
        <w:rPr>
          <w:rStyle w:val="Strong"/>
        </w:rPr>
        <w:t>7th semester</w:t>
      </w:r>
      <w:r w:rsidR="00EB1139" w:rsidRPr="00910D6A">
        <w:t xml:space="preserve">, initial efforts </w:t>
      </w:r>
      <w:r w:rsidR="00EB1139" w:rsidRPr="00D03DB4">
        <w:t xml:space="preserve">(August–September 2024) were dedicated to selecting a suitable project topic and conducting thorough research on various methodologies. In </w:t>
      </w:r>
      <w:r w:rsidR="00EB1139" w:rsidRPr="00D03DB4">
        <w:rPr>
          <w:rStyle w:val="Strong"/>
          <w:b w:val="0"/>
        </w:rPr>
        <w:t>October</w:t>
      </w:r>
      <w:r w:rsidR="00EB1139" w:rsidRPr="00D03DB4">
        <w:rPr>
          <w:b/>
        </w:rPr>
        <w:t>,</w:t>
      </w:r>
      <w:r w:rsidR="00EB1139" w:rsidRPr="00D03DB4">
        <w:t xml:space="preserve"> the project objectives, problem statement, and proposed solution were clearly defined. By </w:t>
      </w:r>
      <w:r w:rsidR="00EB1139" w:rsidRPr="00D03DB4">
        <w:rPr>
          <w:rStyle w:val="Strong"/>
          <w:b w:val="0"/>
        </w:rPr>
        <w:t>November</w:t>
      </w:r>
      <w:r w:rsidR="00EB1139" w:rsidRPr="00D03DB4">
        <w:rPr>
          <w:b/>
        </w:rPr>
        <w:t>,</w:t>
      </w:r>
      <w:r w:rsidR="00EB1139" w:rsidRPr="00D03DB4">
        <w:t xml:space="preserve"> the first module—Face Capturing—was implemented, which allowed the system to accept input for facial emotion recognition. In </w:t>
      </w:r>
      <w:r w:rsidR="00EB1139" w:rsidRPr="00D03DB4">
        <w:rPr>
          <w:rStyle w:val="Strong"/>
          <w:b w:val="0"/>
        </w:rPr>
        <w:t>December</w:t>
      </w:r>
      <w:r w:rsidR="00EB1139" w:rsidRPr="00D03DB4">
        <w:t xml:space="preserve">, the focus shifted to building the pre-processing module to normalize inputs, and the training module where machine learning algorithms were tested for accurate emotion classification. </w:t>
      </w:r>
      <w:r w:rsidR="00EB1139" w:rsidRPr="00D03DB4">
        <w:rPr>
          <w:rStyle w:val="Strong"/>
          <w:b w:val="0"/>
        </w:rPr>
        <w:t>January</w:t>
      </w:r>
      <w:r w:rsidR="00EB1139" w:rsidRPr="00D03DB4">
        <w:rPr>
          <w:rStyle w:val="Strong"/>
        </w:rPr>
        <w:t xml:space="preserve"> </w:t>
      </w:r>
      <w:r w:rsidR="00EB1139" w:rsidRPr="00D03DB4">
        <w:rPr>
          <w:rStyle w:val="Strong"/>
          <w:b w:val="0"/>
        </w:rPr>
        <w:t>2025</w:t>
      </w:r>
      <w:r w:rsidR="00EB1139" w:rsidRPr="00D03DB4">
        <w:t xml:space="preserve"> marked the development of the emotion recognition module that detected and displayed dominant emotions from facial inputs. Moving into the </w:t>
      </w:r>
      <w:r w:rsidR="00EB1139" w:rsidRPr="00CB1A2F">
        <w:rPr>
          <w:rStyle w:val="Strong"/>
        </w:rPr>
        <w:t>8th</w:t>
      </w:r>
      <w:r w:rsidR="00EB1139" w:rsidRPr="00D03DB4">
        <w:rPr>
          <w:rStyle w:val="Strong"/>
        </w:rPr>
        <w:t xml:space="preserve"> </w:t>
      </w:r>
      <w:r w:rsidR="00EB1139" w:rsidRPr="00CB1A2F">
        <w:rPr>
          <w:rStyle w:val="Strong"/>
        </w:rPr>
        <w:t>semester</w:t>
      </w:r>
      <w:r w:rsidR="00EB1139" w:rsidRPr="00D03DB4">
        <w:t xml:space="preserve">, the project was enhanced for better accuracy and performance in </w:t>
      </w:r>
      <w:r w:rsidR="00EB1139" w:rsidRPr="00D03DB4">
        <w:rPr>
          <w:rStyle w:val="Strong"/>
          <w:b w:val="0"/>
        </w:rPr>
        <w:t>February</w:t>
      </w:r>
      <w:r w:rsidR="00EB1139" w:rsidRPr="00D03DB4">
        <w:t xml:space="preserve">, followed by testing and evaluation of the system in </w:t>
      </w:r>
      <w:r w:rsidR="00EB1139" w:rsidRPr="00D03DB4">
        <w:rPr>
          <w:rStyle w:val="Strong"/>
          <w:b w:val="0"/>
        </w:rPr>
        <w:t>March</w:t>
      </w:r>
      <w:r w:rsidR="00EB1139" w:rsidRPr="00D03DB4">
        <w:t xml:space="preserve">. Finally, in </w:t>
      </w:r>
      <w:r w:rsidR="00EB1139" w:rsidRPr="00D03DB4">
        <w:rPr>
          <w:rStyle w:val="Strong"/>
          <w:b w:val="0"/>
        </w:rPr>
        <w:t>April</w:t>
      </w:r>
      <w:r w:rsidR="00EB1139" w:rsidRPr="00D03DB4">
        <w:t>, the project was completed with documentation, presentation, and future scope outline</w:t>
      </w:r>
    </w:p>
    <w:p w14:paraId="06FD8DC8" w14:textId="77777777" w:rsidR="0A6D220F" w:rsidRDefault="31D477B1" w:rsidP="005B42DE">
      <w:pPr>
        <w:pStyle w:val="Heading2"/>
        <w:spacing w:before="61"/>
        <w:ind w:left="0"/>
      </w:pPr>
      <w:r>
        <w:lastRenderedPageBreak/>
        <w:t>Reference</w:t>
      </w:r>
      <w:r w:rsidR="00CB1A2F">
        <w:t>s</w:t>
      </w:r>
    </w:p>
    <w:p w14:paraId="4834E3C8" w14:textId="77777777" w:rsidR="005B42DE" w:rsidRDefault="005B42DE" w:rsidP="00910D6A">
      <w:pPr>
        <w:pStyle w:val="Heading2"/>
        <w:spacing w:before="61"/>
        <w:ind w:left="527" w:right="505"/>
      </w:pPr>
    </w:p>
    <w:p w14:paraId="30135D5A" w14:textId="77777777" w:rsidR="005B42DE" w:rsidRPr="00034628" w:rsidRDefault="005B42DE" w:rsidP="00910D6A">
      <w:pPr>
        <w:pStyle w:val="references"/>
        <w:ind w:left="527" w:right="505" w:hanging="354"/>
        <w:rPr>
          <w:sz w:val="20"/>
          <w:szCs w:val="20"/>
        </w:rPr>
      </w:pPr>
      <w:bookmarkStart w:id="3" w:name="neha"/>
      <w:r w:rsidRPr="00034628">
        <w:rPr>
          <w:sz w:val="20"/>
          <w:szCs w:val="20"/>
        </w:rPr>
        <w:t>Neha S, Nivya, Pooja HC Shekar, Keerthana S Kumar</w:t>
      </w:r>
      <w:r w:rsidR="00525356" w:rsidRPr="00034628">
        <w:rPr>
          <w:sz w:val="20"/>
          <w:szCs w:val="20"/>
        </w:rPr>
        <w:t xml:space="preserve"> </w:t>
      </w:r>
      <w:r w:rsidRPr="00034628">
        <w:rPr>
          <w:sz w:val="20"/>
          <w:szCs w:val="20"/>
        </w:rPr>
        <w:t>AshaVG (2020) Emotion Recognition and Depression Detection using Deep Learning 2020 vol. 07, no. 08, pp. 2395 2472</w:t>
      </w:r>
    </w:p>
    <w:bookmarkEnd w:id="3"/>
    <w:p w14:paraId="71F11C89" w14:textId="77777777" w:rsidR="005B42DE" w:rsidRPr="00034628" w:rsidRDefault="005B42DE" w:rsidP="00910D6A">
      <w:pPr>
        <w:pStyle w:val="references"/>
        <w:numPr>
          <w:ilvl w:val="0"/>
          <w:numId w:val="0"/>
        </w:numPr>
        <w:ind w:left="527" w:right="505"/>
        <w:rPr>
          <w:sz w:val="20"/>
          <w:szCs w:val="20"/>
        </w:rPr>
      </w:pPr>
    </w:p>
    <w:p w14:paraId="49E0A19D" w14:textId="77777777" w:rsidR="005B42DE" w:rsidRPr="00034628" w:rsidRDefault="005B42DE" w:rsidP="00910D6A">
      <w:pPr>
        <w:pStyle w:val="references"/>
        <w:ind w:left="527" w:right="505" w:hanging="354"/>
        <w:rPr>
          <w:sz w:val="20"/>
          <w:szCs w:val="20"/>
        </w:rPr>
      </w:pPr>
      <w:bookmarkStart w:id="4" w:name="sreenidhi"/>
      <w:r w:rsidRPr="00034628">
        <w:rPr>
          <w:sz w:val="20"/>
          <w:szCs w:val="20"/>
        </w:rPr>
        <w:t xml:space="preserve">Sreenidhi M J, Surabi Sri Dhanya S, Sahithi R (2020) Human Emotion Recognition System using Deep Learning Techniques 2020 vol. 07, no. 08, 2278-0181 </w:t>
      </w:r>
    </w:p>
    <w:p w14:paraId="49A4E8F7" w14:textId="77777777" w:rsidR="005B42DE" w:rsidRPr="00034628" w:rsidRDefault="005B42DE" w:rsidP="00910D6A">
      <w:pPr>
        <w:pStyle w:val="references"/>
        <w:numPr>
          <w:ilvl w:val="0"/>
          <w:numId w:val="0"/>
        </w:numPr>
        <w:ind w:left="527" w:right="505"/>
        <w:rPr>
          <w:sz w:val="20"/>
          <w:szCs w:val="20"/>
        </w:rPr>
      </w:pPr>
      <w:bookmarkStart w:id="5" w:name="ninad"/>
      <w:bookmarkEnd w:id="4"/>
    </w:p>
    <w:p w14:paraId="568A18E8" w14:textId="77777777" w:rsidR="005B42DE" w:rsidRPr="00034628" w:rsidRDefault="005B42DE" w:rsidP="00910D6A">
      <w:pPr>
        <w:pStyle w:val="references"/>
        <w:ind w:left="527" w:right="505" w:hanging="354"/>
        <w:rPr>
          <w:sz w:val="20"/>
          <w:szCs w:val="20"/>
        </w:rPr>
      </w:pPr>
      <w:r w:rsidRPr="00034628">
        <w:rPr>
          <w:sz w:val="20"/>
          <w:szCs w:val="20"/>
        </w:rPr>
        <w:t xml:space="preserve">Ninad Mehendale (2020) Facial emotion recognition using convolutional neural networks (FERC) 2020 https://doi.org/10.1007/s42452-020-2234-1 </w:t>
      </w:r>
    </w:p>
    <w:bookmarkEnd w:id="5"/>
    <w:p w14:paraId="0AEA5992" w14:textId="77777777" w:rsidR="005B42DE" w:rsidRPr="00034628" w:rsidRDefault="005B42DE" w:rsidP="00910D6A">
      <w:pPr>
        <w:pStyle w:val="references"/>
        <w:numPr>
          <w:ilvl w:val="0"/>
          <w:numId w:val="0"/>
        </w:numPr>
        <w:ind w:left="527" w:right="505"/>
        <w:rPr>
          <w:sz w:val="20"/>
          <w:szCs w:val="20"/>
        </w:rPr>
      </w:pPr>
    </w:p>
    <w:p w14:paraId="5B7AEEFC" w14:textId="77777777" w:rsidR="005B42DE" w:rsidRPr="00034628" w:rsidRDefault="005B42DE" w:rsidP="00910D6A">
      <w:pPr>
        <w:pStyle w:val="references"/>
        <w:ind w:left="527" w:right="505" w:hanging="354"/>
        <w:rPr>
          <w:sz w:val="20"/>
          <w:szCs w:val="20"/>
        </w:rPr>
      </w:pPr>
      <w:bookmarkStart w:id="6" w:name="runfang"/>
      <w:r w:rsidRPr="00034628">
        <w:rPr>
          <w:sz w:val="20"/>
          <w:szCs w:val="20"/>
        </w:rPr>
        <w:t xml:space="preserve">Runfang Guo, Hongfei Guo, Liwen Wang, Mengmeng Chen, Dong Yang, Bin Li1 (2024) Development and application of emotion recognition technology 2024 https://doi.org/10.1186/s40359 024-01581-4 </w:t>
      </w:r>
    </w:p>
    <w:bookmarkEnd w:id="6"/>
    <w:p w14:paraId="162F1530" w14:textId="77777777" w:rsidR="005B42DE" w:rsidRPr="00034628" w:rsidRDefault="005B42DE" w:rsidP="00910D6A">
      <w:pPr>
        <w:pStyle w:val="references"/>
        <w:numPr>
          <w:ilvl w:val="0"/>
          <w:numId w:val="0"/>
        </w:numPr>
        <w:ind w:left="527" w:right="505"/>
        <w:rPr>
          <w:sz w:val="20"/>
          <w:szCs w:val="20"/>
        </w:rPr>
      </w:pPr>
    </w:p>
    <w:p w14:paraId="274C8B89" w14:textId="77777777" w:rsidR="005B42DE" w:rsidRPr="00034628" w:rsidRDefault="005B42DE" w:rsidP="00910D6A">
      <w:pPr>
        <w:pStyle w:val="references"/>
        <w:ind w:left="527" w:right="505" w:hanging="354"/>
        <w:rPr>
          <w:sz w:val="20"/>
          <w:szCs w:val="20"/>
        </w:rPr>
      </w:pPr>
      <w:bookmarkStart w:id="7" w:name="alisha"/>
      <w:r w:rsidRPr="00034628">
        <w:rPr>
          <w:sz w:val="20"/>
          <w:szCs w:val="20"/>
        </w:rPr>
        <w:t xml:space="preserve">Alisha Fida, Muhammad Umer, Oumaima Saidani, Monia Hamdi, Khaled Alnowaiser, Carmen Bisogni, Andrea F. Abate, Imran Ashraf (2023) Real time emotions recognition through facial expressions 2023 /10.1007/s11042-023-16722-x </w:t>
      </w:r>
    </w:p>
    <w:bookmarkEnd w:id="7"/>
    <w:p w14:paraId="3E91C9FB" w14:textId="77777777" w:rsidR="005B42DE" w:rsidRPr="00034628" w:rsidRDefault="005B42DE" w:rsidP="00910D6A">
      <w:pPr>
        <w:pStyle w:val="references"/>
        <w:numPr>
          <w:ilvl w:val="0"/>
          <w:numId w:val="0"/>
        </w:numPr>
        <w:ind w:left="527" w:right="505"/>
        <w:rPr>
          <w:sz w:val="20"/>
          <w:szCs w:val="20"/>
        </w:rPr>
      </w:pPr>
    </w:p>
    <w:p w14:paraId="79FE7966" w14:textId="77777777" w:rsidR="005B42DE" w:rsidRPr="00034628" w:rsidRDefault="005B42DE" w:rsidP="00910D6A">
      <w:pPr>
        <w:pStyle w:val="references"/>
        <w:ind w:left="527" w:right="505" w:hanging="354"/>
        <w:rPr>
          <w:sz w:val="20"/>
          <w:szCs w:val="20"/>
        </w:rPr>
      </w:pPr>
      <w:bookmarkStart w:id="8" w:name="akhilesh"/>
      <w:r w:rsidRPr="00034628">
        <w:rPr>
          <w:sz w:val="20"/>
          <w:szCs w:val="20"/>
        </w:rPr>
        <w:t xml:space="preserve">Akhilesh Kumar, Awadhesh Kumar, Sumit Gupta, Machine Learning-Driven Emotion Recognition Through Facial Landmark Analysis 2025 /10.1007/s42979-025-03688-w </w:t>
      </w:r>
    </w:p>
    <w:p w14:paraId="32842861" w14:textId="77777777" w:rsidR="005B42DE" w:rsidRPr="00034628" w:rsidRDefault="005B42DE" w:rsidP="00910D6A">
      <w:pPr>
        <w:pStyle w:val="references"/>
        <w:numPr>
          <w:ilvl w:val="0"/>
          <w:numId w:val="0"/>
        </w:numPr>
        <w:ind w:left="527" w:right="505"/>
        <w:rPr>
          <w:sz w:val="20"/>
          <w:szCs w:val="20"/>
        </w:rPr>
      </w:pPr>
      <w:bookmarkStart w:id="9" w:name="barbra"/>
      <w:bookmarkEnd w:id="8"/>
    </w:p>
    <w:p w14:paraId="130DE17D" w14:textId="77777777" w:rsidR="005B42DE" w:rsidRPr="00034628" w:rsidRDefault="005B42DE" w:rsidP="00910D6A">
      <w:pPr>
        <w:pStyle w:val="references"/>
        <w:ind w:left="527" w:right="505" w:hanging="354"/>
        <w:rPr>
          <w:sz w:val="20"/>
          <w:szCs w:val="20"/>
        </w:rPr>
      </w:pPr>
      <w:r w:rsidRPr="00034628">
        <w:rPr>
          <w:sz w:val="20"/>
          <w:szCs w:val="20"/>
        </w:rPr>
        <w:t>Barbra Zupan, Michelle Eskritt (2023) Facial and Vocal Emotion Recognition in Adolescence 2023 /10.1007/s40894-023-00219-7</w:t>
      </w:r>
    </w:p>
    <w:bookmarkEnd w:id="9"/>
    <w:p w14:paraId="1690407E" w14:textId="77777777" w:rsidR="005B42DE" w:rsidRPr="00034628" w:rsidRDefault="005B42DE" w:rsidP="00910D6A">
      <w:pPr>
        <w:pStyle w:val="references"/>
        <w:numPr>
          <w:ilvl w:val="0"/>
          <w:numId w:val="0"/>
        </w:numPr>
        <w:ind w:left="527" w:right="505"/>
        <w:rPr>
          <w:sz w:val="20"/>
          <w:szCs w:val="20"/>
        </w:rPr>
      </w:pPr>
    </w:p>
    <w:p w14:paraId="3706F193" w14:textId="77777777" w:rsidR="005B42DE" w:rsidRPr="00034628" w:rsidRDefault="005B42DE" w:rsidP="00910D6A">
      <w:pPr>
        <w:pStyle w:val="references"/>
        <w:ind w:left="527" w:right="505" w:hanging="354"/>
        <w:rPr>
          <w:sz w:val="20"/>
          <w:szCs w:val="20"/>
        </w:rPr>
      </w:pPr>
      <w:bookmarkStart w:id="10" w:name="essam"/>
      <w:r w:rsidRPr="00034628">
        <w:rPr>
          <w:sz w:val="20"/>
          <w:szCs w:val="20"/>
        </w:rPr>
        <w:t>Essam H. Houssein, Asmaa Hammad, Abdelmgeid A. Ali (2022) Human emotion recognition from EEG-based brain computer interface using machine learning 2022 /10.1007/s00521-022 07292-4</w:t>
      </w:r>
    </w:p>
    <w:bookmarkEnd w:id="10"/>
    <w:p w14:paraId="206E590A" w14:textId="77777777" w:rsidR="005B42DE" w:rsidRPr="00034628" w:rsidRDefault="005B42DE" w:rsidP="00910D6A">
      <w:pPr>
        <w:pStyle w:val="references"/>
        <w:numPr>
          <w:ilvl w:val="0"/>
          <w:numId w:val="0"/>
        </w:numPr>
        <w:ind w:left="527" w:right="505"/>
        <w:rPr>
          <w:sz w:val="20"/>
          <w:szCs w:val="20"/>
        </w:rPr>
      </w:pPr>
    </w:p>
    <w:p w14:paraId="445A96CB" w14:textId="77777777" w:rsidR="005B42DE" w:rsidRPr="00034628" w:rsidRDefault="005B42DE" w:rsidP="00910D6A">
      <w:pPr>
        <w:pStyle w:val="references"/>
        <w:ind w:left="527" w:right="505" w:hanging="354"/>
        <w:rPr>
          <w:sz w:val="20"/>
          <w:szCs w:val="20"/>
        </w:rPr>
      </w:pPr>
      <w:bookmarkStart w:id="11" w:name="emam"/>
      <w:r w:rsidRPr="00034628">
        <w:rPr>
          <w:sz w:val="20"/>
          <w:szCs w:val="20"/>
        </w:rPr>
        <w:t>Eman M. G. Younis, Someya Mohsen, Essam H. Houssein, Osman Ali Sadek Ibrahim (2024) Machine learning for human emotion recognition 2024 /10.1007/s00521-024-09426-2</w:t>
      </w:r>
    </w:p>
    <w:bookmarkEnd w:id="11"/>
    <w:p w14:paraId="6257D27E" w14:textId="77777777" w:rsidR="005B42DE" w:rsidRPr="00034628" w:rsidRDefault="005B42DE" w:rsidP="00910D6A">
      <w:pPr>
        <w:pStyle w:val="references"/>
        <w:numPr>
          <w:ilvl w:val="0"/>
          <w:numId w:val="0"/>
        </w:numPr>
        <w:ind w:left="527" w:right="505"/>
        <w:rPr>
          <w:sz w:val="20"/>
          <w:szCs w:val="20"/>
        </w:rPr>
      </w:pPr>
    </w:p>
    <w:p w14:paraId="5E33296D" w14:textId="7E9A7E5A" w:rsidR="005B42DE" w:rsidRPr="00034628" w:rsidRDefault="00556239" w:rsidP="00910D6A">
      <w:pPr>
        <w:pStyle w:val="references"/>
        <w:ind w:left="527" w:right="505" w:hanging="354"/>
        <w:rPr>
          <w:sz w:val="20"/>
          <w:szCs w:val="20"/>
        </w:rPr>
      </w:pPr>
      <w:bookmarkStart w:id="12" w:name="rk"/>
      <w:r>
        <w:rPr>
          <w:sz w:val="20"/>
          <w:szCs w:val="20"/>
        </w:rPr>
        <w:t xml:space="preserve"> </w:t>
      </w:r>
      <w:r w:rsidR="005B42DE" w:rsidRPr="00034628">
        <w:rPr>
          <w:sz w:val="20"/>
          <w:szCs w:val="20"/>
        </w:rPr>
        <w:t xml:space="preserve">RK Kapila Vani, P.Jayashree (2025) Platform 2025 /10.1007/s10639-024-13279-6 </w:t>
      </w:r>
    </w:p>
    <w:p w14:paraId="6BC92BE3" w14:textId="77777777" w:rsidR="005B42DE" w:rsidRPr="00034628" w:rsidRDefault="005B42DE" w:rsidP="00910D6A">
      <w:pPr>
        <w:pStyle w:val="references"/>
        <w:numPr>
          <w:ilvl w:val="0"/>
          <w:numId w:val="0"/>
        </w:numPr>
        <w:ind w:left="527" w:right="505"/>
        <w:rPr>
          <w:sz w:val="20"/>
          <w:szCs w:val="20"/>
        </w:rPr>
      </w:pPr>
      <w:bookmarkStart w:id="13" w:name="sawmya"/>
      <w:bookmarkEnd w:id="12"/>
    </w:p>
    <w:p w14:paraId="1FA595E2" w14:textId="6D05E047" w:rsidR="005B42DE" w:rsidRPr="00034628" w:rsidRDefault="00ED0498" w:rsidP="00910D6A">
      <w:pPr>
        <w:pStyle w:val="references"/>
        <w:ind w:left="527" w:right="505" w:hanging="354"/>
        <w:rPr>
          <w:sz w:val="20"/>
          <w:szCs w:val="20"/>
        </w:rPr>
      </w:pPr>
      <w:r>
        <w:rPr>
          <w:sz w:val="20"/>
          <w:szCs w:val="20"/>
        </w:rPr>
        <w:t xml:space="preserve"> </w:t>
      </w:r>
      <w:r w:rsidR="005B42DE" w:rsidRPr="00034628">
        <w:rPr>
          <w:sz w:val="20"/>
          <w:szCs w:val="20"/>
        </w:rPr>
        <w:t>Sowmya BJ, Meeradevi, Sini Anna Alex, Anita Kanavalli, Supreeth S, Shruthi G, Rohith S (2023) Machine learning model for emotion detection and recognition using an enhanced Convolutional Neural Network.</w:t>
      </w:r>
    </w:p>
    <w:bookmarkEnd w:id="13"/>
    <w:p w14:paraId="2E73C0AA" w14:textId="77777777" w:rsidR="005B42DE" w:rsidRPr="00034628" w:rsidRDefault="005B42DE" w:rsidP="00910D6A">
      <w:pPr>
        <w:pStyle w:val="references"/>
        <w:numPr>
          <w:ilvl w:val="0"/>
          <w:numId w:val="0"/>
        </w:numPr>
        <w:ind w:left="527" w:right="505"/>
        <w:rPr>
          <w:sz w:val="20"/>
          <w:szCs w:val="20"/>
        </w:rPr>
      </w:pPr>
    </w:p>
    <w:p w14:paraId="29B31120" w14:textId="057C5970" w:rsidR="005B42DE" w:rsidRPr="00034628" w:rsidRDefault="005B42DE" w:rsidP="00910D6A">
      <w:pPr>
        <w:pStyle w:val="references"/>
        <w:ind w:left="527" w:right="505"/>
        <w:rPr>
          <w:sz w:val="20"/>
          <w:szCs w:val="20"/>
        </w:rPr>
      </w:pPr>
      <w:bookmarkStart w:id="14" w:name="ramachandran"/>
      <w:r w:rsidRPr="00034628">
        <w:rPr>
          <w:sz w:val="20"/>
          <w:szCs w:val="20"/>
        </w:rPr>
        <w:t>Ramachandran Venkatesan, Sundarsingh Shirly, Mariappan Selvarathi and Theena Jemima Jebaseeli (2023) Human Emotion Detection Using DeepFace and Artificial Intelligence 2023.</w:t>
      </w:r>
    </w:p>
    <w:bookmarkEnd w:id="14"/>
    <w:p w14:paraId="55A4CA85" w14:textId="77777777" w:rsidR="005B42DE" w:rsidRPr="00034628" w:rsidRDefault="005B42DE" w:rsidP="00910D6A">
      <w:pPr>
        <w:pStyle w:val="references"/>
        <w:numPr>
          <w:ilvl w:val="0"/>
          <w:numId w:val="0"/>
        </w:numPr>
        <w:ind w:left="527" w:right="505"/>
        <w:rPr>
          <w:sz w:val="20"/>
          <w:szCs w:val="20"/>
        </w:rPr>
      </w:pPr>
    </w:p>
    <w:p w14:paraId="2DFA3E9D" w14:textId="77777777" w:rsidR="005B42DE" w:rsidRPr="00034628" w:rsidRDefault="005B42DE" w:rsidP="00910D6A">
      <w:pPr>
        <w:pStyle w:val="references"/>
        <w:ind w:left="527" w:right="505"/>
        <w:rPr>
          <w:sz w:val="20"/>
          <w:szCs w:val="20"/>
        </w:rPr>
      </w:pPr>
      <w:bookmarkStart w:id="15" w:name="vishal"/>
      <w:r w:rsidRPr="00034628">
        <w:rPr>
          <w:sz w:val="20"/>
          <w:szCs w:val="20"/>
        </w:rPr>
        <w:t>Vishal singh bhati , Namita Tiwari, Meenu Chawla (2025) A Generalized Zero-Shot Deep Learning Classifier for Emotion Recognition Using Facial Expression Images 2025.</w:t>
      </w:r>
    </w:p>
    <w:bookmarkEnd w:id="15"/>
    <w:p w14:paraId="7440CEE5" w14:textId="77777777" w:rsidR="005B42DE" w:rsidRPr="00034628" w:rsidRDefault="005B42DE" w:rsidP="00910D6A">
      <w:pPr>
        <w:pStyle w:val="references"/>
        <w:numPr>
          <w:ilvl w:val="0"/>
          <w:numId w:val="0"/>
        </w:numPr>
        <w:ind w:left="527" w:right="505"/>
        <w:rPr>
          <w:sz w:val="20"/>
          <w:szCs w:val="20"/>
        </w:rPr>
      </w:pPr>
    </w:p>
    <w:p w14:paraId="754E1A6E" w14:textId="77777777" w:rsidR="005B42DE" w:rsidRPr="00034628" w:rsidRDefault="005B42DE" w:rsidP="00910D6A">
      <w:pPr>
        <w:pStyle w:val="references"/>
        <w:ind w:left="527" w:right="505"/>
        <w:rPr>
          <w:sz w:val="20"/>
          <w:szCs w:val="20"/>
        </w:rPr>
      </w:pPr>
      <w:bookmarkStart w:id="16" w:name="manisha"/>
      <w:r w:rsidRPr="00034628">
        <w:rPr>
          <w:sz w:val="20"/>
          <w:szCs w:val="20"/>
        </w:rPr>
        <w:t>Manisha Kasar, Bindu Garg, Trupati Suryawanshi (2024) EmoSense: Pioneering Facial Emotion Recognition with Precision Through Model Optimization and Face Emotion Constraints 2024</w:t>
      </w:r>
    </w:p>
    <w:p w14:paraId="5058D5E3" w14:textId="77777777" w:rsidR="005B42DE" w:rsidRPr="00034628" w:rsidRDefault="005B42DE" w:rsidP="00910D6A">
      <w:pPr>
        <w:pStyle w:val="references"/>
        <w:numPr>
          <w:ilvl w:val="0"/>
          <w:numId w:val="0"/>
        </w:numPr>
        <w:ind w:left="527" w:right="505"/>
        <w:rPr>
          <w:sz w:val="20"/>
          <w:szCs w:val="20"/>
        </w:rPr>
      </w:pPr>
    </w:p>
    <w:p w14:paraId="7B123CE7" w14:textId="77777777" w:rsidR="005B42DE" w:rsidRPr="00034628" w:rsidRDefault="005B42DE" w:rsidP="00910D6A">
      <w:pPr>
        <w:pStyle w:val="references"/>
        <w:ind w:left="527" w:right="505"/>
        <w:rPr>
          <w:sz w:val="20"/>
          <w:szCs w:val="20"/>
        </w:rPr>
      </w:pPr>
      <w:bookmarkStart w:id="17" w:name="mingyi"/>
      <w:bookmarkEnd w:id="16"/>
      <w:r w:rsidRPr="00034628">
        <w:rPr>
          <w:sz w:val="20"/>
          <w:szCs w:val="20"/>
        </w:rPr>
        <w:t>Mingyi Zhao,  Linrui Gong,  Abdul Sattar Din (2024) A review of the emotion recognitionmodel of robots 2024</w:t>
      </w:r>
    </w:p>
    <w:bookmarkEnd w:id="17"/>
    <w:p w14:paraId="05B76926" w14:textId="77777777" w:rsidR="005B42DE" w:rsidRPr="00034628" w:rsidRDefault="005B42DE" w:rsidP="00910D6A">
      <w:pPr>
        <w:pStyle w:val="references"/>
        <w:numPr>
          <w:ilvl w:val="0"/>
          <w:numId w:val="0"/>
        </w:numPr>
        <w:ind w:left="527" w:right="505"/>
        <w:rPr>
          <w:sz w:val="20"/>
          <w:szCs w:val="20"/>
        </w:rPr>
      </w:pPr>
    </w:p>
    <w:p w14:paraId="68499AC3" w14:textId="77777777" w:rsidR="005B42DE" w:rsidRPr="00034628" w:rsidRDefault="005B42DE" w:rsidP="00910D6A">
      <w:pPr>
        <w:pStyle w:val="references"/>
        <w:ind w:left="527" w:right="505"/>
        <w:rPr>
          <w:sz w:val="20"/>
          <w:szCs w:val="20"/>
          <w:lang w:val="en-IN"/>
        </w:rPr>
      </w:pPr>
      <w:bookmarkStart w:id="18" w:name="alojaiman"/>
      <w:r w:rsidRPr="00034628">
        <w:rPr>
          <w:sz w:val="20"/>
          <w:szCs w:val="20"/>
          <w:lang w:val="en-IN"/>
        </w:rPr>
        <w:t xml:space="preserve">Alojaiman, B. (2021). Toward selection of trustworthy and efficient E-Learning platform. IEEE Access, 9, 133889–133901, </w:t>
      </w:r>
      <w:r w:rsidRPr="00034628">
        <w:rPr>
          <w:sz w:val="20"/>
          <w:szCs w:val="20"/>
        </w:rPr>
        <w:t>/</w:t>
      </w:r>
      <w:r w:rsidRPr="00034628">
        <w:rPr>
          <w:sz w:val="20"/>
          <w:szCs w:val="20"/>
          <w:lang w:val="en-IN"/>
        </w:rPr>
        <w:t>10. 1109/ access. 2021. 31141 50</w:t>
      </w:r>
    </w:p>
    <w:bookmarkEnd w:id="18"/>
    <w:p w14:paraId="6AC32160" w14:textId="77777777" w:rsidR="005B42DE" w:rsidRPr="00034628" w:rsidRDefault="005B42DE" w:rsidP="00910D6A">
      <w:pPr>
        <w:pStyle w:val="references"/>
        <w:numPr>
          <w:ilvl w:val="0"/>
          <w:numId w:val="0"/>
        </w:numPr>
        <w:ind w:left="527" w:right="505"/>
        <w:rPr>
          <w:sz w:val="20"/>
          <w:szCs w:val="20"/>
          <w:lang w:val="en-IN"/>
        </w:rPr>
      </w:pPr>
    </w:p>
    <w:p w14:paraId="5AE4475A" w14:textId="77777777" w:rsidR="005B42DE" w:rsidRPr="00034628" w:rsidRDefault="005B42DE" w:rsidP="00910D6A">
      <w:pPr>
        <w:pStyle w:val="references"/>
        <w:ind w:left="527" w:right="505"/>
        <w:rPr>
          <w:sz w:val="20"/>
          <w:szCs w:val="20"/>
          <w:lang w:val="en-IN"/>
        </w:rPr>
      </w:pPr>
      <w:bookmarkStart w:id="19" w:name="ariza"/>
      <w:r w:rsidRPr="00034628">
        <w:rPr>
          <w:sz w:val="20"/>
          <w:szCs w:val="20"/>
          <w:lang w:val="en-IN"/>
        </w:rPr>
        <w:t>Ariza, J., Jimeno, M., Villanueva-Polanco, R., &amp; Capacho, J. (2021). Provisioning computational resources for cloud-based e-learning platforms using deep learning techniques. IEEE Access, 9,</w:t>
      </w:r>
    </w:p>
    <w:p w14:paraId="02921B9E" w14:textId="77777777" w:rsidR="005B42DE" w:rsidRPr="00034628" w:rsidRDefault="005B42DE" w:rsidP="00910D6A">
      <w:pPr>
        <w:pStyle w:val="references"/>
        <w:numPr>
          <w:ilvl w:val="0"/>
          <w:numId w:val="0"/>
        </w:numPr>
        <w:ind w:left="527" w:right="505"/>
        <w:rPr>
          <w:sz w:val="20"/>
          <w:szCs w:val="20"/>
          <w:lang w:val="en-IN"/>
        </w:rPr>
      </w:pPr>
      <w:r w:rsidRPr="00034628">
        <w:rPr>
          <w:sz w:val="20"/>
          <w:szCs w:val="20"/>
          <w:lang w:val="en-IN"/>
        </w:rPr>
        <w:t>89798–89811. /10. 1109/ access. 2021. 30903 66</w:t>
      </w:r>
    </w:p>
    <w:bookmarkEnd w:id="19"/>
    <w:p w14:paraId="3A3A40A9" w14:textId="77777777" w:rsidR="005B42DE" w:rsidRPr="00034628" w:rsidRDefault="005B42DE" w:rsidP="00910D6A">
      <w:pPr>
        <w:pStyle w:val="references"/>
        <w:numPr>
          <w:ilvl w:val="0"/>
          <w:numId w:val="0"/>
        </w:numPr>
        <w:ind w:left="527" w:right="505"/>
        <w:rPr>
          <w:sz w:val="20"/>
          <w:szCs w:val="20"/>
          <w:lang w:val="en-IN"/>
        </w:rPr>
      </w:pPr>
    </w:p>
    <w:p w14:paraId="67CF5914" w14:textId="77777777" w:rsidR="005B42DE" w:rsidRPr="00034628" w:rsidRDefault="005B42DE" w:rsidP="00910D6A">
      <w:pPr>
        <w:pStyle w:val="references"/>
        <w:ind w:left="527" w:right="505"/>
        <w:rPr>
          <w:sz w:val="20"/>
          <w:szCs w:val="20"/>
          <w:lang w:val="en-IN"/>
        </w:rPr>
      </w:pPr>
      <w:bookmarkStart w:id="20" w:name="lyu"/>
      <w:r w:rsidRPr="00034628">
        <w:rPr>
          <w:sz w:val="20"/>
          <w:szCs w:val="20"/>
          <w:lang w:val="en-IN"/>
        </w:rPr>
        <w:t>Lyu, L., Zhang, Y., Chi, M. Y., Yang, F., Zhang, S. G., Liu, P., &amp; Lu, W. G. (2022). Spontaneous facial expression database of learners’ academic emotions in online learning with hand occlusion. Computers and Electrical Engineering, 97, 107667./10. 1016/j.compeleceng. 2021. 107667</w:t>
      </w:r>
      <w:bookmarkStart w:id="21" w:name="dangi"/>
      <w:bookmarkEnd w:id="20"/>
    </w:p>
    <w:p w14:paraId="18994243" w14:textId="77777777" w:rsidR="005B42DE" w:rsidRPr="00034628" w:rsidRDefault="005B42DE" w:rsidP="00910D6A">
      <w:pPr>
        <w:pStyle w:val="references"/>
        <w:numPr>
          <w:ilvl w:val="0"/>
          <w:numId w:val="0"/>
        </w:numPr>
        <w:ind w:left="527" w:right="505"/>
        <w:rPr>
          <w:sz w:val="20"/>
          <w:szCs w:val="20"/>
          <w:lang w:val="en-IN"/>
        </w:rPr>
      </w:pPr>
    </w:p>
    <w:p w14:paraId="4A8FD0B1" w14:textId="77777777" w:rsidR="005B42DE" w:rsidRPr="00034628" w:rsidRDefault="005B42DE" w:rsidP="00910D6A">
      <w:pPr>
        <w:pStyle w:val="references"/>
        <w:ind w:left="527" w:right="505"/>
        <w:rPr>
          <w:sz w:val="20"/>
          <w:szCs w:val="20"/>
          <w:lang w:val="en-IN"/>
        </w:rPr>
      </w:pPr>
      <w:bookmarkStart w:id="22" w:name="sezer"/>
      <w:r w:rsidRPr="00034628">
        <w:rPr>
          <w:sz w:val="20"/>
          <w:szCs w:val="20"/>
          <w:lang w:val="en-IN"/>
        </w:rPr>
        <w:t xml:space="preserve">Sezer A, Altan A. Detection of solder paste defects with an optimization‐based deep learning model using image processing techniques. Soldering &amp; Surface Mount Technology. 2021;33(5):291-8. </w:t>
      </w:r>
    </w:p>
    <w:bookmarkEnd w:id="22"/>
    <w:p w14:paraId="0A45F3AA" w14:textId="77777777" w:rsidR="005B42DE" w:rsidRPr="00034628" w:rsidRDefault="005B42DE" w:rsidP="00910D6A">
      <w:pPr>
        <w:pStyle w:val="references"/>
        <w:numPr>
          <w:ilvl w:val="0"/>
          <w:numId w:val="0"/>
        </w:numPr>
        <w:ind w:left="527" w:right="505"/>
        <w:rPr>
          <w:sz w:val="20"/>
          <w:szCs w:val="20"/>
          <w:lang w:val="en-IN"/>
        </w:rPr>
      </w:pPr>
    </w:p>
    <w:p w14:paraId="38A180AC" w14:textId="77777777" w:rsidR="005B42DE" w:rsidRPr="00034628" w:rsidRDefault="005B42DE" w:rsidP="00910D6A">
      <w:pPr>
        <w:pStyle w:val="references"/>
        <w:ind w:left="527" w:right="505"/>
        <w:rPr>
          <w:sz w:val="20"/>
          <w:szCs w:val="20"/>
          <w:lang w:val="en-IN"/>
        </w:rPr>
      </w:pPr>
      <w:r w:rsidRPr="00034628">
        <w:rPr>
          <w:sz w:val="20"/>
          <w:szCs w:val="20"/>
        </w:rPr>
        <w:t>A. Dangi, A. Mittal, and D. S. Kushwaha, ARO-RVFLNN: Artificial Rabbits Optimized Robust Random Vector Functional Link Network for sentiment classification, Expert Systems with Applications, 2023.</w:t>
      </w:r>
    </w:p>
    <w:p w14:paraId="26D21E01" w14:textId="77777777" w:rsidR="005B42DE" w:rsidRPr="00034628" w:rsidRDefault="005B42DE" w:rsidP="00910D6A">
      <w:pPr>
        <w:pStyle w:val="references"/>
        <w:numPr>
          <w:ilvl w:val="0"/>
          <w:numId w:val="0"/>
        </w:numPr>
        <w:ind w:left="527" w:right="505"/>
        <w:rPr>
          <w:sz w:val="20"/>
          <w:szCs w:val="20"/>
          <w:lang w:val="en-IN"/>
        </w:rPr>
      </w:pPr>
    </w:p>
    <w:p w14:paraId="65D5C5D5" w14:textId="77777777" w:rsidR="005B42DE" w:rsidRPr="00034628" w:rsidRDefault="005B42DE" w:rsidP="00910D6A">
      <w:pPr>
        <w:pStyle w:val="references"/>
        <w:ind w:left="527" w:right="505"/>
        <w:rPr>
          <w:sz w:val="20"/>
          <w:szCs w:val="20"/>
        </w:rPr>
      </w:pPr>
      <w:bookmarkStart w:id="23" w:name="saleeem"/>
      <w:bookmarkEnd w:id="21"/>
      <w:r w:rsidRPr="00034628">
        <w:rPr>
          <w:sz w:val="20"/>
          <w:szCs w:val="20"/>
        </w:rPr>
        <w:lastRenderedPageBreak/>
        <w:t>M. Saleem, T. Anwar, and M. Usama, DeSCCNet: Spectro-temporal feature representation for speech emotion recognition, Applied Acoustics, vol. 215, 2023.</w:t>
      </w:r>
    </w:p>
    <w:p w14:paraId="5513626E" w14:textId="77777777" w:rsidR="005B42DE" w:rsidRPr="00034628" w:rsidRDefault="005B42DE" w:rsidP="00910D6A">
      <w:pPr>
        <w:pStyle w:val="references"/>
        <w:numPr>
          <w:ilvl w:val="0"/>
          <w:numId w:val="0"/>
        </w:numPr>
        <w:ind w:left="527" w:right="505"/>
        <w:rPr>
          <w:sz w:val="20"/>
          <w:szCs w:val="20"/>
        </w:rPr>
      </w:pPr>
    </w:p>
    <w:p w14:paraId="63B3FEEF" w14:textId="77777777" w:rsidR="005B42DE" w:rsidRPr="00034628" w:rsidRDefault="005B42DE" w:rsidP="00910D6A">
      <w:pPr>
        <w:pStyle w:val="references"/>
        <w:ind w:left="527" w:right="505"/>
        <w:rPr>
          <w:sz w:val="20"/>
          <w:szCs w:val="20"/>
        </w:rPr>
      </w:pPr>
      <w:bookmarkStart w:id="24" w:name="irfan"/>
      <w:bookmarkEnd w:id="23"/>
      <w:r w:rsidRPr="00034628">
        <w:rPr>
          <w:sz w:val="20"/>
          <w:szCs w:val="20"/>
        </w:rPr>
        <w:t>M. Irfan, M. A. Javed, A. M. Qamar, and F. Hussain, Triplet-Loss-Based Deep CNN Features with SVM for Facial Emotion Recognition, IEEE Access, vol. 11, pp. 43025–43036, 2023</w:t>
      </w:r>
    </w:p>
    <w:p w14:paraId="0B480306" w14:textId="77777777" w:rsidR="00910D6A" w:rsidRPr="00034628" w:rsidRDefault="00910D6A" w:rsidP="00910D6A">
      <w:pPr>
        <w:pStyle w:val="references"/>
        <w:numPr>
          <w:ilvl w:val="0"/>
          <w:numId w:val="0"/>
        </w:numPr>
        <w:ind w:left="527" w:right="505"/>
        <w:rPr>
          <w:sz w:val="20"/>
          <w:szCs w:val="20"/>
        </w:rPr>
      </w:pPr>
    </w:p>
    <w:p w14:paraId="64A8BBBE" w14:textId="77777777" w:rsidR="005B42DE" w:rsidRPr="00034628" w:rsidRDefault="005B42DE" w:rsidP="00910D6A">
      <w:pPr>
        <w:pStyle w:val="references"/>
        <w:ind w:left="527" w:right="505"/>
        <w:rPr>
          <w:sz w:val="20"/>
          <w:szCs w:val="20"/>
        </w:rPr>
      </w:pPr>
      <w:bookmarkStart w:id="25" w:name="savchenko"/>
      <w:bookmarkEnd w:id="24"/>
      <w:r w:rsidRPr="00034628">
        <w:rPr>
          <w:sz w:val="20"/>
          <w:szCs w:val="20"/>
        </w:rPr>
        <w:t>A. Savchenko, Multi-task EfficientNet-B2 with MTCNN and Adam optimization for facial emotion recognition, Signal Processing: Image Communication, vol. 118, 2023.</w:t>
      </w:r>
    </w:p>
    <w:p w14:paraId="38375B90" w14:textId="77777777" w:rsidR="005B42DE" w:rsidRPr="00034628" w:rsidRDefault="005B42DE" w:rsidP="00910D6A">
      <w:pPr>
        <w:pStyle w:val="references"/>
        <w:numPr>
          <w:ilvl w:val="0"/>
          <w:numId w:val="0"/>
        </w:numPr>
        <w:ind w:left="527" w:right="505"/>
        <w:rPr>
          <w:sz w:val="20"/>
          <w:szCs w:val="20"/>
        </w:rPr>
      </w:pPr>
    </w:p>
    <w:p w14:paraId="3EC08099" w14:textId="77777777" w:rsidR="005B42DE" w:rsidRPr="00034628" w:rsidRDefault="005B42DE" w:rsidP="00910D6A">
      <w:pPr>
        <w:pStyle w:val="references"/>
        <w:ind w:left="527" w:right="505"/>
        <w:rPr>
          <w:sz w:val="20"/>
          <w:szCs w:val="20"/>
        </w:rPr>
      </w:pPr>
      <w:bookmarkStart w:id="26" w:name="zhang"/>
      <w:bookmarkEnd w:id="25"/>
      <w:r w:rsidRPr="00034628">
        <w:rPr>
          <w:sz w:val="20"/>
          <w:szCs w:val="20"/>
        </w:rPr>
        <w:t>S. Zhang, RDA-MTE: ResNet-50 + Bidirectional Attention + Transformer Encoder for facial expression recognition,Neural Computing and Applications, vol. 35, pp. 28195–28210, 2023.</w:t>
      </w:r>
      <w:bookmarkEnd w:id="26"/>
    </w:p>
    <w:p w14:paraId="7A124CE3" w14:textId="77777777" w:rsidR="005B42DE" w:rsidRPr="00034628" w:rsidRDefault="005B42DE" w:rsidP="00910D6A">
      <w:pPr>
        <w:pStyle w:val="references"/>
        <w:numPr>
          <w:ilvl w:val="0"/>
          <w:numId w:val="0"/>
        </w:numPr>
        <w:ind w:left="527" w:right="505" w:hanging="360"/>
        <w:rPr>
          <w:sz w:val="20"/>
          <w:szCs w:val="20"/>
        </w:rPr>
      </w:pPr>
    </w:p>
    <w:p w14:paraId="2B1CA278" w14:textId="77777777" w:rsidR="005B42DE" w:rsidRPr="00034628" w:rsidRDefault="005B42DE" w:rsidP="00910D6A">
      <w:pPr>
        <w:pStyle w:val="references"/>
        <w:ind w:left="527" w:right="505"/>
        <w:rPr>
          <w:sz w:val="20"/>
          <w:szCs w:val="20"/>
        </w:rPr>
      </w:pPr>
      <w:bookmarkStart w:id="27" w:name="asghar"/>
      <w:r w:rsidRPr="00034628">
        <w:rPr>
          <w:sz w:val="20"/>
          <w:szCs w:val="20"/>
        </w:rPr>
        <w:t>A. S. Asghar, F. U. Khan, S. Nisar, and N. Shah, Facial emotion recognition using statistical features and machine learning, Multimedia Tools and Applications, vol. 82, pp. 20541–20558, 2023, doi: 10.1007/s11042-023-15049-w.</w:t>
      </w:r>
    </w:p>
    <w:bookmarkEnd w:id="27"/>
    <w:p w14:paraId="04918EC5" w14:textId="77777777" w:rsidR="005B42DE" w:rsidRPr="00034628" w:rsidRDefault="005B42DE" w:rsidP="00910D6A">
      <w:pPr>
        <w:pStyle w:val="references"/>
        <w:numPr>
          <w:ilvl w:val="0"/>
          <w:numId w:val="0"/>
        </w:numPr>
        <w:ind w:left="527" w:right="505"/>
        <w:rPr>
          <w:sz w:val="20"/>
          <w:szCs w:val="20"/>
        </w:rPr>
      </w:pPr>
    </w:p>
    <w:p w14:paraId="5F1EBF61" w14:textId="77777777" w:rsidR="005B42DE" w:rsidRPr="00034628" w:rsidRDefault="005B42DE" w:rsidP="00910D6A">
      <w:pPr>
        <w:pStyle w:val="references"/>
        <w:ind w:left="527" w:right="505"/>
        <w:rPr>
          <w:sz w:val="20"/>
          <w:szCs w:val="20"/>
        </w:rPr>
      </w:pPr>
      <w:bookmarkStart w:id="28" w:name="gianna"/>
      <w:r w:rsidRPr="00034628">
        <w:rPr>
          <w:sz w:val="20"/>
          <w:szCs w:val="20"/>
        </w:rPr>
        <w:t>P. Giannopoulos, I. Perikos, and I. Hatzilygeroudis, Deep learning approaches for facial emotion recognition: A case study on FER-2013, in Smart Innovation, Systems and Technologies, vol. 85, pp. 1–16, 2018.</w:t>
      </w:r>
    </w:p>
    <w:bookmarkEnd w:id="28"/>
    <w:p w14:paraId="39A0E5B3" w14:textId="77777777" w:rsidR="005B42DE" w:rsidRPr="00034628" w:rsidRDefault="005B42DE" w:rsidP="00910D6A">
      <w:pPr>
        <w:pStyle w:val="references"/>
        <w:numPr>
          <w:ilvl w:val="0"/>
          <w:numId w:val="0"/>
        </w:numPr>
        <w:ind w:left="527" w:right="505"/>
        <w:rPr>
          <w:sz w:val="20"/>
          <w:szCs w:val="20"/>
        </w:rPr>
      </w:pPr>
    </w:p>
    <w:p w14:paraId="6C98C85C" w14:textId="77777777" w:rsidR="005B42DE" w:rsidRPr="00034628" w:rsidRDefault="005B42DE" w:rsidP="00910D6A">
      <w:pPr>
        <w:pStyle w:val="references"/>
        <w:ind w:left="527" w:right="505"/>
        <w:rPr>
          <w:sz w:val="20"/>
          <w:szCs w:val="20"/>
        </w:rPr>
      </w:pPr>
      <w:bookmarkStart w:id="29" w:name="yassin"/>
      <w:r w:rsidRPr="00034628">
        <w:rPr>
          <w:sz w:val="20"/>
          <w:szCs w:val="20"/>
        </w:rPr>
        <w:t>W. M. Yassin, M. F. Abdollah, Z. Muslim, R. Ahmad, and A. Ismail, An emotion and gender detection using hybridized convolutional 2D and batch norm residual network learning, in Proc. ACM Int. Conf., 2021, pp. 79–84</w:t>
      </w:r>
    </w:p>
    <w:bookmarkEnd w:id="29"/>
    <w:p w14:paraId="3C4B6470" w14:textId="77777777" w:rsidR="005B42DE" w:rsidRPr="00034628" w:rsidRDefault="005B42DE" w:rsidP="00910D6A">
      <w:pPr>
        <w:pStyle w:val="references"/>
        <w:numPr>
          <w:ilvl w:val="0"/>
          <w:numId w:val="0"/>
        </w:numPr>
        <w:ind w:left="527" w:right="505"/>
        <w:rPr>
          <w:sz w:val="20"/>
          <w:szCs w:val="20"/>
        </w:rPr>
      </w:pPr>
    </w:p>
    <w:p w14:paraId="3358EFA2" w14:textId="77777777" w:rsidR="005B42DE" w:rsidRPr="00034628" w:rsidRDefault="005B42DE" w:rsidP="00910D6A">
      <w:pPr>
        <w:pStyle w:val="references"/>
        <w:ind w:left="527" w:right="505"/>
        <w:rPr>
          <w:sz w:val="20"/>
          <w:szCs w:val="20"/>
        </w:rPr>
      </w:pPr>
      <w:bookmarkStart w:id="30" w:name="zhao"/>
      <w:r w:rsidRPr="00034628">
        <w:rPr>
          <w:sz w:val="20"/>
          <w:szCs w:val="20"/>
        </w:rPr>
        <w:t>X. Zhao, X. Shi, and S. Zhang, Facial expression recognition via deep learning, IETE Technical Review, vol. 32, no. 5, pp. 347–355, 2015</w:t>
      </w:r>
      <w:bookmarkEnd w:id="30"/>
      <w:r w:rsidRPr="00034628">
        <w:rPr>
          <w:sz w:val="20"/>
          <w:szCs w:val="20"/>
        </w:rPr>
        <w:t>.</w:t>
      </w:r>
    </w:p>
    <w:p w14:paraId="75EDF69C" w14:textId="77777777" w:rsidR="00BA5C23" w:rsidRPr="00034628" w:rsidRDefault="00BA5C23" w:rsidP="00910D6A">
      <w:pPr>
        <w:pStyle w:val="references"/>
        <w:numPr>
          <w:ilvl w:val="0"/>
          <w:numId w:val="0"/>
        </w:numPr>
        <w:ind w:left="527" w:right="505" w:hanging="360"/>
        <w:rPr>
          <w:sz w:val="20"/>
          <w:szCs w:val="20"/>
        </w:rPr>
      </w:pPr>
    </w:p>
    <w:p w14:paraId="451AB9EE" w14:textId="77777777" w:rsidR="00BA5C23" w:rsidRPr="00034628" w:rsidRDefault="00BA5C23" w:rsidP="00910D6A">
      <w:pPr>
        <w:pStyle w:val="references"/>
        <w:ind w:left="527" w:right="505"/>
        <w:rPr>
          <w:sz w:val="20"/>
          <w:szCs w:val="20"/>
        </w:rPr>
      </w:pPr>
      <w:r w:rsidRPr="00034628">
        <w:rPr>
          <w:sz w:val="20"/>
          <w:szCs w:val="20"/>
        </w:rPr>
        <w:t xml:space="preserve"> </w:t>
      </w:r>
      <w:bookmarkStart w:id="31" w:name="umer"/>
      <w:r w:rsidRPr="00034628">
        <w:rPr>
          <w:sz w:val="20"/>
          <w:szCs w:val="20"/>
        </w:rPr>
        <w:t>Umer S, Rout RK, Pero C, Nappi M (2022) Facial expression recognition with trade-offs between data augmentation and deep learning features. J Ambient Intell Hum Comput 13(2):721–735.</w:t>
      </w:r>
    </w:p>
    <w:bookmarkEnd w:id="31"/>
    <w:p w14:paraId="2D5BB1A9" w14:textId="77777777" w:rsidR="00BA5C23" w:rsidRPr="00034628" w:rsidRDefault="00BA5C23" w:rsidP="00910D6A">
      <w:pPr>
        <w:pStyle w:val="references"/>
        <w:numPr>
          <w:ilvl w:val="0"/>
          <w:numId w:val="0"/>
        </w:numPr>
        <w:ind w:left="527" w:right="505" w:hanging="360"/>
        <w:rPr>
          <w:sz w:val="20"/>
          <w:szCs w:val="20"/>
        </w:rPr>
      </w:pPr>
    </w:p>
    <w:p w14:paraId="31BB5DD6" w14:textId="77777777" w:rsidR="00BA5C23" w:rsidRPr="00034628" w:rsidRDefault="00BA5C23" w:rsidP="00910D6A">
      <w:pPr>
        <w:pStyle w:val="references"/>
        <w:ind w:left="527" w:right="505"/>
        <w:rPr>
          <w:sz w:val="20"/>
          <w:szCs w:val="20"/>
        </w:rPr>
      </w:pPr>
      <w:r w:rsidRPr="00034628">
        <w:rPr>
          <w:sz w:val="20"/>
          <w:szCs w:val="20"/>
        </w:rPr>
        <w:t xml:space="preserve"> </w:t>
      </w:r>
      <w:bookmarkStart w:id="32" w:name="chowdary"/>
      <w:r w:rsidRPr="00034628">
        <w:rPr>
          <w:sz w:val="20"/>
          <w:szCs w:val="20"/>
        </w:rPr>
        <w:t>Chowdary MK, Nguyen TN, Hemanth DJ (2021) Deep learningbased facial emotion recognition for human–computer interaction applications. Neural Comput Appl 35:1–18</w:t>
      </w:r>
      <w:bookmarkEnd w:id="32"/>
    </w:p>
    <w:p w14:paraId="7C0BB27B" w14:textId="77777777" w:rsidR="00BA5C23" w:rsidRPr="00034628" w:rsidRDefault="00BA5C23" w:rsidP="00910D6A">
      <w:pPr>
        <w:pStyle w:val="references"/>
        <w:numPr>
          <w:ilvl w:val="0"/>
          <w:numId w:val="0"/>
        </w:numPr>
        <w:ind w:left="527" w:right="505" w:hanging="360"/>
        <w:rPr>
          <w:sz w:val="20"/>
          <w:szCs w:val="20"/>
        </w:rPr>
      </w:pPr>
    </w:p>
    <w:p w14:paraId="67CB0D6B" w14:textId="77777777" w:rsidR="00BA5C23" w:rsidRPr="00034628" w:rsidRDefault="000732B2" w:rsidP="00910D6A">
      <w:pPr>
        <w:pStyle w:val="references"/>
        <w:ind w:left="527" w:right="505"/>
        <w:rPr>
          <w:sz w:val="20"/>
          <w:szCs w:val="20"/>
        </w:rPr>
      </w:pPr>
      <w:r w:rsidRPr="00034628">
        <w:rPr>
          <w:sz w:val="20"/>
          <w:szCs w:val="20"/>
        </w:rPr>
        <w:t xml:space="preserve"> </w:t>
      </w:r>
      <w:bookmarkStart w:id="33" w:name="achea"/>
      <w:r w:rsidR="00BA5C23" w:rsidRPr="00034628">
        <w:rPr>
          <w:sz w:val="20"/>
          <w:szCs w:val="20"/>
        </w:rPr>
        <w:t>Acheampong FA, Wenyu C, Nunoo-Mensah H (2020) Textbased emotion detection: advances, challenges, and opportunities. Eng Rep 2(7):e12189.</w:t>
      </w:r>
      <w:bookmarkEnd w:id="33"/>
    </w:p>
    <w:p w14:paraId="73CEC212" w14:textId="77777777" w:rsidR="00BA5C23" w:rsidRPr="00034628" w:rsidRDefault="00BA5C23" w:rsidP="00910D6A">
      <w:pPr>
        <w:pStyle w:val="references"/>
        <w:numPr>
          <w:ilvl w:val="0"/>
          <w:numId w:val="0"/>
        </w:numPr>
        <w:ind w:left="527" w:right="505" w:hanging="360"/>
        <w:rPr>
          <w:sz w:val="20"/>
          <w:szCs w:val="20"/>
        </w:rPr>
      </w:pPr>
    </w:p>
    <w:p w14:paraId="5DF82493" w14:textId="77777777" w:rsidR="00BA5C23" w:rsidRPr="00034628" w:rsidRDefault="000732B2" w:rsidP="00910D6A">
      <w:pPr>
        <w:pStyle w:val="references"/>
        <w:ind w:left="527" w:right="505"/>
        <w:rPr>
          <w:sz w:val="20"/>
          <w:szCs w:val="20"/>
        </w:rPr>
      </w:pPr>
      <w:r w:rsidRPr="00034628">
        <w:rPr>
          <w:sz w:val="20"/>
          <w:szCs w:val="20"/>
        </w:rPr>
        <w:t xml:space="preserve"> </w:t>
      </w:r>
      <w:bookmarkStart w:id="34" w:name="nandwani"/>
      <w:r w:rsidR="00BA5C23" w:rsidRPr="00034628">
        <w:rPr>
          <w:sz w:val="20"/>
          <w:szCs w:val="20"/>
        </w:rPr>
        <w:t>Nandwani P, Verma R (2021) A review on sentiment analysis and emotion detection from</w:t>
      </w:r>
      <w:r w:rsidRPr="00034628">
        <w:rPr>
          <w:sz w:val="20"/>
          <w:szCs w:val="20"/>
        </w:rPr>
        <w:t xml:space="preserve"> </w:t>
      </w:r>
      <w:r w:rsidR="00BA5C23" w:rsidRPr="00034628">
        <w:rPr>
          <w:sz w:val="20"/>
          <w:szCs w:val="20"/>
        </w:rPr>
        <w:t>text. Soc Netw Anal Min 11(1):81</w:t>
      </w:r>
      <w:bookmarkEnd w:id="34"/>
    </w:p>
    <w:p w14:paraId="139FF4F2" w14:textId="77777777" w:rsidR="000732B2" w:rsidRPr="00034628" w:rsidRDefault="000732B2" w:rsidP="00910D6A">
      <w:pPr>
        <w:pStyle w:val="references"/>
        <w:numPr>
          <w:ilvl w:val="0"/>
          <w:numId w:val="0"/>
        </w:numPr>
        <w:ind w:left="527" w:right="505" w:hanging="360"/>
        <w:rPr>
          <w:sz w:val="20"/>
          <w:szCs w:val="20"/>
        </w:rPr>
      </w:pPr>
    </w:p>
    <w:p w14:paraId="7A849DB6" w14:textId="77777777" w:rsidR="00202B4A" w:rsidRPr="00034628" w:rsidRDefault="000732B2" w:rsidP="00910D6A">
      <w:pPr>
        <w:pStyle w:val="references"/>
        <w:ind w:left="527" w:right="505"/>
        <w:rPr>
          <w:sz w:val="20"/>
          <w:szCs w:val="20"/>
        </w:rPr>
      </w:pPr>
      <w:r w:rsidRPr="00034628">
        <w:rPr>
          <w:sz w:val="20"/>
          <w:szCs w:val="20"/>
        </w:rPr>
        <w:t xml:space="preserve"> </w:t>
      </w:r>
      <w:bookmarkStart w:id="35" w:name="mittal"/>
      <w:r w:rsidRPr="00034628">
        <w:rPr>
          <w:sz w:val="20"/>
          <w:szCs w:val="20"/>
        </w:rPr>
        <w:t>Mittal T, Bhattacharya U, Chandra R, Bera A, Manocha D (2020) M3er: Multiplicative multimodal emotion recognition using facial, textual, and speech cues. In: Proceedings of the AAAI conference on artificial intelligence, vol 34, pp 1359–1367</w:t>
      </w:r>
      <w:bookmarkEnd w:id="35"/>
    </w:p>
    <w:p w14:paraId="4CA338FE" w14:textId="77777777" w:rsidR="00202B4A" w:rsidRPr="00034628" w:rsidRDefault="00202B4A" w:rsidP="00910D6A">
      <w:pPr>
        <w:pStyle w:val="references"/>
        <w:numPr>
          <w:ilvl w:val="0"/>
          <w:numId w:val="0"/>
        </w:numPr>
        <w:ind w:left="527" w:right="505"/>
        <w:rPr>
          <w:sz w:val="20"/>
          <w:szCs w:val="20"/>
        </w:rPr>
      </w:pPr>
    </w:p>
    <w:p w14:paraId="2CCE3514" w14:textId="77777777" w:rsidR="000732B2" w:rsidRPr="00034628" w:rsidRDefault="000732B2" w:rsidP="00910D6A">
      <w:pPr>
        <w:pStyle w:val="references"/>
        <w:ind w:left="527" w:right="505"/>
        <w:rPr>
          <w:sz w:val="20"/>
          <w:szCs w:val="20"/>
        </w:rPr>
      </w:pPr>
      <w:bookmarkStart w:id="36" w:name="ilyas"/>
      <w:r w:rsidRPr="00034628">
        <w:rPr>
          <w:sz w:val="20"/>
          <w:szCs w:val="20"/>
        </w:rPr>
        <w:t>Ilyas CMA, Nunes R, Nasrollahi K, Rehm M, Moeslund TB (2021) Deep emotion recognition through upper body movements and facial expression. In: VISIGRAPP (5: VISAPP), pp 669–679.</w:t>
      </w:r>
    </w:p>
    <w:bookmarkEnd w:id="36"/>
    <w:p w14:paraId="7DD6FAB5" w14:textId="77777777" w:rsidR="000732B2" w:rsidRPr="00034628" w:rsidRDefault="000732B2" w:rsidP="00910D6A">
      <w:pPr>
        <w:pStyle w:val="references"/>
        <w:numPr>
          <w:ilvl w:val="0"/>
          <w:numId w:val="0"/>
        </w:numPr>
        <w:ind w:left="527" w:right="505" w:hanging="360"/>
        <w:rPr>
          <w:sz w:val="20"/>
          <w:szCs w:val="20"/>
        </w:rPr>
      </w:pPr>
    </w:p>
    <w:p w14:paraId="3B5CE5AB" w14:textId="77777777" w:rsidR="000732B2" w:rsidRPr="00034628" w:rsidRDefault="000732B2" w:rsidP="00910D6A">
      <w:pPr>
        <w:pStyle w:val="references"/>
        <w:ind w:left="527" w:right="505"/>
        <w:rPr>
          <w:sz w:val="20"/>
          <w:szCs w:val="20"/>
        </w:rPr>
      </w:pPr>
      <w:bookmarkStart w:id="37" w:name="raman"/>
      <w:r w:rsidRPr="00034628">
        <w:rPr>
          <w:sz w:val="20"/>
          <w:szCs w:val="20"/>
        </w:rPr>
        <w:t>Raman S, Patel S, Yadav S, Singh V (2022) Emotion and gesture detection. Int J Res Appl Sci Eng Technol 10:3731–3734</w:t>
      </w:r>
      <w:bookmarkEnd w:id="37"/>
    </w:p>
    <w:p w14:paraId="75E3AAF5" w14:textId="77777777" w:rsidR="008F53AC" w:rsidRPr="00034628" w:rsidRDefault="008F53AC" w:rsidP="00910D6A">
      <w:pPr>
        <w:pStyle w:val="references"/>
        <w:numPr>
          <w:ilvl w:val="0"/>
          <w:numId w:val="0"/>
        </w:numPr>
        <w:ind w:left="527" w:right="505" w:hanging="360"/>
        <w:rPr>
          <w:sz w:val="20"/>
          <w:szCs w:val="20"/>
        </w:rPr>
      </w:pPr>
    </w:p>
    <w:p w14:paraId="3A22710A" w14:textId="77777777" w:rsidR="008F53AC" w:rsidRPr="00034628" w:rsidRDefault="00EC3430" w:rsidP="00910D6A">
      <w:pPr>
        <w:pStyle w:val="references"/>
        <w:numPr>
          <w:ilvl w:val="0"/>
          <w:numId w:val="0"/>
        </w:numPr>
        <w:ind w:left="527" w:right="505" w:hanging="360"/>
        <w:rPr>
          <w:sz w:val="20"/>
          <w:szCs w:val="20"/>
        </w:rPr>
      </w:pPr>
      <w:r w:rsidRPr="00034628">
        <w:rPr>
          <w:sz w:val="20"/>
          <w:szCs w:val="20"/>
        </w:rPr>
        <w:t xml:space="preserve">[36] </w:t>
      </w:r>
      <w:bookmarkStart w:id="38" w:name="zheng"/>
      <w:r w:rsidR="008F53AC" w:rsidRPr="00034628">
        <w:rPr>
          <w:sz w:val="20"/>
          <w:szCs w:val="20"/>
        </w:rPr>
        <w:t>Zheng K, Yang D, Liu J, Cui J. Recognition of teachers’ facial expression intensity based on convolutional neural network and attention mechanism. IEEE access. 2020;8:226437-44</w:t>
      </w:r>
      <w:bookmarkEnd w:id="38"/>
      <w:r w:rsidR="008F53AC" w:rsidRPr="00034628">
        <w:rPr>
          <w:sz w:val="20"/>
          <w:szCs w:val="20"/>
        </w:rPr>
        <w:t>.</w:t>
      </w:r>
    </w:p>
    <w:p w14:paraId="5657662C" w14:textId="77777777" w:rsidR="00EC3430" w:rsidRPr="00034628" w:rsidRDefault="00EC3430" w:rsidP="00910D6A">
      <w:pPr>
        <w:pStyle w:val="references"/>
        <w:numPr>
          <w:ilvl w:val="0"/>
          <w:numId w:val="0"/>
        </w:numPr>
        <w:ind w:left="527" w:right="505" w:hanging="360"/>
        <w:rPr>
          <w:sz w:val="20"/>
          <w:szCs w:val="20"/>
        </w:rPr>
      </w:pPr>
    </w:p>
    <w:p w14:paraId="71F78225" w14:textId="77777777" w:rsidR="00CA1ABD" w:rsidRPr="00034628" w:rsidRDefault="00EC3430" w:rsidP="00910D6A">
      <w:pPr>
        <w:pStyle w:val="references"/>
        <w:numPr>
          <w:ilvl w:val="0"/>
          <w:numId w:val="0"/>
        </w:numPr>
        <w:ind w:left="527" w:right="505" w:hanging="360"/>
        <w:rPr>
          <w:sz w:val="20"/>
          <w:szCs w:val="20"/>
        </w:rPr>
      </w:pPr>
      <w:r w:rsidRPr="00034628">
        <w:rPr>
          <w:sz w:val="20"/>
          <w:szCs w:val="20"/>
        </w:rPr>
        <w:t xml:space="preserve">[37] </w:t>
      </w:r>
      <w:bookmarkStart w:id="39" w:name="yag"/>
      <w:r w:rsidRPr="00034628">
        <w:rPr>
          <w:sz w:val="20"/>
          <w:szCs w:val="20"/>
        </w:rPr>
        <w:t>Yağ İ, Altan A. Artificial intelligence-based robust hybrid algorithm design and implementation for real-time detection of plant diseases in agricultural environments. Biology. 2022;11(12):1732. 10.3390/biology11121732</w:t>
      </w:r>
      <w:bookmarkEnd w:id="39"/>
    </w:p>
    <w:p w14:paraId="3F48AF51" w14:textId="77777777" w:rsidR="00CA1ABD" w:rsidRPr="00034628" w:rsidRDefault="00CA1ABD" w:rsidP="00910D6A">
      <w:pPr>
        <w:pStyle w:val="references"/>
        <w:numPr>
          <w:ilvl w:val="0"/>
          <w:numId w:val="0"/>
        </w:numPr>
        <w:ind w:left="527" w:right="505" w:hanging="360"/>
        <w:rPr>
          <w:sz w:val="20"/>
          <w:szCs w:val="20"/>
        </w:rPr>
      </w:pPr>
    </w:p>
    <w:p w14:paraId="627A833A" w14:textId="77777777" w:rsidR="004C01EE" w:rsidRPr="00034628" w:rsidRDefault="00CA1ABD" w:rsidP="00910D6A">
      <w:pPr>
        <w:pStyle w:val="references"/>
        <w:numPr>
          <w:ilvl w:val="0"/>
          <w:numId w:val="0"/>
        </w:numPr>
        <w:ind w:left="527" w:right="505" w:hanging="360"/>
        <w:rPr>
          <w:sz w:val="20"/>
          <w:szCs w:val="20"/>
        </w:rPr>
      </w:pPr>
      <w:r w:rsidRPr="00034628">
        <w:rPr>
          <w:sz w:val="20"/>
          <w:szCs w:val="20"/>
        </w:rPr>
        <w:t xml:space="preserve">[38] </w:t>
      </w:r>
      <w:bookmarkStart w:id="40" w:name="singh"/>
      <w:r w:rsidRPr="00034628">
        <w:rPr>
          <w:sz w:val="20"/>
          <w:szCs w:val="20"/>
        </w:rPr>
        <w:t>Singh S, Nasoz F, editors. Facial expression recognition with convolutional neural networks. 2020 10th Annual Computing and Communication Workshop and Conference (CCWC); 2020: IEEE. 10.1109/CCWC47524.2020.9031283</w:t>
      </w:r>
      <w:bookmarkEnd w:id="40"/>
    </w:p>
    <w:p w14:paraId="110928E1" w14:textId="77777777" w:rsidR="00CA1ABD" w:rsidRPr="00034628" w:rsidRDefault="00CA1ABD" w:rsidP="00910D6A">
      <w:pPr>
        <w:pStyle w:val="references"/>
        <w:numPr>
          <w:ilvl w:val="0"/>
          <w:numId w:val="0"/>
        </w:numPr>
        <w:ind w:left="527" w:right="505" w:hanging="360"/>
        <w:rPr>
          <w:sz w:val="20"/>
          <w:szCs w:val="20"/>
        </w:rPr>
      </w:pPr>
    </w:p>
    <w:p w14:paraId="27720D4A" w14:textId="77777777" w:rsidR="00CA1ABD" w:rsidRPr="00034628" w:rsidRDefault="00CA1ABD" w:rsidP="00910D6A">
      <w:pPr>
        <w:pStyle w:val="references"/>
        <w:numPr>
          <w:ilvl w:val="0"/>
          <w:numId w:val="0"/>
        </w:numPr>
        <w:ind w:left="527" w:right="505" w:hanging="360"/>
        <w:rPr>
          <w:sz w:val="20"/>
          <w:szCs w:val="20"/>
        </w:rPr>
      </w:pPr>
      <w:r w:rsidRPr="00034628">
        <w:rPr>
          <w:sz w:val="20"/>
          <w:szCs w:val="20"/>
        </w:rPr>
        <w:t xml:space="preserve">[39] </w:t>
      </w:r>
      <w:bookmarkStart w:id="41" w:name="chen"/>
      <w:r w:rsidRPr="00034628">
        <w:rPr>
          <w:sz w:val="20"/>
          <w:szCs w:val="20"/>
        </w:rPr>
        <w:t>Chen A, Xing H, Wang F. A facial expression recognition method using deep convolutional neural networks based on edge computing. Ieee Access. 2020;8:49741-51.</w:t>
      </w:r>
      <w:bookmarkEnd w:id="41"/>
    </w:p>
    <w:p w14:paraId="5D74A9A5" w14:textId="77777777" w:rsidR="00AF646E" w:rsidRPr="00034628" w:rsidRDefault="00AF646E" w:rsidP="00910D6A">
      <w:pPr>
        <w:pStyle w:val="references"/>
        <w:numPr>
          <w:ilvl w:val="0"/>
          <w:numId w:val="0"/>
        </w:numPr>
        <w:ind w:left="527" w:right="505" w:hanging="360"/>
        <w:rPr>
          <w:sz w:val="20"/>
          <w:szCs w:val="20"/>
        </w:rPr>
      </w:pPr>
    </w:p>
    <w:p w14:paraId="5F9D1002" w14:textId="77777777" w:rsidR="00CA1ABD" w:rsidRPr="00034628" w:rsidRDefault="1B8A56E3" w:rsidP="00910D6A">
      <w:pPr>
        <w:pStyle w:val="references"/>
        <w:numPr>
          <w:ilvl w:val="0"/>
          <w:numId w:val="0"/>
        </w:numPr>
        <w:ind w:left="527" w:right="505" w:hanging="360"/>
        <w:rPr>
          <w:sz w:val="20"/>
          <w:szCs w:val="20"/>
        </w:rPr>
      </w:pPr>
      <w:r w:rsidRPr="00034628">
        <w:rPr>
          <w:sz w:val="20"/>
          <w:szCs w:val="20"/>
        </w:rPr>
        <w:t>[4</w:t>
      </w:r>
      <w:r w:rsidR="426B051D" w:rsidRPr="00034628">
        <w:rPr>
          <w:sz w:val="20"/>
          <w:szCs w:val="20"/>
        </w:rPr>
        <w:t>0</w:t>
      </w:r>
      <w:r w:rsidRPr="00034628">
        <w:rPr>
          <w:sz w:val="20"/>
          <w:szCs w:val="20"/>
        </w:rPr>
        <w:t xml:space="preserve">] </w:t>
      </w:r>
      <w:bookmarkStart w:id="42" w:name="molla"/>
      <w:r w:rsidRPr="00034628">
        <w:rPr>
          <w:sz w:val="20"/>
          <w:szCs w:val="20"/>
        </w:rPr>
        <w:t>Mollahosseini A, Chan D, Mahoor MH, editors. Going deeper in facial expression recognition using deep neural networks. 2016 IEEE Winter conference on applications of computer vision (WACV); 2016: IEEE.</w:t>
      </w:r>
    </w:p>
    <w:bookmarkEnd w:id="42"/>
    <w:p w14:paraId="277BFA3D" w14:textId="77777777" w:rsidR="58AE8ED2" w:rsidRPr="00034628" w:rsidRDefault="58AE8ED2" w:rsidP="00910D6A">
      <w:pPr>
        <w:pStyle w:val="references"/>
        <w:numPr>
          <w:ilvl w:val="0"/>
          <w:numId w:val="0"/>
        </w:numPr>
        <w:ind w:left="527" w:right="505" w:hanging="360"/>
        <w:rPr>
          <w:sz w:val="20"/>
          <w:szCs w:val="20"/>
        </w:rPr>
      </w:pPr>
    </w:p>
    <w:p w14:paraId="5A3BC402" w14:textId="77777777" w:rsidR="4C6CA42A" w:rsidRPr="00034628" w:rsidRDefault="4C6CA42A" w:rsidP="00910D6A">
      <w:pPr>
        <w:ind w:left="527" w:right="505" w:hanging="360"/>
        <w:jc w:val="both"/>
        <w:rPr>
          <w:noProof/>
          <w:sz w:val="20"/>
          <w:szCs w:val="20"/>
        </w:rPr>
      </w:pPr>
      <w:r w:rsidRPr="00034628">
        <w:rPr>
          <w:noProof/>
          <w:sz w:val="20"/>
          <w:szCs w:val="20"/>
        </w:rPr>
        <w:t>[41]</w:t>
      </w:r>
      <w:r w:rsidR="7E0DAAE6" w:rsidRPr="00034628">
        <w:rPr>
          <w:noProof/>
          <w:sz w:val="20"/>
          <w:szCs w:val="20"/>
        </w:rPr>
        <w:t xml:space="preserve"> </w:t>
      </w:r>
      <w:bookmarkStart w:id="43" w:name="hamidi"/>
      <w:r w:rsidR="7E0DAAE6" w:rsidRPr="00034628">
        <w:rPr>
          <w:noProof/>
          <w:sz w:val="20"/>
          <w:szCs w:val="20"/>
        </w:rPr>
        <w:t>Hamidi H, Vafaei A, Monadjemi A. Algorithm based fault tolerant and check pointing for high performance computing systems. Journal of applied sciences. 2009;9(22):3947-56. 10.3923/jas.2009.3947.3956.</w:t>
      </w:r>
    </w:p>
    <w:bookmarkEnd w:id="43"/>
    <w:p w14:paraId="41DB765D" w14:textId="77777777" w:rsidR="00910D6A" w:rsidRPr="00034628" w:rsidRDefault="00910D6A" w:rsidP="00910D6A">
      <w:pPr>
        <w:ind w:left="527" w:right="505" w:hanging="360"/>
        <w:jc w:val="both"/>
        <w:rPr>
          <w:noProof/>
          <w:sz w:val="20"/>
          <w:szCs w:val="20"/>
        </w:rPr>
      </w:pPr>
    </w:p>
    <w:p w14:paraId="1B58AE5F" w14:textId="77777777" w:rsidR="00910D6A" w:rsidRPr="00034628" w:rsidRDefault="00910D6A" w:rsidP="00910D6A">
      <w:pPr>
        <w:ind w:left="527" w:right="505" w:hanging="360"/>
        <w:jc w:val="both"/>
        <w:rPr>
          <w:noProof/>
          <w:sz w:val="20"/>
          <w:szCs w:val="20"/>
        </w:rPr>
      </w:pPr>
    </w:p>
    <w:p w14:paraId="34262B29" w14:textId="77777777" w:rsidR="00910D6A" w:rsidRPr="00034628" w:rsidRDefault="7E0DAAE6" w:rsidP="00910D6A">
      <w:pPr>
        <w:ind w:left="527" w:right="505" w:hanging="360"/>
        <w:jc w:val="both"/>
        <w:rPr>
          <w:noProof/>
          <w:sz w:val="20"/>
          <w:szCs w:val="20"/>
        </w:rPr>
      </w:pPr>
      <w:r w:rsidRPr="00034628">
        <w:rPr>
          <w:noProof/>
          <w:sz w:val="20"/>
          <w:szCs w:val="20"/>
        </w:rPr>
        <w:t xml:space="preserve"> </w:t>
      </w:r>
      <w:r w:rsidR="332031E5" w:rsidRPr="00034628">
        <w:rPr>
          <w:noProof/>
          <w:sz w:val="20"/>
          <w:szCs w:val="20"/>
        </w:rPr>
        <w:t>[</w:t>
      </w:r>
      <w:r w:rsidRPr="00034628">
        <w:rPr>
          <w:noProof/>
          <w:sz w:val="20"/>
          <w:szCs w:val="20"/>
        </w:rPr>
        <w:t>4</w:t>
      </w:r>
      <w:r w:rsidR="05531631" w:rsidRPr="00034628">
        <w:rPr>
          <w:noProof/>
          <w:sz w:val="20"/>
          <w:szCs w:val="20"/>
        </w:rPr>
        <w:t>2</w:t>
      </w:r>
      <w:bookmarkStart w:id="44" w:name="hamidik"/>
      <w:r w:rsidR="05531631" w:rsidRPr="00034628">
        <w:rPr>
          <w:noProof/>
          <w:sz w:val="20"/>
          <w:szCs w:val="20"/>
        </w:rPr>
        <w:t>]</w:t>
      </w:r>
      <w:r w:rsidR="5D556B39" w:rsidRPr="00034628">
        <w:rPr>
          <w:noProof/>
          <w:sz w:val="20"/>
          <w:szCs w:val="20"/>
        </w:rPr>
        <w:t xml:space="preserve"> </w:t>
      </w:r>
      <w:r w:rsidRPr="00034628">
        <w:rPr>
          <w:noProof/>
          <w:sz w:val="20"/>
          <w:szCs w:val="20"/>
        </w:rPr>
        <w:t xml:space="preserve">Hamidi H, Mohammadi K. Modeling fault tolerant and secure mobile agent execution in distributed systems. International Journal of Intelligent Information Technologies (IJIIT). 2006;2(1):21-36. 10.4018/jiit.2006010102 </w:t>
      </w:r>
      <w:bookmarkEnd w:id="44"/>
    </w:p>
    <w:p w14:paraId="375283A9" w14:textId="77777777" w:rsidR="00910D6A" w:rsidRPr="00034628" w:rsidRDefault="00910D6A" w:rsidP="00910D6A">
      <w:pPr>
        <w:ind w:left="527" w:right="505" w:hanging="360"/>
        <w:jc w:val="both"/>
        <w:rPr>
          <w:sz w:val="20"/>
          <w:szCs w:val="20"/>
        </w:rPr>
      </w:pPr>
    </w:p>
    <w:p w14:paraId="7391B3F9" w14:textId="77777777" w:rsidR="00910D6A" w:rsidRPr="00034628" w:rsidRDefault="6CEC0AA7" w:rsidP="00910D6A">
      <w:pPr>
        <w:ind w:left="527" w:right="505" w:hanging="360"/>
        <w:jc w:val="both"/>
        <w:rPr>
          <w:noProof/>
          <w:sz w:val="20"/>
          <w:szCs w:val="20"/>
        </w:rPr>
      </w:pPr>
      <w:r w:rsidRPr="00034628">
        <w:rPr>
          <w:noProof/>
          <w:sz w:val="20"/>
          <w:szCs w:val="20"/>
        </w:rPr>
        <w:t xml:space="preserve">[43] </w:t>
      </w:r>
      <w:bookmarkStart w:id="45" w:name="nilchi"/>
      <w:r w:rsidR="7E0DAAE6" w:rsidRPr="00034628">
        <w:rPr>
          <w:noProof/>
          <w:sz w:val="20"/>
          <w:szCs w:val="20"/>
        </w:rPr>
        <w:t xml:space="preserve">Nilchi AN, Vafaei A, Hamidi H, editors. Evaluation of security and fault tolerance in mobile agents. 2008 5th IFIP International Conference on Wireless and Optical Communications Networks (WOCN'08); 2008: IEEE. 10.1109/WOCN.2008.4542509 </w:t>
      </w:r>
      <w:bookmarkEnd w:id="45"/>
    </w:p>
    <w:p w14:paraId="37B23F89" w14:textId="77777777" w:rsidR="00910D6A" w:rsidRPr="00034628" w:rsidRDefault="00910D6A" w:rsidP="00910D6A">
      <w:pPr>
        <w:ind w:left="527" w:right="505" w:hanging="360"/>
        <w:jc w:val="both"/>
        <w:rPr>
          <w:sz w:val="20"/>
          <w:szCs w:val="20"/>
        </w:rPr>
      </w:pPr>
    </w:p>
    <w:p w14:paraId="4C3C29C9" w14:textId="77777777" w:rsidR="00910D6A" w:rsidRPr="00034628" w:rsidRDefault="69E3F458" w:rsidP="00910D6A">
      <w:pPr>
        <w:ind w:left="527" w:right="505" w:hanging="360"/>
        <w:jc w:val="both"/>
        <w:rPr>
          <w:sz w:val="20"/>
          <w:szCs w:val="20"/>
        </w:rPr>
      </w:pPr>
      <w:r w:rsidRPr="00034628">
        <w:rPr>
          <w:noProof/>
          <w:sz w:val="20"/>
          <w:szCs w:val="20"/>
        </w:rPr>
        <w:t>[</w:t>
      </w:r>
      <w:r w:rsidR="7E0DAAE6" w:rsidRPr="00034628">
        <w:rPr>
          <w:noProof/>
          <w:sz w:val="20"/>
          <w:szCs w:val="20"/>
        </w:rPr>
        <w:t>4</w:t>
      </w:r>
      <w:r w:rsidR="33E7FDE2" w:rsidRPr="00034628">
        <w:rPr>
          <w:noProof/>
          <w:sz w:val="20"/>
          <w:szCs w:val="20"/>
        </w:rPr>
        <w:t>4]</w:t>
      </w:r>
      <w:r w:rsidR="00344039" w:rsidRPr="00034628">
        <w:rPr>
          <w:noProof/>
          <w:sz w:val="20"/>
          <w:szCs w:val="20"/>
        </w:rPr>
        <w:t xml:space="preserve"> </w:t>
      </w:r>
      <w:bookmarkStart w:id="46" w:name="hamidil"/>
      <w:r w:rsidR="7E0DAAE6" w:rsidRPr="00034628">
        <w:rPr>
          <w:noProof/>
          <w:sz w:val="20"/>
          <w:szCs w:val="20"/>
        </w:rPr>
        <w:t>Hamidi H. A combined fuzzy method for evaluating criteria in enterprise resource planning implementation. Intelligent systems: Concepts, methodologies, tools, and applications: IGI Global; 2018. p. 639-70</w:t>
      </w:r>
      <w:bookmarkEnd w:id="46"/>
      <w:r w:rsidR="7E0DAAE6" w:rsidRPr="00034628">
        <w:rPr>
          <w:noProof/>
          <w:sz w:val="20"/>
          <w:szCs w:val="20"/>
        </w:rPr>
        <w:t xml:space="preserve">. </w:t>
      </w:r>
    </w:p>
    <w:p w14:paraId="3B1BD4A5" w14:textId="77777777" w:rsidR="00910D6A" w:rsidRPr="00034628" w:rsidRDefault="00910D6A" w:rsidP="00910D6A">
      <w:pPr>
        <w:ind w:left="527" w:right="505" w:hanging="360"/>
        <w:jc w:val="both"/>
        <w:rPr>
          <w:noProof/>
          <w:sz w:val="20"/>
          <w:szCs w:val="20"/>
        </w:rPr>
      </w:pPr>
    </w:p>
    <w:p w14:paraId="35B98280" w14:textId="77777777" w:rsidR="40B0D8B4" w:rsidRPr="00034628" w:rsidRDefault="40B0D8B4" w:rsidP="00910D6A">
      <w:pPr>
        <w:ind w:left="527" w:right="505" w:hanging="360"/>
        <w:jc w:val="both"/>
        <w:rPr>
          <w:sz w:val="20"/>
          <w:szCs w:val="20"/>
        </w:rPr>
      </w:pPr>
      <w:r w:rsidRPr="00034628">
        <w:rPr>
          <w:noProof/>
          <w:sz w:val="20"/>
          <w:szCs w:val="20"/>
        </w:rPr>
        <w:t>[</w:t>
      </w:r>
      <w:r w:rsidR="7E0DAAE6" w:rsidRPr="00034628">
        <w:rPr>
          <w:noProof/>
          <w:sz w:val="20"/>
          <w:szCs w:val="20"/>
        </w:rPr>
        <w:t>4</w:t>
      </w:r>
      <w:r w:rsidR="1E20C27A" w:rsidRPr="00034628">
        <w:rPr>
          <w:noProof/>
          <w:sz w:val="20"/>
          <w:szCs w:val="20"/>
        </w:rPr>
        <w:t>5</w:t>
      </w:r>
      <w:r w:rsidR="5066EDD5" w:rsidRPr="00034628">
        <w:rPr>
          <w:noProof/>
          <w:sz w:val="20"/>
          <w:szCs w:val="20"/>
        </w:rPr>
        <w:t>]</w:t>
      </w:r>
      <w:r w:rsidR="3F089AA2" w:rsidRPr="00034628">
        <w:rPr>
          <w:noProof/>
          <w:sz w:val="20"/>
          <w:szCs w:val="20"/>
        </w:rPr>
        <w:t xml:space="preserve"> </w:t>
      </w:r>
      <w:bookmarkStart w:id="47" w:name="hamidim"/>
      <w:r w:rsidR="7E0DAAE6" w:rsidRPr="00034628">
        <w:rPr>
          <w:noProof/>
          <w:sz w:val="20"/>
          <w:szCs w:val="20"/>
        </w:rPr>
        <w:t>Hamidi H, Vafaei A, Monadjemi SAH. Analysis and evaluation of a new algorithm based fault tolerance for computing systems. International Journal of Grid and High Performance Computing (IJGHPC). 2012;4(1):37-51. 10.4018/jghpc.2012010103</w:t>
      </w:r>
      <w:bookmarkEnd w:id="47"/>
    </w:p>
    <w:p w14:paraId="28D04A0F" w14:textId="77777777" w:rsidR="58AE8ED2" w:rsidRPr="003F7742" w:rsidRDefault="58AE8ED2" w:rsidP="00910D6A">
      <w:pPr>
        <w:ind w:left="527" w:right="505" w:hanging="360"/>
        <w:jc w:val="both"/>
        <w:rPr>
          <w:noProof/>
          <w:sz w:val="24"/>
          <w:szCs w:val="24"/>
        </w:rPr>
      </w:pPr>
    </w:p>
    <w:p w14:paraId="59B5E7F5" w14:textId="77777777" w:rsidR="58AE8ED2" w:rsidRDefault="58AE8ED2" w:rsidP="00910D6A">
      <w:pPr>
        <w:ind w:left="527" w:right="505" w:hanging="360"/>
        <w:jc w:val="both"/>
        <w:rPr>
          <w:noProof/>
        </w:rPr>
      </w:pPr>
    </w:p>
    <w:p w14:paraId="329078EC" w14:textId="77777777" w:rsidR="58AE8ED2" w:rsidRDefault="58AE8ED2" w:rsidP="00910D6A">
      <w:pPr>
        <w:ind w:left="527" w:right="505" w:hanging="360"/>
        <w:jc w:val="both"/>
        <w:rPr>
          <w:noProof/>
        </w:rPr>
      </w:pPr>
    </w:p>
    <w:p w14:paraId="6B7BC42F" w14:textId="77777777" w:rsidR="58AE8ED2" w:rsidRDefault="58AE8ED2" w:rsidP="00910D6A">
      <w:pPr>
        <w:ind w:left="527" w:right="505" w:hanging="360"/>
        <w:jc w:val="both"/>
        <w:rPr>
          <w:noProof/>
        </w:rPr>
      </w:pPr>
    </w:p>
    <w:p w14:paraId="06221FBC" w14:textId="77777777" w:rsidR="58AE8ED2" w:rsidRDefault="58AE8ED2" w:rsidP="00910D6A">
      <w:pPr>
        <w:ind w:left="527" w:right="505" w:hanging="360"/>
        <w:jc w:val="both"/>
        <w:rPr>
          <w:noProof/>
        </w:rPr>
      </w:pPr>
    </w:p>
    <w:p w14:paraId="66282F0F" w14:textId="77777777" w:rsidR="58AE8ED2" w:rsidRDefault="58AE8ED2" w:rsidP="00910D6A">
      <w:pPr>
        <w:ind w:left="527" w:right="505" w:hanging="360"/>
        <w:jc w:val="both"/>
        <w:rPr>
          <w:noProof/>
        </w:rPr>
      </w:pPr>
    </w:p>
    <w:p w14:paraId="2EA24265" w14:textId="77777777" w:rsidR="58AE8ED2" w:rsidRDefault="58AE8ED2" w:rsidP="00910D6A">
      <w:pPr>
        <w:ind w:left="527" w:right="505" w:hanging="360"/>
        <w:jc w:val="both"/>
        <w:rPr>
          <w:noProof/>
        </w:rPr>
      </w:pPr>
    </w:p>
    <w:p w14:paraId="21D9DE68" w14:textId="77777777" w:rsidR="58AE8ED2" w:rsidRDefault="58AE8ED2" w:rsidP="00910D6A">
      <w:pPr>
        <w:ind w:left="527" w:right="505" w:hanging="360"/>
        <w:jc w:val="both"/>
        <w:rPr>
          <w:noProof/>
        </w:rPr>
      </w:pPr>
    </w:p>
    <w:p w14:paraId="3E35FAB9" w14:textId="77777777" w:rsidR="58AE8ED2" w:rsidRDefault="58AE8ED2" w:rsidP="00910D6A">
      <w:pPr>
        <w:ind w:left="527" w:right="505" w:hanging="360"/>
        <w:jc w:val="both"/>
        <w:rPr>
          <w:noProof/>
        </w:rPr>
      </w:pPr>
    </w:p>
    <w:p w14:paraId="37E054DD" w14:textId="77777777" w:rsidR="58AE8ED2" w:rsidRDefault="58AE8ED2" w:rsidP="00910D6A">
      <w:pPr>
        <w:ind w:left="527" w:right="505" w:hanging="360"/>
        <w:jc w:val="both"/>
        <w:rPr>
          <w:noProof/>
        </w:rPr>
      </w:pPr>
    </w:p>
    <w:p w14:paraId="34246AF7" w14:textId="77777777" w:rsidR="58AE8ED2" w:rsidRDefault="58AE8ED2" w:rsidP="00910D6A">
      <w:pPr>
        <w:ind w:left="527" w:right="505" w:hanging="360"/>
        <w:jc w:val="both"/>
        <w:rPr>
          <w:noProof/>
        </w:rPr>
      </w:pPr>
    </w:p>
    <w:p w14:paraId="742866E9" w14:textId="77777777" w:rsidR="58AE8ED2" w:rsidRDefault="58AE8ED2" w:rsidP="00910D6A">
      <w:pPr>
        <w:ind w:left="527" w:right="505" w:hanging="360"/>
        <w:jc w:val="both"/>
        <w:rPr>
          <w:noProof/>
        </w:rPr>
      </w:pPr>
    </w:p>
    <w:p w14:paraId="4D00E909" w14:textId="77777777" w:rsidR="58AE8ED2" w:rsidRDefault="58AE8ED2" w:rsidP="00910D6A">
      <w:pPr>
        <w:ind w:left="527" w:right="505" w:hanging="360"/>
        <w:jc w:val="both"/>
        <w:rPr>
          <w:noProof/>
        </w:rPr>
      </w:pPr>
    </w:p>
    <w:p w14:paraId="36F8E9CB" w14:textId="77777777" w:rsidR="58AE8ED2" w:rsidRDefault="58AE8ED2" w:rsidP="00910D6A">
      <w:pPr>
        <w:ind w:left="527" w:right="505" w:hanging="360"/>
        <w:jc w:val="both"/>
        <w:rPr>
          <w:noProof/>
        </w:rPr>
      </w:pPr>
    </w:p>
    <w:p w14:paraId="062DDD54" w14:textId="77777777" w:rsidR="0095531C" w:rsidRDefault="0095531C" w:rsidP="00334F18">
      <w:pPr>
        <w:widowControl/>
        <w:autoSpaceDE/>
        <w:autoSpaceDN/>
        <w:spacing w:before="100" w:beforeAutospacing="1" w:after="100" w:afterAutospacing="1"/>
        <w:jc w:val="center"/>
        <w:rPr>
          <w:rFonts w:eastAsia="MS Mincho"/>
          <w:noProof/>
          <w:kern w:val="48"/>
          <w:sz w:val="36"/>
          <w:szCs w:val="36"/>
        </w:rPr>
      </w:pPr>
    </w:p>
    <w:p w14:paraId="2890850E"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4B4D4400"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6E368CA3"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3DBE44D9"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47640795"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6383B54B" w14:textId="77777777" w:rsidR="00F70242" w:rsidRDefault="00F70242" w:rsidP="00334F18">
      <w:pPr>
        <w:widowControl/>
        <w:autoSpaceDE/>
        <w:autoSpaceDN/>
        <w:spacing w:before="100" w:beforeAutospacing="1" w:after="100" w:afterAutospacing="1"/>
        <w:jc w:val="center"/>
        <w:rPr>
          <w:rFonts w:eastAsia="MS Mincho"/>
          <w:noProof/>
          <w:kern w:val="48"/>
          <w:sz w:val="36"/>
          <w:szCs w:val="36"/>
        </w:rPr>
      </w:pPr>
    </w:p>
    <w:p w14:paraId="4ECEFA1A" w14:textId="77777777" w:rsidR="00360592" w:rsidRPr="00360592" w:rsidRDefault="00360592" w:rsidP="00360592">
      <w:pPr>
        <w:widowControl/>
        <w:autoSpaceDE/>
        <w:autoSpaceDN/>
        <w:spacing w:before="100" w:beforeAutospacing="1" w:after="100" w:afterAutospacing="1"/>
        <w:jc w:val="center"/>
        <w:rPr>
          <w:rFonts w:eastAsia="SimSun"/>
          <w:noProof/>
          <w:sz w:val="16"/>
          <w:szCs w:val="16"/>
        </w:rPr>
      </w:pPr>
      <w:bookmarkStart w:id="48" w:name="_Hlk196840011"/>
      <w:r w:rsidRPr="00360592">
        <w:rPr>
          <w:rFonts w:eastAsia="MS Mincho"/>
          <w:noProof/>
          <w:kern w:val="48"/>
          <w:sz w:val="48"/>
          <w:szCs w:val="48"/>
        </w:rPr>
        <w:lastRenderedPageBreak/>
        <w:t>Facial Expression Analysis for Emotion Recognition Using Machine Learning</w:t>
      </w:r>
    </w:p>
    <w:p w14:paraId="755D9AF2" w14:textId="77777777" w:rsidR="00360592" w:rsidRPr="00360592" w:rsidRDefault="00360592" w:rsidP="00360592">
      <w:pPr>
        <w:widowControl/>
        <w:autoSpaceDE/>
        <w:autoSpaceDN/>
        <w:spacing w:before="100" w:beforeAutospacing="1" w:after="100" w:afterAutospacing="1" w:line="120" w:lineRule="auto"/>
        <w:jc w:val="center"/>
        <w:rPr>
          <w:rFonts w:ascii="Arial" w:eastAsia="SimSun" w:hAnsi="Arial" w:cs="Arial"/>
          <w:noProof/>
          <w:sz w:val="16"/>
          <w:szCs w:val="16"/>
        </w:rPr>
      </w:pPr>
    </w:p>
    <w:p w14:paraId="230E3E83" w14:textId="77777777" w:rsidR="00360592" w:rsidRPr="00360592" w:rsidRDefault="00360592" w:rsidP="00360592">
      <w:pPr>
        <w:widowControl/>
        <w:autoSpaceDE/>
        <w:autoSpaceDN/>
        <w:spacing w:before="100" w:beforeAutospacing="1" w:after="100" w:afterAutospacing="1" w:line="120" w:lineRule="auto"/>
        <w:jc w:val="center"/>
        <w:rPr>
          <w:rFonts w:ascii="Arial" w:eastAsia="SimSun" w:hAnsi="Arial" w:cs="Arial"/>
          <w:noProof/>
          <w:sz w:val="16"/>
          <w:szCs w:val="16"/>
        </w:rPr>
        <w:sectPr w:rsidR="00360592" w:rsidRPr="00360592" w:rsidSect="00CF3803">
          <w:footerReference w:type="first" r:id="rId39"/>
          <w:pgSz w:w="11906" w:h="16838" w:code="9"/>
          <w:pgMar w:top="540" w:right="893" w:bottom="2438" w:left="893" w:header="720" w:footer="720" w:gutter="0"/>
          <w:cols w:space="720"/>
          <w:titlePg/>
          <w:docGrid w:linePitch="360"/>
        </w:sectPr>
      </w:pPr>
    </w:p>
    <w:p w14:paraId="7480E028" w14:textId="77777777" w:rsidR="00360592" w:rsidRPr="00360592" w:rsidRDefault="00360592" w:rsidP="00360592">
      <w:pPr>
        <w:widowControl/>
        <w:autoSpaceDE/>
        <w:autoSpaceDN/>
        <w:spacing w:before="100" w:beforeAutospacing="1" w:after="40"/>
        <w:jc w:val="center"/>
        <w:rPr>
          <w:rFonts w:eastAsia="SimSun"/>
          <w:noProof/>
          <w:sz w:val="18"/>
          <w:szCs w:val="18"/>
        </w:rPr>
      </w:pPr>
      <w:bookmarkStart w:id="49" w:name="_Hlk196839377"/>
      <w:r w:rsidRPr="00360592">
        <w:rPr>
          <w:rFonts w:eastAsia="SimSun"/>
          <w:noProof/>
          <w:sz w:val="18"/>
          <w:szCs w:val="18"/>
        </w:rPr>
        <w:t>Shubham Mishra</w:t>
      </w:r>
      <w:r w:rsidRPr="00360592">
        <w:rPr>
          <w:rFonts w:eastAsia="SimSun"/>
          <w:noProof/>
          <w:sz w:val="18"/>
          <w:szCs w:val="18"/>
        </w:rPr>
        <w:br/>
      </w:r>
      <w:r w:rsidRPr="00360592">
        <w:rPr>
          <w:rFonts w:eastAsia="SimSun"/>
          <w:i/>
          <w:noProof/>
          <w:sz w:val="18"/>
          <w:szCs w:val="18"/>
        </w:rPr>
        <w:t xml:space="preserve">Computer Science &amp; Engineering </w:t>
      </w:r>
      <w:r w:rsidRPr="00360592">
        <w:rPr>
          <w:rFonts w:eastAsia="SimSun"/>
          <w:i/>
          <w:noProof/>
          <w:sz w:val="18"/>
          <w:szCs w:val="18"/>
        </w:rPr>
        <w:br/>
        <w:t>ITS Engineering College</w:t>
      </w:r>
      <w:r w:rsidRPr="00360592">
        <w:rPr>
          <w:rFonts w:eastAsia="SimSun"/>
          <w:noProof/>
          <w:sz w:val="18"/>
          <w:szCs w:val="18"/>
        </w:rPr>
        <w:t xml:space="preserve"> </w:t>
      </w:r>
      <w:r w:rsidRPr="00360592">
        <w:rPr>
          <w:rFonts w:eastAsia="SimSun"/>
          <w:i/>
          <w:noProof/>
          <w:sz w:val="18"/>
          <w:szCs w:val="18"/>
        </w:rPr>
        <w:br/>
      </w:r>
      <w:r w:rsidRPr="00360592">
        <w:rPr>
          <w:rFonts w:eastAsia="SimSun"/>
          <w:noProof/>
          <w:sz w:val="18"/>
          <w:szCs w:val="18"/>
        </w:rPr>
        <w:t xml:space="preserve">Greater Noida, India         </w:t>
      </w:r>
      <w:r w:rsidRPr="00360592">
        <w:rPr>
          <w:rFonts w:eastAsia="SimSun"/>
          <w:noProof/>
          <w:sz w:val="18"/>
          <w:szCs w:val="18"/>
        </w:rPr>
        <w:br/>
        <w:t xml:space="preserve">shubhammishradm_cse21@its.edu.in        </w:t>
      </w:r>
      <w:bookmarkEnd w:id="49"/>
    </w:p>
    <w:p w14:paraId="0F24640F" w14:textId="77777777" w:rsidR="00360592" w:rsidRPr="00360592" w:rsidRDefault="00360592" w:rsidP="00360592">
      <w:pPr>
        <w:widowControl/>
        <w:autoSpaceDE/>
        <w:autoSpaceDN/>
        <w:spacing w:before="100" w:beforeAutospacing="1" w:after="40"/>
        <w:jc w:val="center"/>
        <w:rPr>
          <w:rFonts w:eastAsia="SimSun"/>
          <w:noProof/>
          <w:sz w:val="18"/>
          <w:szCs w:val="18"/>
        </w:rPr>
      </w:pPr>
      <w:r w:rsidRPr="00360592">
        <w:rPr>
          <w:rFonts w:eastAsia="SimSun"/>
          <w:noProof/>
          <w:sz w:val="18"/>
          <w:szCs w:val="18"/>
        </w:rPr>
        <w:t>Prachi Jain</w:t>
      </w:r>
      <w:r w:rsidRPr="00360592">
        <w:rPr>
          <w:rFonts w:eastAsia="SimSun"/>
          <w:noProof/>
          <w:sz w:val="18"/>
          <w:szCs w:val="18"/>
        </w:rPr>
        <w:br/>
      </w:r>
      <w:r w:rsidRPr="00360592">
        <w:rPr>
          <w:rFonts w:eastAsia="SimSun"/>
          <w:i/>
          <w:noProof/>
          <w:sz w:val="18"/>
          <w:szCs w:val="18"/>
        </w:rPr>
        <w:t xml:space="preserve">Computer Science &amp; Engineering </w:t>
      </w:r>
      <w:r w:rsidRPr="00360592">
        <w:rPr>
          <w:rFonts w:eastAsia="SimSun"/>
          <w:i/>
          <w:noProof/>
          <w:sz w:val="18"/>
          <w:szCs w:val="18"/>
        </w:rPr>
        <w:br/>
        <w:t>ITS Engineering College</w:t>
      </w:r>
      <w:r w:rsidRPr="00360592">
        <w:rPr>
          <w:rFonts w:eastAsia="SimSun"/>
          <w:noProof/>
          <w:sz w:val="18"/>
          <w:szCs w:val="18"/>
        </w:rPr>
        <w:t xml:space="preserve"> </w:t>
      </w:r>
      <w:r w:rsidRPr="00360592">
        <w:rPr>
          <w:rFonts w:eastAsia="SimSun"/>
          <w:i/>
          <w:noProof/>
          <w:sz w:val="18"/>
          <w:szCs w:val="18"/>
        </w:rPr>
        <w:br/>
      </w:r>
      <w:r w:rsidRPr="00360592">
        <w:rPr>
          <w:rFonts w:eastAsia="SimSun"/>
          <w:noProof/>
          <w:sz w:val="18"/>
          <w:szCs w:val="18"/>
        </w:rPr>
        <w:t xml:space="preserve">Greater Noida, India         </w:t>
      </w:r>
      <w:r w:rsidRPr="00360592">
        <w:rPr>
          <w:rFonts w:eastAsia="SimSun"/>
          <w:noProof/>
          <w:sz w:val="18"/>
          <w:szCs w:val="18"/>
        </w:rPr>
        <w:br/>
        <w:t xml:space="preserve">prachij.cse@its.edu.in        </w:t>
      </w:r>
      <w:r w:rsidRPr="00360592">
        <w:rPr>
          <w:rFonts w:eastAsia="SimSun"/>
          <w:noProof/>
          <w:sz w:val="18"/>
          <w:szCs w:val="18"/>
        </w:rPr>
        <w:br w:type="column"/>
      </w:r>
      <w:r w:rsidRPr="00360592">
        <w:rPr>
          <w:rFonts w:eastAsia="SimSun"/>
          <w:noProof/>
          <w:sz w:val="18"/>
          <w:szCs w:val="18"/>
        </w:rPr>
        <w:t>Raj Rajput</w:t>
      </w:r>
      <w:r w:rsidRPr="00360592">
        <w:rPr>
          <w:rFonts w:eastAsia="SimSun"/>
          <w:noProof/>
          <w:sz w:val="18"/>
          <w:szCs w:val="18"/>
        </w:rPr>
        <w:br/>
      </w:r>
      <w:r w:rsidRPr="00360592">
        <w:rPr>
          <w:rFonts w:eastAsia="SimSun"/>
          <w:i/>
          <w:noProof/>
          <w:sz w:val="18"/>
          <w:szCs w:val="18"/>
        </w:rPr>
        <w:t xml:space="preserve">Computer Science &amp; Engineering </w:t>
      </w:r>
      <w:r w:rsidRPr="00360592">
        <w:rPr>
          <w:rFonts w:eastAsia="SimSun"/>
          <w:i/>
          <w:noProof/>
          <w:sz w:val="18"/>
          <w:szCs w:val="18"/>
        </w:rPr>
        <w:br/>
        <w:t xml:space="preserve">ITS Engineering College </w:t>
      </w:r>
      <w:r w:rsidRPr="00360592">
        <w:rPr>
          <w:rFonts w:eastAsia="SimSun"/>
          <w:i/>
          <w:noProof/>
          <w:sz w:val="18"/>
          <w:szCs w:val="18"/>
        </w:rPr>
        <w:br/>
      </w:r>
      <w:r w:rsidRPr="00360592">
        <w:rPr>
          <w:rFonts w:eastAsia="SimSun"/>
          <w:noProof/>
          <w:sz w:val="18"/>
          <w:szCs w:val="18"/>
        </w:rPr>
        <w:t xml:space="preserve">Greater Noida, India         </w:t>
      </w:r>
      <w:r w:rsidRPr="00360592">
        <w:rPr>
          <w:rFonts w:eastAsia="SimSun"/>
          <w:noProof/>
          <w:sz w:val="18"/>
          <w:szCs w:val="18"/>
        </w:rPr>
        <w:br/>
        <w:t>rajrajputjs_cse21@its.edu.</w:t>
      </w:r>
      <w:r w:rsidRPr="00360592">
        <w:rPr>
          <w:rFonts w:eastAsia="SimSun"/>
          <w:noProof/>
          <w:sz w:val="18"/>
          <w:szCs w:val="18"/>
        </w:rPr>
        <w:br/>
        <w:t xml:space="preserve">in        </w:t>
      </w:r>
    </w:p>
    <w:p w14:paraId="021F3AF1" w14:textId="77777777" w:rsidR="00360592" w:rsidRPr="00360592" w:rsidRDefault="00360592" w:rsidP="00360592">
      <w:pPr>
        <w:widowControl/>
        <w:autoSpaceDE/>
        <w:autoSpaceDN/>
        <w:spacing w:before="100" w:beforeAutospacing="1" w:after="40"/>
        <w:jc w:val="center"/>
        <w:rPr>
          <w:rFonts w:ascii="Arial" w:eastAsia="SimSun" w:hAnsi="Arial" w:cs="Arial"/>
          <w:noProof/>
          <w:sz w:val="18"/>
          <w:szCs w:val="18"/>
        </w:rPr>
        <w:sectPr w:rsidR="00360592" w:rsidRPr="00360592" w:rsidSect="00CF3803">
          <w:footerReference w:type="first" r:id="rId40"/>
          <w:type w:val="continuous"/>
          <w:pgSz w:w="11906" w:h="16838" w:code="9"/>
          <w:pgMar w:top="450" w:right="893" w:bottom="2438" w:left="893" w:header="720" w:footer="720" w:gutter="0"/>
          <w:cols w:num="3" w:space="720"/>
          <w:docGrid w:linePitch="360"/>
        </w:sectPr>
      </w:pPr>
      <w:r w:rsidRPr="00360592">
        <w:rPr>
          <w:rFonts w:eastAsia="SimSun"/>
          <w:noProof/>
          <w:sz w:val="18"/>
          <w:szCs w:val="18"/>
        </w:rPr>
        <w:t>Biswa Mohan Sahoo</w:t>
      </w:r>
      <w:r w:rsidRPr="00360592">
        <w:rPr>
          <w:rFonts w:eastAsia="SimSun"/>
          <w:noProof/>
          <w:sz w:val="18"/>
          <w:szCs w:val="18"/>
        </w:rPr>
        <w:br/>
        <w:t xml:space="preserve">Computer Science &amp; Engineering </w:t>
      </w:r>
      <w:r w:rsidRPr="00360592">
        <w:rPr>
          <w:rFonts w:eastAsia="SimSun"/>
          <w:noProof/>
          <w:sz w:val="18"/>
          <w:szCs w:val="18"/>
        </w:rPr>
        <w:br/>
        <w:t xml:space="preserve">ITS Engineering College </w:t>
      </w:r>
      <w:r w:rsidRPr="00360592">
        <w:rPr>
          <w:rFonts w:eastAsia="SimSun"/>
          <w:i/>
          <w:noProof/>
          <w:sz w:val="18"/>
          <w:szCs w:val="18"/>
        </w:rPr>
        <w:br/>
      </w:r>
      <w:r w:rsidRPr="00360592">
        <w:rPr>
          <w:rFonts w:eastAsia="SimSun"/>
          <w:noProof/>
          <w:sz w:val="18"/>
          <w:szCs w:val="18"/>
        </w:rPr>
        <w:t xml:space="preserve">Greater Noida, India         </w:t>
      </w:r>
      <w:r w:rsidRPr="00360592">
        <w:rPr>
          <w:rFonts w:eastAsia="SimSun"/>
          <w:noProof/>
          <w:sz w:val="18"/>
          <w:szCs w:val="18"/>
        </w:rPr>
        <w:br/>
        <w:t>biswamohans@gmail.com</w:t>
      </w:r>
      <w:r w:rsidRPr="00360592">
        <w:rPr>
          <w:rFonts w:ascii="Arial" w:eastAsia="SimSun" w:hAnsi="Arial" w:cs="Arial"/>
          <w:noProof/>
          <w:sz w:val="18"/>
          <w:szCs w:val="18"/>
        </w:rPr>
        <w:t xml:space="preserve"> </w:t>
      </w:r>
      <w:bookmarkEnd w:id="48"/>
      <w:r w:rsidRPr="00360592">
        <w:rPr>
          <w:rFonts w:ascii="Arial" w:eastAsia="SimSun" w:hAnsi="Arial" w:cs="Arial"/>
          <w:noProof/>
          <w:sz w:val="18"/>
          <w:szCs w:val="18"/>
        </w:rPr>
        <w:br w:type="column"/>
      </w:r>
      <w:r w:rsidRPr="00360592">
        <w:rPr>
          <w:rFonts w:eastAsia="SimSun"/>
          <w:noProof/>
          <w:sz w:val="18"/>
          <w:szCs w:val="18"/>
        </w:rPr>
        <w:t>Shreya Upadhyay</w:t>
      </w:r>
      <w:r w:rsidRPr="00360592">
        <w:rPr>
          <w:rFonts w:eastAsia="SimSun"/>
          <w:noProof/>
          <w:sz w:val="18"/>
          <w:szCs w:val="18"/>
        </w:rPr>
        <w:br/>
      </w:r>
      <w:r w:rsidRPr="00360592">
        <w:rPr>
          <w:rFonts w:eastAsia="SimSun"/>
          <w:i/>
          <w:noProof/>
          <w:sz w:val="18"/>
          <w:szCs w:val="18"/>
        </w:rPr>
        <w:t xml:space="preserve">Computer Science &amp; Engineering </w:t>
      </w:r>
      <w:r w:rsidRPr="00360592">
        <w:rPr>
          <w:rFonts w:eastAsia="SimSun"/>
          <w:i/>
          <w:noProof/>
          <w:sz w:val="18"/>
          <w:szCs w:val="18"/>
        </w:rPr>
        <w:br/>
        <w:t>ITS Engineering College</w:t>
      </w:r>
      <w:r w:rsidRPr="00360592">
        <w:rPr>
          <w:rFonts w:eastAsia="SimSun"/>
          <w:noProof/>
          <w:sz w:val="18"/>
          <w:szCs w:val="18"/>
        </w:rPr>
        <w:t xml:space="preserve"> </w:t>
      </w:r>
      <w:r w:rsidRPr="00360592">
        <w:rPr>
          <w:rFonts w:eastAsia="SimSun"/>
          <w:i/>
          <w:noProof/>
          <w:sz w:val="18"/>
          <w:szCs w:val="18"/>
        </w:rPr>
        <w:br/>
      </w:r>
      <w:r w:rsidRPr="00360592">
        <w:rPr>
          <w:rFonts w:eastAsia="SimSun"/>
          <w:noProof/>
          <w:sz w:val="18"/>
          <w:szCs w:val="18"/>
        </w:rPr>
        <w:t xml:space="preserve">Greater Noida, India         </w:t>
      </w:r>
      <w:r w:rsidRPr="00360592">
        <w:rPr>
          <w:rFonts w:eastAsia="SimSun"/>
          <w:noProof/>
          <w:sz w:val="18"/>
          <w:szCs w:val="18"/>
        </w:rPr>
        <w:br/>
        <w:t>shreyaupadhyayhu_cse21@its.edu.in</w:t>
      </w:r>
      <w:r w:rsidRPr="00360592">
        <w:rPr>
          <w:rFonts w:ascii="Arial" w:eastAsia="SimSun" w:hAnsi="Arial" w:cs="Arial"/>
          <w:noProof/>
          <w:sz w:val="18"/>
          <w:szCs w:val="18"/>
        </w:rPr>
        <w:t xml:space="preserve">  </w:t>
      </w:r>
    </w:p>
    <w:p w14:paraId="0324D877" w14:textId="77777777" w:rsidR="00360592" w:rsidRPr="00360592" w:rsidRDefault="00360592" w:rsidP="00360592">
      <w:pPr>
        <w:widowControl/>
        <w:autoSpaceDE/>
        <w:autoSpaceDN/>
        <w:jc w:val="center"/>
        <w:rPr>
          <w:rFonts w:ascii="Arial" w:eastAsia="SimSun" w:hAnsi="Arial" w:cs="Arial"/>
          <w:sz w:val="20"/>
          <w:szCs w:val="20"/>
        </w:rPr>
        <w:sectPr w:rsidR="00360592" w:rsidRPr="00360592" w:rsidSect="00CF3803">
          <w:type w:val="continuous"/>
          <w:pgSz w:w="11906" w:h="16838" w:code="9"/>
          <w:pgMar w:top="450" w:right="893" w:bottom="2438" w:left="893" w:header="720" w:footer="720" w:gutter="0"/>
          <w:cols w:num="3" w:space="720"/>
          <w:docGrid w:linePitch="360"/>
        </w:sectPr>
      </w:pPr>
    </w:p>
    <w:p w14:paraId="37910774" w14:textId="77777777" w:rsidR="00360592" w:rsidRPr="00360592" w:rsidRDefault="00360592" w:rsidP="00360592">
      <w:pPr>
        <w:widowControl/>
        <w:autoSpaceDE/>
        <w:autoSpaceDN/>
        <w:spacing w:after="200"/>
        <w:ind w:firstLine="272"/>
        <w:jc w:val="both"/>
        <w:rPr>
          <w:rFonts w:eastAsia="SimSun"/>
          <w:b/>
          <w:bCs/>
          <w:i/>
          <w:iCs/>
          <w:sz w:val="18"/>
          <w:szCs w:val="18"/>
        </w:rPr>
      </w:pPr>
      <w:r w:rsidRPr="00360592">
        <w:rPr>
          <w:rFonts w:eastAsia="SimSun"/>
          <w:b/>
          <w:bCs/>
          <w:i/>
          <w:iCs/>
          <w:sz w:val="18"/>
          <w:szCs w:val="18"/>
        </w:rPr>
        <w:t xml:space="preserve">Abstract </w:t>
      </w:r>
      <w:r w:rsidRPr="00360592">
        <w:rPr>
          <w:rFonts w:eastAsia="SimSun"/>
          <w:b/>
          <w:bCs/>
          <w:sz w:val="18"/>
          <w:szCs w:val="18"/>
        </w:rPr>
        <w:t>— Facial emotion recognition is an important component for modern machines which respond to human emotions through nonverbal signals. This paper presents a comprehensive review of the latest advancements in facial emotion recognition, focusing on machine learning and deep learning. The focus is on Convolutional Neural Networks (CNNs), KNN, Decision Tree, RNN/LSTM, SVM and others. This review focused the integration of various classifiers like OpenCV, Haar cascade classifiers, Naïve Bayes, for facial feature extraction, continued by emotion recognition using various machine learning algorithm. Through a deep review of literature and implementation techniques that how system give different accuracy with different techniques. The paper highlights how FER systems are becoming more important for improving how people interact with computers in various different areas like healthcare, education, human-computer interaction and virtual assistants. The conclusion from review shows how FER are accurate and work fine, also highlighting how useful FER is for creating smart systems and easy-to-use in digital systems. This paper target to help to compare the various different techniques in the field of FER that can adjust to users, understand their emotions, and how we can also improve the result if want to work on similar areas.</w:t>
      </w:r>
    </w:p>
    <w:p w14:paraId="51D7BCC9" w14:textId="77777777" w:rsidR="00360592" w:rsidRPr="00360592" w:rsidRDefault="00360592" w:rsidP="00360592">
      <w:pPr>
        <w:widowControl/>
        <w:autoSpaceDE/>
        <w:autoSpaceDN/>
        <w:spacing w:after="120"/>
        <w:ind w:firstLine="274"/>
        <w:jc w:val="both"/>
        <w:rPr>
          <w:rFonts w:eastAsia="SimSun"/>
          <w:b/>
          <w:bCs/>
          <w:i/>
          <w:sz w:val="18"/>
          <w:szCs w:val="18"/>
        </w:rPr>
      </w:pPr>
      <w:r w:rsidRPr="00360592">
        <w:rPr>
          <w:rFonts w:eastAsia="SimSun"/>
          <w:b/>
          <w:bCs/>
          <w:i/>
          <w:sz w:val="18"/>
          <w:szCs w:val="18"/>
        </w:rPr>
        <w:t>Keywords—facial, emotion, expression, detection, real-time, recognition,</w:t>
      </w:r>
    </w:p>
    <w:p w14:paraId="5C724070" w14:textId="77777777" w:rsidR="00360592" w:rsidRPr="00360592" w:rsidRDefault="00360592" w:rsidP="00360592">
      <w:pPr>
        <w:keepNext/>
        <w:keepLines/>
        <w:widowControl/>
        <w:numPr>
          <w:ilvl w:val="0"/>
          <w:numId w:val="29"/>
        </w:numPr>
        <w:tabs>
          <w:tab w:val="left" w:pos="216"/>
          <w:tab w:val="num" w:pos="576"/>
        </w:tabs>
        <w:autoSpaceDE/>
        <w:autoSpaceDN/>
        <w:spacing w:before="160" w:after="80"/>
        <w:ind w:left="0" w:firstLine="216"/>
        <w:jc w:val="center"/>
        <w:outlineLvl w:val="0"/>
        <w:rPr>
          <w:rFonts w:eastAsia="SimSun"/>
          <w:smallCaps/>
          <w:noProof/>
        </w:rPr>
      </w:pPr>
      <w:r w:rsidRPr="00360592">
        <w:rPr>
          <w:rFonts w:eastAsia="SimSun"/>
          <w:smallCaps/>
          <w:noProof/>
        </w:rPr>
        <w:t xml:space="preserve">Introduction </w:t>
      </w:r>
    </w:p>
    <w:p w14:paraId="261EE53A" w14:textId="77777777" w:rsidR="00360592" w:rsidRPr="00360592" w:rsidRDefault="00360592" w:rsidP="00360592">
      <w:pPr>
        <w:widowControl/>
        <w:autoSpaceDE/>
        <w:autoSpaceDN/>
        <w:jc w:val="both"/>
        <w:rPr>
          <w:rFonts w:eastAsia="SimSun"/>
          <w:bCs/>
          <w:iCs/>
        </w:rPr>
      </w:pPr>
      <w:r w:rsidRPr="00360592">
        <w:rPr>
          <w:rFonts w:eastAsia="SimSun"/>
        </w:rPr>
        <w:t xml:space="preserve">Emotion recognition which is key feature in affective computing has transformed this means as how people relate with machines. </w:t>
      </w:r>
      <w:r w:rsidRPr="00360592">
        <w:rPr>
          <w:rFonts w:eastAsia="SimSun"/>
          <w:iCs/>
        </w:rPr>
        <w:t>The Emotion Recognition system analyses the emotions of a user using real-time video. This was achieved using Convolutional Neural Network (CNN) [</w:t>
      </w:r>
      <w:hyperlink w:anchor="neha" w:history="1">
        <w:r w:rsidRPr="00360592">
          <w:rPr>
            <w:rFonts w:eastAsia="SimSun"/>
            <w:iCs/>
            <w:color w:val="0563C1"/>
          </w:rPr>
          <w:t>1</w:t>
        </w:r>
      </w:hyperlink>
      <w:r w:rsidRPr="00360592">
        <w:rPr>
          <w:rFonts w:eastAsia="SimSun"/>
          <w:iCs/>
        </w:rPr>
        <w:t>]. The basic parts of the conventional emotion recognition system were face detection, facial feature extraction</w:t>
      </w:r>
      <w:r w:rsidRPr="00360592">
        <w:rPr>
          <w:rFonts w:eastAsia="SimSun"/>
          <w:color w:val="FF0000"/>
        </w:rPr>
        <w:t xml:space="preserve"> </w:t>
      </w:r>
      <w:r w:rsidRPr="00360592">
        <w:rPr>
          <w:rFonts w:eastAsia="SimSun"/>
          <w:iCs/>
        </w:rPr>
        <w:t>and emotions classifications ([</w:t>
      </w:r>
      <w:hyperlink w:anchor="alojaiman" w:history="1">
        <w:r w:rsidRPr="00360592">
          <w:rPr>
            <w:rFonts w:eastAsia="SimSun"/>
            <w:iCs/>
            <w:color w:val="0563C1"/>
          </w:rPr>
          <w:t>2</w:t>
        </w:r>
      </w:hyperlink>
      <w:r w:rsidRPr="00360592">
        <w:rPr>
          <w:rFonts w:eastAsia="SimSun"/>
          <w:iCs/>
        </w:rPr>
        <w:t>], [</w:t>
      </w:r>
      <w:hyperlink w:anchor="ariza" w:history="1">
        <w:r w:rsidRPr="00360592">
          <w:rPr>
            <w:rFonts w:eastAsia="SimSun"/>
            <w:iCs/>
            <w:color w:val="0563C1"/>
          </w:rPr>
          <w:t>3</w:t>
        </w:r>
      </w:hyperlink>
      <w:r w:rsidRPr="00360592">
        <w:rPr>
          <w:rFonts w:eastAsia="SimSun"/>
          <w:iCs/>
        </w:rPr>
        <w:t>], [</w:t>
      </w:r>
      <w:hyperlink w:anchor="lyu" w:history="1">
        <w:r w:rsidRPr="00360592">
          <w:rPr>
            <w:rFonts w:eastAsia="SimSun"/>
            <w:iCs/>
            <w:color w:val="0563C1"/>
          </w:rPr>
          <w:t>4</w:t>
        </w:r>
      </w:hyperlink>
      <w:r w:rsidRPr="00360592">
        <w:rPr>
          <w:rFonts w:eastAsia="SimSun"/>
          <w:iCs/>
        </w:rPr>
        <w:t>])</w:t>
      </w:r>
      <w:r w:rsidRPr="00360592">
        <w:rPr>
          <w:rFonts w:eastAsia="SimSun"/>
          <w:b/>
          <w:iCs/>
        </w:rPr>
        <w:t xml:space="preserve">. </w:t>
      </w:r>
      <w:r w:rsidRPr="00360592">
        <w:rPr>
          <w:rFonts w:eastAsia="SimSun"/>
          <w:bCs/>
          <w:iCs/>
        </w:rPr>
        <w:t>To</w:t>
      </w:r>
      <w:r w:rsidRPr="00360592">
        <w:rPr>
          <w:rFonts w:eastAsia="SimSun"/>
          <w:b/>
          <w:iCs/>
        </w:rPr>
        <w:t xml:space="preserve"> </w:t>
      </w:r>
      <w:r w:rsidRPr="00360592">
        <w:rPr>
          <w:rFonts w:eastAsia="SimSun"/>
          <w:bCs/>
          <w:iCs/>
        </w:rPr>
        <w:t xml:space="preserve">provide a high accuracy of response used hybrid network consisting of CNN and Recurrent </w:t>
      </w:r>
      <w:r w:rsidRPr="00360592">
        <w:rPr>
          <w:rFonts w:eastAsia="SimSun"/>
          <w:bCs/>
          <w:iCs/>
        </w:rPr>
        <w:t>Neural Network (RNN) [</w:t>
      </w:r>
      <w:hyperlink w:anchor="sreenidhi" w:history="1">
        <w:r w:rsidRPr="00360592">
          <w:rPr>
            <w:rFonts w:eastAsia="SimSun"/>
            <w:bCs/>
            <w:iCs/>
            <w:color w:val="0563C1"/>
          </w:rPr>
          <w:t>5</w:t>
        </w:r>
      </w:hyperlink>
      <w:r w:rsidRPr="00360592">
        <w:rPr>
          <w:rFonts w:eastAsia="SimSun"/>
          <w:bCs/>
          <w:iCs/>
        </w:rPr>
        <w:t>]</w:t>
      </w:r>
      <w:r w:rsidRPr="00360592">
        <w:rPr>
          <w:rFonts w:eastAsia="SimSun"/>
          <w:iCs/>
        </w:rPr>
        <w:t xml:space="preserve">. </w:t>
      </w:r>
      <w:proofErr w:type="spellStart"/>
      <w:r w:rsidRPr="00360592">
        <w:rPr>
          <w:rFonts w:eastAsia="SimSun"/>
          <w:bCs/>
          <w:iCs/>
        </w:rPr>
        <w:t>Ninad</w:t>
      </w:r>
      <w:proofErr w:type="spellEnd"/>
      <w:r w:rsidRPr="00360592">
        <w:rPr>
          <w:rFonts w:eastAsia="SimSun"/>
          <w:bCs/>
          <w:iCs/>
        </w:rPr>
        <w:t xml:space="preserve"> tested Facial </w:t>
      </w:r>
      <w:r w:rsidRPr="00360592">
        <w:rPr>
          <w:rFonts w:eastAsia="SimSun"/>
          <w:iCs/>
        </w:rPr>
        <w:t>Emotion using Convolutional Neural Network</w:t>
      </w:r>
      <w:r w:rsidRPr="00360592">
        <w:rPr>
          <w:rFonts w:eastAsia="SimSun"/>
          <w:bCs/>
          <w:iCs/>
        </w:rPr>
        <w:t xml:space="preserve"> with more than 750k images for facial feature vector extraction [</w:t>
      </w:r>
      <w:hyperlink w:anchor="ninad" w:history="1">
        <w:r w:rsidRPr="00360592">
          <w:rPr>
            <w:rFonts w:eastAsia="SimSun"/>
            <w:bCs/>
            <w:iCs/>
            <w:color w:val="0563C1"/>
          </w:rPr>
          <w:t>6</w:t>
        </w:r>
      </w:hyperlink>
      <w:r w:rsidRPr="00360592">
        <w:rPr>
          <w:rFonts w:eastAsia="SimSun"/>
          <w:bCs/>
          <w:iCs/>
        </w:rPr>
        <w:t>].</w:t>
      </w:r>
    </w:p>
    <w:p w14:paraId="0A4CA210" w14:textId="77777777" w:rsidR="00360592" w:rsidRPr="00360592" w:rsidRDefault="00360592" w:rsidP="00360592">
      <w:pPr>
        <w:widowControl/>
        <w:autoSpaceDE/>
        <w:autoSpaceDN/>
        <w:jc w:val="both"/>
        <w:rPr>
          <w:rFonts w:eastAsia="SimSun"/>
          <w:bCs/>
          <w:iCs/>
        </w:rPr>
      </w:pPr>
    </w:p>
    <w:p w14:paraId="38F1F7EF" w14:textId="77777777" w:rsidR="00360592" w:rsidRPr="00360592" w:rsidRDefault="00360592" w:rsidP="00360592">
      <w:pPr>
        <w:widowControl/>
        <w:autoSpaceDE/>
        <w:autoSpaceDN/>
        <w:jc w:val="both"/>
        <w:rPr>
          <w:rFonts w:eastAsia="SimSun"/>
        </w:rPr>
      </w:pPr>
      <w:r w:rsidRPr="00360592">
        <w:rPr>
          <w:rFonts w:eastAsia="SimSun"/>
          <w:bCs/>
          <w:iCs/>
        </w:rPr>
        <w:t xml:space="preserve">We studied the Theoretical and Conceptual Foundations </w:t>
      </w:r>
      <w:r w:rsidRPr="00360592">
        <w:rPr>
          <w:rFonts w:eastAsia="SimSun"/>
          <w:bCs/>
          <w:iCs/>
          <w:lang w:val="en-IN"/>
        </w:rPr>
        <w:t>from</w:t>
      </w:r>
      <w:r w:rsidRPr="00360592">
        <w:rPr>
          <w:rFonts w:eastAsia="SimSun"/>
        </w:rPr>
        <w:t xml:space="preserve"> Communication Theory and Ekman basic emotions model. Venkatesan emphasized that Emotion detection systems that employ Deep Face mostly rely on the facial expressions because they compose 55% of communication signals [</w:t>
      </w:r>
      <w:hyperlink w:anchor="ramachandran" w:history="1">
        <w:r w:rsidRPr="00360592">
          <w:rPr>
            <w:rFonts w:eastAsia="SimSun"/>
            <w:color w:val="0563C1"/>
          </w:rPr>
          <w:t>7</w:t>
        </w:r>
      </w:hyperlink>
      <w:r w:rsidRPr="00360592">
        <w:rPr>
          <w:rFonts w:eastAsia="SimSun"/>
        </w:rPr>
        <w:t>]. The research of author(s) delivered a thorough breakdown between dimensional and categorical emotion models including Ekman’s six basic emotions [</w:t>
      </w:r>
      <w:hyperlink w:anchor="emam" w:history="1">
        <w:r w:rsidRPr="00360592">
          <w:rPr>
            <w:rFonts w:eastAsia="SimSun"/>
            <w:color w:val="0563C1"/>
          </w:rPr>
          <w:t>8</w:t>
        </w:r>
      </w:hyperlink>
      <w:r w:rsidRPr="00360592">
        <w:rPr>
          <w:rFonts w:eastAsia="SimSun"/>
        </w:rPr>
        <w:t>]. They introduced a system based on the facial expression feedback during the live reading activities. Their methodology for the real-time emotion capture helped us shape our own approach to responsiveness in real-time systems [</w:t>
      </w:r>
      <w:hyperlink w:anchor="alisha" w:history="1">
        <w:r w:rsidRPr="00360592">
          <w:rPr>
            <w:rFonts w:eastAsia="SimSun"/>
            <w:color w:val="0563C1"/>
          </w:rPr>
          <w:t>9</w:t>
        </w:r>
      </w:hyperlink>
      <w:r w:rsidRPr="00360592">
        <w:rPr>
          <w:rFonts w:eastAsia="SimSun"/>
        </w:rPr>
        <w:t>]. They employed a facial landmark trajectory analysis to enhance emotion recognition. Their comparative study of LR, KNN, and LDA classifiers provided experimental result, supporting logistic regression for high accuracy in emotion activation and sentiment scale classification [</w:t>
      </w:r>
      <w:hyperlink w:anchor="akhilesh" w:history="1">
        <w:r w:rsidRPr="00360592">
          <w:rPr>
            <w:rFonts w:eastAsia="SimSun"/>
            <w:color w:val="0563C1"/>
          </w:rPr>
          <w:t>10</w:t>
        </w:r>
      </w:hyperlink>
      <w:r w:rsidRPr="00360592">
        <w:rPr>
          <w:rFonts w:eastAsia="SimSun"/>
        </w:rPr>
        <w:t xml:space="preserve">]. Inspired by </w:t>
      </w:r>
      <w:proofErr w:type="spellStart"/>
      <w:r w:rsidRPr="00360592">
        <w:rPr>
          <w:rFonts w:eastAsia="SimSun"/>
        </w:rPr>
        <w:t>Ninad</w:t>
      </w:r>
      <w:proofErr w:type="spellEnd"/>
      <w:r w:rsidRPr="00360592">
        <w:rPr>
          <w:rFonts w:eastAsia="SimSun"/>
        </w:rPr>
        <w:t xml:space="preserve"> we adopted CNN-RNN hybrid architectures designed to capture spatial structures and time-based changes for more accurate facial emotion recognition [</w:t>
      </w:r>
      <w:hyperlink w:anchor="ninad" w:history="1">
        <w:r w:rsidRPr="00360592">
          <w:rPr>
            <w:rFonts w:eastAsia="SimSun"/>
            <w:color w:val="0563C1"/>
          </w:rPr>
          <w:t>6</w:t>
        </w:r>
      </w:hyperlink>
      <w:r w:rsidRPr="00360592">
        <w:rPr>
          <w:rFonts w:eastAsia="SimSun"/>
        </w:rPr>
        <w:t>].</w:t>
      </w:r>
    </w:p>
    <w:p w14:paraId="35C1678A" w14:textId="77777777" w:rsidR="00360592" w:rsidRPr="00360592" w:rsidRDefault="00360592" w:rsidP="00360592">
      <w:pPr>
        <w:widowControl/>
        <w:autoSpaceDE/>
        <w:autoSpaceDN/>
        <w:jc w:val="both"/>
        <w:rPr>
          <w:rFonts w:eastAsia="SimSun"/>
        </w:rPr>
      </w:pPr>
    </w:p>
    <w:p w14:paraId="57ADD932" w14:textId="77777777" w:rsidR="00360592" w:rsidRPr="00360592" w:rsidRDefault="00360592" w:rsidP="00360592">
      <w:pPr>
        <w:widowControl/>
        <w:autoSpaceDE/>
        <w:autoSpaceDN/>
        <w:jc w:val="both"/>
        <w:rPr>
          <w:rFonts w:eastAsia="SimSun"/>
        </w:rPr>
      </w:pPr>
      <w:r w:rsidRPr="00360592">
        <w:rPr>
          <w:rFonts w:eastAsia="SimSun"/>
        </w:rPr>
        <w:t>There were lots of problems in papers, some similar issues are:</w:t>
      </w:r>
    </w:p>
    <w:p w14:paraId="4372389E" w14:textId="77777777" w:rsidR="00360592" w:rsidRPr="00360592" w:rsidRDefault="00360592" w:rsidP="00360592">
      <w:pPr>
        <w:keepNext/>
        <w:keepLines/>
        <w:widowControl/>
        <w:numPr>
          <w:ilvl w:val="0"/>
          <w:numId w:val="28"/>
        </w:numPr>
        <w:autoSpaceDE/>
        <w:autoSpaceDN/>
        <w:spacing w:before="120" w:after="60"/>
        <w:jc w:val="center"/>
        <w:outlineLvl w:val="1"/>
        <w:rPr>
          <w:rFonts w:eastAsia="SimSun"/>
          <w:i/>
          <w:iCs/>
          <w:noProof/>
        </w:rPr>
      </w:pPr>
      <w:r w:rsidRPr="00360592">
        <w:rPr>
          <w:rFonts w:eastAsia="SimSun"/>
          <w:i/>
          <w:iCs/>
          <w:noProof/>
        </w:rPr>
        <w:t>Dataset and challenges</w:t>
      </w:r>
    </w:p>
    <w:p w14:paraId="0FF2DCFE" w14:textId="77777777" w:rsidR="00360592" w:rsidRPr="00360592" w:rsidRDefault="00360592" w:rsidP="00360592">
      <w:pPr>
        <w:widowControl/>
        <w:autoSpaceDE/>
        <w:autoSpaceDN/>
        <w:jc w:val="center"/>
        <w:rPr>
          <w:rFonts w:eastAsia="SimSun"/>
        </w:rPr>
      </w:pPr>
    </w:p>
    <w:p w14:paraId="7314BCB5" w14:textId="77777777" w:rsidR="00360592" w:rsidRPr="00360592" w:rsidRDefault="00360592" w:rsidP="00360592">
      <w:pPr>
        <w:widowControl/>
        <w:autoSpaceDE/>
        <w:autoSpaceDN/>
        <w:jc w:val="both"/>
        <w:rPr>
          <w:rFonts w:eastAsia="SimSun"/>
        </w:rPr>
      </w:pPr>
      <w:r w:rsidRPr="00360592">
        <w:rPr>
          <w:rFonts w:eastAsia="SimSun"/>
        </w:rPr>
        <w:lastRenderedPageBreak/>
        <w:t>a. Size and Availability</w:t>
      </w:r>
    </w:p>
    <w:p w14:paraId="7D98740C" w14:textId="77777777" w:rsidR="00360592" w:rsidRPr="00360592" w:rsidRDefault="00360592" w:rsidP="00360592">
      <w:pPr>
        <w:widowControl/>
        <w:autoSpaceDE/>
        <w:autoSpaceDN/>
        <w:jc w:val="both"/>
        <w:rPr>
          <w:rFonts w:eastAsia="SimSun"/>
        </w:rPr>
      </w:pPr>
    </w:p>
    <w:p w14:paraId="5CA8D9C8" w14:textId="77777777" w:rsidR="00360592" w:rsidRPr="00360592" w:rsidRDefault="00360592" w:rsidP="00360592">
      <w:pPr>
        <w:widowControl/>
        <w:autoSpaceDE/>
        <w:autoSpaceDN/>
        <w:jc w:val="both"/>
        <w:rPr>
          <w:rFonts w:eastAsia="SimSun"/>
        </w:rPr>
      </w:pPr>
      <w:r w:rsidRPr="00360592">
        <w:rPr>
          <w:rFonts w:eastAsia="SimSun"/>
        </w:rPr>
        <w:t>The majority of datasets are collected in controlled laboratory environments, which limits their applicability in real-world conditions [</w:t>
      </w:r>
      <w:hyperlink w:anchor="emam" w:history="1">
        <w:r w:rsidRPr="00360592">
          <w:rPr>
            <w:rFonts w:eastAsia="SimSun"/>
            <w:color w:val="0563C1"/>
          </w:rPr>
          <w:t>8</w:t>
        </w:r>
      </w:hyperlink>
      <w:r w:rsidRPr="00360592">
        <w:rPr>
          <w:rFonts w:eastAsia="SimSun"/>
        </w:rPr>
        <w:t>].</w:t>
      </w:r>
    </w:p>
    <w:p w14:paraId="54B7BD60" w14:textId="77777777" w:rsidR="00360592" w:rsidRPr="00360592" w:rsidRDefault="00360592" w:rsidP="00360592">
      <w:pPr>
        <w:widowControl/>
        <w:autoSpaceDE/>
        <w:autoSpaceDN/>
        <w:jc w:val="both"/>
        <w:rPr>
          <w:rFonts w:eastAsia="SimSun"/>
        </w:rPr>
      </w:pPr>
    </w:p>
    <w:p w14:paraId="27E8DF0C" w14:textId="77777777" w:rsidR="00360592" w:rsidRPr="00360592" w:rsidRDefault="00360592" w:rsidP="00360592">
      <w:pPr>
        <w:widowControl/>
        <w:autoSpaceDE/>
        <w:autoSpaceDN/>
        <w:jc w:val="both"/>
        <w:rPr>
          <w:rFonts w:eastAsia="SimSun"/>
        </w:rPr>
      </w:pPr>
      <w:r w:rsidRPr="00360592">
        <w:rPr>
          <w:rFonts w:eastAsia="SimSun"/>
        </w:rPr>
        <w:t>b. Imbalance and Diversity</w:t>
      </w:r>
    </w:p>
    <w:p w14:paraId="2BC19AAA" w14:textId="77777777" w:rsidR="00360592" w:rsidRPr="00360592" w:rsidRDefault="00360592" w:rsidP="00360592">
      <w:pPr>
        <w:widowControl/>
        <w:autoSpaceDE/>
        <w:autoSpaceDN/>
        <w:jc w:val="both"/>
        <w:rPr>
          <w:rFonts w:eastAsia="SimSun"/>
        </w:rPr>
      </w:pPr>
    </w:p>
    <w:p w14:paraId="3D57344A" w14:textId="77777777" w:rsidR="00360592" w:rsidRPr="00360592" w:rsidRDefault="00360592" w:rsidP="00360592">
      <w:pPr>
        <w:widowControl/>
        <w:autoSpaceDE/>
        <w:autoSpaceDN/>
        <w:jc w:val="both"/>
        <w:rPr>
          <w:rFonts w:eastAsia="SimSun"/>
        </w:rPr>
      </w:pPr>
      <w:r w:rsidRPr="00360592">
        <w:rPr>
          <w:rFonts w:eastAsia="SimSun"/>
        </w:rPr>
        <w:t>The real-world emotion data exhibits class imbalance, which affect the training effectiveness and leads to a biased model [</w:t>
      </w:r>
      <w:hyperlink w:anchor="ramachandran" w:history="1">
        <w:r w:rsidRPr="00360592">
          <w:rPr>
            <w:rFonts w:eastAsia="SimSun"/>
            <w:color w:val="0563C1"/>
          </w:rPr>
          <w:t>7</w:t>
        </w:r>
      </w:hyperlink>
      <w:r w:rsidRPr="00360592">
        <w:rPr>
          <w:rFonts w:eastAsia="SimSun"/>
        </w:rPr>
        <w:t>]. They point out that differences in developmental stages and inconsistencies in task design within adolescent-focused datasets lead to significant variation between studies, making it difficult to establish standardized evaluation criteria [</w:t>
      </w:r>
      <w:hyperlink w:anchor="barbra" w:history="1">
        <w:r w:rsidRPr="00360592">
          <w:rPr>
            <w:rFonts w:eastAsia="SimSun"/>
            <w:color w:val="0563C1"/>
          </w:rPr>
          <w:t>11</w:t>
        </w:r>
      </w:hyperlink>
      <w:r w:rsidRPr="00360592">
        <w:rPr>
          <w:rFonts w:eastAsia="SimSun"/>
        </w:rPr>
        <w:t>].</w:t>
      </w:r>
    </w:p>
    <w:p w14:paraId="557DCE21" w14:textId="77777777" w:rsidR="00360592" w:rsidRPr="00360592" w:rsidRDefault="00360592" w:rsidP="00360592">
      <w:pPr>
        <w:widowControl/>
        <w:autoSpaceDE/>
        <w:autoSpaceDN/>
        <w:jc w:val="both"/>
        <w:rPr>
          <w:rFonts w:eastAsia="SimSun"/>
        </w:rPr>
      </w:pPr>
    </w:p>
    <w:p w14:paraId="56599A42" w14:textId="77777777" w:rsidR="00360592" w:rsidRPr="00360592" w:rsidRDefault="00360592" w:rsidP="00360592">
      <w:pPr>
        <w:widowControl/>
        <w:autoSpaceDE/>
        <w:autoSpaceDN/>
        <w:jc w:val="both"/>
        <w:rPr>
          <w:rFonts w:eastAsia="SimSun"/>
        </w:rPr>
      </w:pPr>
      <w:r w:rsidRPr="00360592">
        <w:rPr>
          <w:rFonts w:eastAsia="SimSun"/>
        </w:rPr>
        <w:t>c. Quality and Labeling Issues</w:t>
      </w:r>
    </w:p>
    <w:p w14:paraId="467FC0C0" w14:textId="77777777" w:rsidR="00360592" w:rsidRPr="00360592" w:rsidRDefault="00360592" w:rsidP="00360592">
      <w:pPr>
        <w:widowControl/>
        <w:autoSpaceDE/>
        <w:autoSpaceDN/>
        <w:jc w:val="both"/>
        <w:rPr>
          <w:rFonts w:eastAsia="SimSun"/>
        </w:rPr>
      </w:pPr>
    </w:p>
    <w:p w14:paraId="2E12595F" w14:textId="77777777" w:rsidR="00360592" w:rsidRPr="00360592" w:rsidRDefault="00360592" w:rsidP="00360592">
      <w:pPr>
        <w:widowControl/>
        <w:autoSpaceDE/>
        <w:autoSpaceDN/>
        <w:jc w:val="both"/>
        <w:rPr>
          <w:rFonts w:eastAsia="SimSun"/>
        </w:rPr>
      </w:pPr>
      <w:r w:rsidRPr="00360592">
        <w:rPr>
          <w:rFonts w:eastAsia="SimSun"/>
        </w:rPr>
        <w:t>He observed that further argue that some datasets lack richness in environmental and physiological context, which limits their utility for multimodal fusion and model robustness [</w:t>
      </w:r>
      <w:hyperlink w:anchor="emam" w:history="1">
        <w:r w:rsidRPr="00360592">
          <w:rPr>
            <w:rFonts w:eastAsia="SimSun"/>
            <w:color w:val="0563C1"/>
          </w:rPr>
          <w:t>8</w:t>
        </w:r>
      </w:hyperlink>
      <w:r w:rsidRPr="00360592">
        <w:rPr>
          <w:rFonts w:eastAsia="SimSun"/>
        </w:rPr>
        <w:t>].</w:t>
      </w:r>
    </w:p>
    <w:p w14:paraId="10FB6044" w14:textId="77777777" w:rsidR="00360592" w:rsidRPr="00360592" w:rsidRDefault="00360592" w:rsidP="00360592">
      <w:pPr>
        <w:widowControl/>
        <w:autoSpaceDE/>
        <w:autoSpaceDN/>
        <w:jc w:val="both"/>
        <w:rPr>
          <w:rFonts w:eastAsia="SimSun"/>
        </w:rPr>
      </w:pPr>
    </w:p>
    <w:p w14:paraId="16A8C083" w14:textId="77777777" w:rsidR="00360592" w:rsidRPr="00360592" w:rsidRDefault="00360592" w:rsidP="00360592">
      <w:pPr>
        <w:keepNext/>
        <w:keepLines/>
        <w:widowControl/>
        <w:numPr>
          <w:ilvl w:val="0"/>
          <w:numId w:val="28"/>
        </w:numPr>
        <w:autoSpaceDE/>
        <w:autoSpaceDN/>
        <w:spacing w:before="120" w:after="60"/>
        <w:jc w:val="center"/>
        <w:outlineLvl w:val="1"/>
        <w:rPr>
          <w:rFonts w:eastAsia="SimSun"/>
          <w:i/>
          <w:iCs/>
          <w:noProof/>
        </w:rPr>
      </w:pPr>
      <w:r w:rsidRPr="00360592">
        <w:rPr>
          <w:rFonts w:eastAsia="SimSun"/>
          <w:i/>
          <w:iCs/>
          <w:noProof/>
        </w:rPr>
        <w:t>Accuracy Challenges</w:t>
      </w:r>
    </w:p>
    <w:p w14:paraId="62EE10B8" w14:textId="77777777" w:rsidR="00360592" w:rsidRPr="00360592" w:rsidRDefault="00360592" w:rsidP="00360592">
      <w:pPr>
        <w:widowControl/>
        <w:autoSpaceDE/>
        <w:autoSpaceDN/>
        <w:jc w:val="both"/>
        <w:rPr>
          <w:rFonts w:eastAsia="SimSun"/>
        </w:rPr>
      </w:pPr>
      <w:r w:rsidRPr="00360592">
        <w:rPr>
          <w:rFonts w:eastAsia="SimSun"/>
        </w:rPr>
        <w:t>a. Generalizability</w:t>
      </w:r>
    </w:p>
    <w:p w14:paraId="62044659" w14:textId="77777777" w:rsidR="00360592" w:rsidRPr="00360592" w:rsidRDefault="00360592" w:rsidP="00360592">
      <w:pPr>
        <w:widowControl/>
        <w:autoSpaceDE/>
        <w:autoSpaceDN/>
        <w:jc w:val="both"/>
        <w:rPr>
          <w:rFonts w:eastAsia="SimSun"/>
        </w:rPr>
      </w:pPr>
      <w:r w:rsidRPr="00360592">
        <w:rPr>
          <w:rFonts w:eastAsia="SimSun"/>
        </w:rPr>
        <w:t>Author indicates that background noise, face orientation, and lighting changes can significantly reduce accuracy in facial emotion recognition models using CNNs. His dual-stage CNN method attempts to mitigate this by removing background distractions [</w:t>
      </w:r>
      <w:hyperlink w:anchor="ninad" w:history="1">
        <w:r w:rsidRPr="00360592">
          <w:rPr>
            <w:rFonts w:eastAsia="SimSun"/>
            <w:color w:val="0563C1"/>
          </w:rPr>
          <w:t>6</w:t>
        </w:r>
      </w:hyperlink>
      <w:r w:rsidRPr="00360592">
        <w:rPr>
          <w:rFonts w:eastAsia="SimSun"/>
        </w:rPr>
        <w:t>].</w:t>
      </w:r>
    </w:p>
    <w:p w14:paraId="590BA690" w14:textId="77777777" w:rsidR="00360592" w:rsidRPr="00360592" w:rsidRDefault="00360592" w:rsidP="00360592">
      <w:pPr>
        <w:widowControl/>
        <w:autoSpaceDE/>
        <w:autoSpaceDN/>
        <w:jc w:val="both"/>
        <w:rPr>
          <w:rFonts w:eastAsia="SimSun"/>
        </w:rPr>
      </w:pPr>
    </w:p>
    <w:p w14:paraId="2F01C12C" w14:textId="77777777" w:rsidR="00360592" w:rsidRPr="00360592" w:rsidRDefault="00360592" w:rsidP="00360592">
      <w:pPr>
        <w:widowControl/>
        <w:autoSpaceDE/>
        <w:autoSpaceDN/>
        <w:jc w:val="both"/>
        <w:rPr>
          <w:rFonts w:eastAsia="SimSun"/>
        </w:rPr>
      </w:pPr>
      <w:r w:rsidRPr="00360592">
        <w:rPr>
          <w:rFonts w:eastAsia="SimSun"/>
        </w:rPr>
        <w:t>b. Real-Time vs. Offline Accuracy</w:t>
      </w:r>
    </w:p>
    <w:p w14:paraId="715C8D2C" w14:textId="77777777" w:rsidR="00360592" w:rsidRPr="00360592" w:rsidRDefault="00360592" w:rsidP="00360592">
      <w:pPr>
        <w:widowControl/>
        <w:autoSpaceDE/>
        <w:autoSpaceDN/>
        <w:jc w:val="both"/>
        <w:rPr>
          <w:rFonts w:eastAsia="SimSun"/>
        </w:rPr>
      </w:pPr>
      <w:r w:rsidRPr="00360592">
        <w:rPr>
          <w:rFonts w:eastAsia="SimSun"/>
        </w:rPr>
        <w:t>They contrast real-time versus offline recognition, noting that many high-accuracy models perform poorly under real-time constraints due to latency, processing power, and noisy inputs [</w:t>
      </w:r>
      <w:hyperlink w:anchor="alisha" w:history="1">
        <w:r w:rsidRPr="00360592">
          <w:rPr>
            <w:rFonts w:eastAsia="SimSun"/>
            <w:color w:val="0563C1"/>
          </w:rPr>
          <w:t>9</w:t>
        </w:r>
      </w:hyperlink>
      <w:r w:rsidRPr="00360592">
        <w:rPr>
          <w:rFonts w:eastAsia="SimSun"/>
        </w:rPr>
        <w:t>].</w:t>
      </w:r>
    </w:p>
    <w:p w14:paraId="06A0C92C" w14:textId="77777777" w:rsidR="00360592" w:rsidRPr="00360592" w:rsidRDefault="00360592" w:rsidP="00360592">
      <w:pPr>
        <w:keepNext/>
        <w:keepLines/>
        <w:widowControl/>
        <w:numPr>
          <w:ilvl w:val="0"/>
          <w:numId w:val="28"/>
        </w:numPr>
        <w:autoSpaceDE/>
        <w:autoSpaceDN/>
        <w:spacing w:before="120" w:after="60"/>
        <w:jc w:val="center"/>
        <w:outlineLvl w:val="1"/>
        <w:rPr>
          <w:rFonts w:eastAsia="SimSun"/>
          <w:i/>
          <w:iCs/>
          <w:noProof/>
        </w:rPr>
      </w:pPr>
      <w:r w:rsidRPr="00360592">
        <w:rPr>
          <w:rFonts w:eastAsia="SimSun"/>
          <w:i/>
          <w:iCs/>
          <w:noProof/>
        </w:rPr>
        <w:t>Patterns and Contradictions</w:t>
      </w:r>
    </w:p>
    <w:p w14:paraId="61525DF2" w14:textId="77777777" w:rsidR="00360592" w:rsidRPr="00360592" w:rsidRDefault="00360592" w:rsidP="00360592">
      <w:pPr>
        <w:widowControl/>
        <w:autoSpaceDE/>
        <w:autoSpaceDN/>
        <w:jc w:val="both"/>
        <w:rPr>
          <w:rFonts w:eastAsia="SimSun"/>
        </w:rPr>
      </w:pPr>
      <w:r w:rsidRPr="00360592">
        <w:rPr>
          <w:rFonts w:eastAsia="SimSun"/>
        </w:rPr>
        <w:t>Most papers agree that dataset quality and availability are foundational to model success. There is a shared recognition that controlled lab environments create inflated accuracy estimates compared to real-world scenarios.</w:t>
      </w:r>
    </w:p>
    <w:p w14:paraId="2FEAF943" w14:textId="77777777" w:rsidR="00360592" w:rsidRPr="00360592" w:rsidRDefault="00360592" w:rsidP="00360592">
      <w:pPr>
        <w:widowControl/>
        <w:autoSpaceDE/>
        <w:autoSpaceDN/>
        <w:jc w:val="both"/>
        <w:rPr>
          <w:rFonts w:eastAsia="SimSun"/>
        </w:rPr>
      </w:pPr>
      <w:r w:rsidRPr="00360592">
        <w:rPr>
          <w:rFonts w:eastAsia="SimSun"/>
        </w:rPr>
        <w:t>Some papers, report high accuracy (94%) even in real-time settings, while others caution that such accuracy may not be reproducible outside idealized settings [</w:t>
      </w:r>
      <w:hyperlink w:anchor="ramachandran" w:history="1">
        <w:r w:rsidRPr="00360592">
          <w:rPr>
            <w:rFonts w:eastAsia="SimSun"/>
            <w:color w:val="0563C1"/>
          </w:rPr>
          <w:t>7</w:t>
        </w:r>
      </w:hyperlink>
      <w:r w:rsidRPr="00360592">
        <w:rPr>
          <w:rFonts w:eastAsia="SimSun"/>
        </w:rPr>
        <w:t>].</w:t>
      </w:r>
    </w:p>
    <w:p w14:paraId="64694BD7" w14:textId="77777777" w:rsidR="00360592" w:rsidRPr="00360592" w:rsidRDefault="00360592" w:rsidP="00360592">
      <w:pPr>
        <w:widowControl/>
        <w:autoSpaceDE/>
        <w:autoSpaceDN/>
        <w:jc w:val="both"/>
        <w:rPr>
          <w:rFonts w:eastAsia="SimSun"/>
        </w:rPr>
      </w:pPr>
    </w:p>
    <w:p w14:paraId="368F6267" w14:textId="77777777" w:rsidR="00F2423B" w:rsidRDefault="00F2423B" w:rsidP="00360592">
      <w:pPr>
        <w:keepNext/>
        <w:keepLines/>
        <w:widowControl/>
        <w:tabs>
          <w:tab w:val="left" w:pos="216"/>
          <w:tab w:val="num" w:pos="576"/>
        </w:tabs>
        <w:autoSpaceDE/>
        <w:autoSpaceDN/>
        <w:spacing w:before="160" w:after="80"/>
        <w:jc w:val="center"/>
        <w:outlineLvl w:val="0"/>
        <w:rPr>
          <w:rFonts w:eastAsia="SimSun"/>
          <w:smallCaps/>
          <w:noProof/>
        </w:rPr>
      </w:pPr>
    </w:p>
    <w:p w14:paraId="35BEE774" w14:textId="77777777" w:rsidR="00360592" w:rsidRPr="00360592" w:rsidRDefault="00360592" w:rsidP="00360592">
      <w:pPr>
        <w:keepNext/>
        <w:keepLines/>
        <w:widowControl/>
        <w:tabs>
          <w:tab w:val="left" w:pos="216"/>
          <w:tab w:val="num" w:pos="576"/>
        </w:tabs>
        <w:autoSpaceDE/>
        <w:autoSpaceDN/>
        <w:spacing w:before="160" w:after="80"/>
        <w:jc w:val="center"/>
        <w:outlineLvl w:val="0"/>
        <w:rPr>
          <w:rFonts w:eastAsia="SimSun"/>
          <w:smallCaps/>
          <w:noProof/>
        </w:rPr>
      </w:pPr>
      <w:r w:rsidRPr="00360592">
        <w:rPr>
          <w:rFonts w:eastAsia="SimSun"/>
          <w:smallCaps/>
          <w:noProof/>
        </w:rPr>
        <w:t>LITERATURE SURVEY</w:t>
      </w:r>
    </w:p>
    <w:p w14:paraId="77C22567" w14:textId="77777777" w:rsidR="00360592" w:rsidRPr="00360592" w:rsidRDefault="00360592" w:rsidP="00360592">
      <w:pPr>
        <w:widowControl/>
        <w:autoSpaceDE/>
        <w:autoSpaceDN/>
        <w:jc w:val="center"/>
        <w:rPr>
          <w:rFonts w:eastAsia="SimSun"/>
        </w:rPr>
      </w:pPr>
    </w:p>
    <w:p w14:paraId="6E21DF92" w14:textId="77777777" w:rsidR="00360592" w:rsidRPr="00360592" w:rsidRDefault="00360592" w:rsidP="00360592">
      <w:pPr>
        <w:widowControl/>
        <w:autoSpaceDE/>
        <w:autoSpaceDN/>
        <w:jc w:val="both"/>
        <w:rPr>
          <w:rFonts w:eastAsia="SimSun"/>
        </w:rPr>
      </w:pPr>
      <w:r w:rsidRPr="00360592">
        <w:rPr>
          <w:rFonts w:eastAsia="SimSun"/>
        </w:rPr>
        <w:t>Emotion is a varying research field studied across the multiple disciplines such as healthcare, marketing, psychology and robotics. Emotion has a great impact on decision making, physical well-being, reasoning and how we navigate the different aspects of life. Computer Science, Automated Human Emotion Recognition (AHER) are one of the main areas of research [</w:t>
      </w:r>
      <w:hyperlink w:anchor="emam" w:history="1">
        <w:r w:rsidRPr="00360592">
          <w:rPr>
            <w:rFonts w:eastAsia="SimSun"/>
            <w:color w:val="0563C1"/>
            <w:u w:val="single"/>
          </w:rPr>
          <w:t>8</w:t>
        </w:r>
      </w:hyperlink>
      <w:r w:rsidRPr="00360592">
        <w:rPr>
          <w:rFonts w:eastAsia="SimSun"/>
        </w:rPr>
        <w:t>]. The ability to recognize the emotions plays a crucial role in human interactions and relationship building [</w:t>
      </w:r>
      <w:hyperlink w:anchor="barbra" w:history="1">
        <w:r w:rsidRPr="00360592">
          <w:rPr>
            <w:rFonts w:eastAsia="SimSun"/>
            <w:color w:val="0563C1"/>
            <w:u w:val="single"/>
          </w:rPr>
          <w:t>11</w:t>
        </w:r>
      </w:hyperlink>
      <w:r w:rsidRPr="00360592">
        <w:rPr>
          <w:rFonts w:eastAsia="SimSun"/>
        </w:rPr>
        <w:t>].</w:t>
      </w:r>
    </w:p>
    <w:p w14:paraId="248AC752" w14:textId="77777777" w:rsidR="00360592" w:rsidRPr="00360592" w:rsidRDefault="00360592" w:rsidP="00360592">
      <w:pPr>
        <w:widowControl/>
        <w:autoSpaceDE/>
        <w:autoSpaceDN/>
        <w:jc w:val="both"/>
        <w:rPr>
          <w:rFonts w:eastAsia="SimSun"/>
        </w:rPr>
      </w:pPr>
    </w:p>
    <w:tbl>
      <w:tblPr>
        <w:tblStyle w:val="TableGrid3"/>
        <w:tblW w:w="0" w:type="dxa"/>
        <w:tblLook w:val="04A0" w:firstRow="1" w:lastRow="0" w:firstColumn="1" w:lastColumn="0" w:noHBand="0" w:noVBand="1"/>
      </w:tblPr>
      <w:tblGrid>
        <w:gridCol w:w="1696"/>
        <w:gridCol w:w="1648"/>
        <w:gridCol w:w="1512"/>
      </w:tblGrid>
      <w:tr w:rsidR="00360592" w:rsidRPr="00360592" w14:paraId="46283996" w14:textId="77777777" w:rsidTr="00CF3803">
        <w:trPr>
          <w:trHeight w:val="944"/>
        </w:trPr>
        <w:tc>
          <w:tcPr>
            <w:tcW w:w="3005" w:type="dxa"/>
            <w:tcBorders>
              <w:tl2br w:val="single" w:sz="4" w:space="0" w:color="auto"/>
            </w:tcBorders>
          </w:tcPr>
          <w:p w14:paraId="7B0D6230" w14:textId="77777777" w:rsidR="00360592" w:rsidRPr="00360592" w:rsidRDefault="00360592" w:rsidP="00360592">
            <w:pPr>
              <w:rPr>
                <w:rFonts w:ascii="Calibri" w:eastAsia="Calibri" w:hAnsi="Calibri"/>
              </w:rPr>
            </w:pPr>
            <w:r w:rsidRPr="00360592">
              <w:rPr>
                <w:rFonts w:ascii="Calibri" w:eastAsia="Calibri" w:hAnsi="Calibri"/>
              </w:rPr>
              <w:t xml:space="preserve">         Classifiers                         </w:t>
            </w:r>
          </w:p>
          <w:p w14:paraId="4B7CBDA1" w14:textId="77777777" w:rsidR="00360592" w:rsidRPr="00360592" w:rsidRDefault="00360592" w:rsidP="00360592">
            <w:pPr>
              <w:rPr>
                <w:rFonts w:ascii="Calibri" w:eastAsia="Calibri" w:hAnsi="Calibri"/>
              </w:rPr>
            </w:pPr>
          </w:p>
          <w:p w14:paraId="0B839C70" w14:textId="77777777" w:rsidR="00360592" w:rsidRPr="00360592" w:rsidRDefault="00360592" w:rsidP="00360592">
            <w:pPr>
              <w:rPr>
                <w:rFonts w:ascii="Calibri" w:eastAsia="Calibri" w:hAnsi="Calibri"/>
              </w:rPr>
            </w:pPr>
            <w:r w:rsidRPr="00360592">
              <w:rPr>
                <w:rFonts w:ascii="Calibri" w:eastAsia="Calibri" w:hAnsi="Calibri"/>
              </w:rPr>
              <w:t>Technique</w:t>
            </w:r>
          </w:p>
        </w:tc>
        <w:tc>
          <w:tcPr>
            <w:tcW w:w="3005" w:type="dxa"/>
          </w:tcPr>
          <w:p w14:paraId="53152B16" w14:textId="77777777" w:rsidR="00360592" w:rsidRPr="00360592" w:rsidRDefault="00360592" w:rsidP="00360592">
            <w:pPr>
              <w:rPr>
                <w:rFonts w:ascii="Calibri" w:eastAsia="Calibri" w:hAnsi="Calibri"/>
              </w:rPr>
            </w:pPr>
            <w:r w:rsidRPr="00360592">
              <w:rPr>
                <w:rFonts w:ascii="Calibri" w:eastAsia="Calibri" w:hAnsi="Calibri"/>
              </w:rPr>
              <w:t>10-fold cross validation</w:t>
            </w:r>
          </w:p>
        </w:tc>
        <w:tc>
          <w:tcPr>
            <w:tcW w:w="3006" w:type="dxa"/>
          </w:tcPr>
          <w:p w14:paraId="6E22BFE2" w14:textId="77777777" w:rsidR="00360592" w:rsidRPr="00360592" w:rsidRDefault="00360592" w:rsidP="00360592">
            <w:pPr>
              <w:rPr>
                <w:rFonts w:ascii="Calibri" w:eastAsia="Calibri" w:hAnsi="Calibri"/>
              </w:rPr>
            </w:pPr>
            <w:r w:rsidRPr="00360592">
              <w:rPr>
                <w:rFonts w:ascii="Calibri" w:eastAsia="Calibri" w:hAnsi="Calibri"/>
              </w:rPr>
              <w:t>80% training 20% testing</w:t>
            </w:r>
          </w:p>
        </w:tc>
      </w:tr>
      <w:tr w:rsidR="00360592" w:rsidRPr="00360592" w14:paraId="0F815A60" w14:textId="77777777" w:rsidTr="00CF3803">
        <w:tc>
          <w:tcPr>
            <w:tcW w:w="3005" w:type="dxa"/>
          </w:tcPr>
          <w:p w14:paraId="10360C55" w14:textId="77777777" w:rsidR="00360592" w:rsidRPr="00360592" w:rsidRDefault="00360592" w:rsidP="00360592">
            <w:pPr>
              <w:rPr>
                <w:rFonts w:ascii="Calibri" w:eastAsia="Calibri" w:hAnsi="Calibri"/>
              </w:rPr>
            </w:pPr>
            <w:r w:rsidRPr="00360592">
              <w:rPr>
                <w:rFonts w:ascii="Calibri" w:eastAsia="Calibri" w:hAnsi="Calibri"/>
              </w:rPr>
              <w:t>SVM (RBF</w:t>
            </w:r>
            <w:proofErr w:type="gramStart"/>
            <w:r w:rsidRPr="00360592">
              <w:rPr>
                <w:rFonts w:ascii="Calibri" w:eastAsia="Calibri" w:hAnsi="Calibri"/>
              </w:rPr>
              <w:t>)[</w:t>
            </w:r>
            <w:proofErr w:type="gramEnd"/>
            <w:r w:rsidR="00893CD7">
              <w:fldChar w:fldCharType="begin"/>
            </w:r>
            <w:r w:rsidR="00893CD7">
              <w:instrText xml:space="preserve"> HYPERLINK \l "asghar" </w:instrText>
            </w:r>
            <w:r w:rsidR="00893CD7">
              <w:fldChar w:fldCharType="separate"/>
            </w:r>
            <w:r w:rsidRPr="00360592">
              <w:rPr>
                <w:rFonts w:ascii="Calibri" w:eastAsia="Calibri" w:hAnsi="Calibri"/>
                <w:color w:val="0563C1"/>
                <w:u w:val="single"/>
              </w:rPr>
              <w:t>25</w:t>
            </w:r>
            <w:r w:rsidR="00893CD7">
              <w:rPr>
                <w:rFonts w:ascii="Calibri" w:eastAsia="Calibri" w:hAnsi="Calibri"/>
                <w:color w:val="0563C1"/>
                <w:u w:val="single"/>
              </w:rPr>
              <w:fldChar w:fldCharType="end"/>
            </w:r>
            <w:r w:rsidRPr="00360592">
              <w:rPr>
                <w:rFonts w:ascii="Calibri" w:eastAsia="Calibri" w:hAnsi="Calibri"/>
              </w:rPr>
              <w:t>]</w:t>
            </w:r>
          </w:p>
        </w:tc>
        <w:tc>
          <w:tcPr>
            <w:tcW w:w="3005" w:type="dxa"/>
          </w:tcPr>
          <w:p w14:paraId="0483CE62" w14:textId="77777777" w:rsidR="00360592" w:rsidRPr="00360592" w:rsidRDefault="00360592" w:rsidP="00360592">
            <w:pPr>
              <w:rPr>
                <w:rFonts w:ascii="Calibri" w:eastAsia="Calibri" w:hAnsi="Calibri"/>
              </w:rPr>
            </w:pPr>
            <w:r w:rsidRPr="00360592">
              <w:rPr>
                <w:rFonts w:ascii="Calibri" w:eastAsia="Calibri" w:hAnsi="Calibri"/>
              </w:rPr>
              <w:t>90.30%</w:t>
            </w:r>
          </w:p>
        </w:tc>
        <w:tc>
          <w:tcPr>
            <w:tcW w:w="3006" w:type="dxa"/>
          </w:tcPr>
          <w:p w14:paraId="4F912D3D" w14:textId="77777777" w:rsidR="00360592" w:rsidRPr="00360592" w:rsidRDefault="00360592" w:rsidP="00360592">
            <w:pPr>
              <w:rPr>
                <w:rFonts w:ascii="Calibri" w:eastAsia="Calibri" w:hAnsi="Calibri"/>
              </w:rPr>
            </w:pPr>
            <w:r w:rsidRPr="00360592">
              <w:rPr>
                <w:rFonts w:ascii="Calibri" w:eastAsia="Calibri" w:hAnsi="Calibri"/>
              </w:rPr>
              <w:t>86.70%</w:t>
            </w:r>
          </w:p>
        </w:tc>
      </w:tr>
      <w:tr w:rsidR="00360592" w:rsidRPr="00360592" w14:paraId="5D38F10B" w14:textId="77777777" w:rsidTr="00CF3803">
        <w:tc>
          <w:tcPr>
            <w:tcW w:w="3005" w:type="dxa"/>
          </w:tcPr>
          <w:p w14:paraId="7074C6D9" w14:textId="77777777" w:rsidR="00360592" w:rsidRPr="00360592" w:rsidRDefault="00360592" w:rsidP="00360592">
            <w:pPr>
              <w:rPr>
                <w:rFonts w:ascii="Calibri" w:eastAsia="Calibri" w:hAnsi="Calibri"/>
              </w:rPr>
            </w:pPr>
            <w:r w:rsidRPr="00360592">
              <w:rPr>
                <w:rFonts w:ascii="Calibri" w:eastAsia="Calibri" w:hAnsi="Calibri"/>
              </w:rPr>
              <w:t>SVM (POLY</w:t>
            </w:r>
            <w:proofErr w:type="gramStart"/>
            <w:r w:rsidRPr="00360592">
              <w:rPr>
                <w:rFonts w:ascii="Calibri" w:eastAsia="Calibri" w:hAnsi="Calibri"/>
              </w:rPr>
              <w:t>)[</w:t>
            </w:r>
            <w:proofErr w:type="gramEnd"/>
            <w:r w:rsidR="00893CD7">
              <w:fldChar w:fldCharType="begin"/>
            </w:r>
            <w:r w:rsidR="00893CD7">
              <w:instrText xml:space="preserve"> HYPERLINK \l "asghar" </w:instrText>
            </w:r>
            <w:r w:rsidR="00893CD7">
              <w:fldChar w:fldCharType="separate"/>
            </w:r>
            <w:r w:rsidRPr="00360592">
              <w:rPr>
                <w:rFonts w:ascii="Calibri" w:eastAsia="Calibri" w:hAnsi="Calibri"/>
                <w:color w:val="0563C1"/>
                <w:u w:val="single"/>
              </w:rPr>
              <w:t>25</w:t>
            </w:r>
            <w:r w:rsidR="00893CD7">
              <w:rPr>
                <w:rFonts w:ascii="Calibri" w:eastAsia="Calibri" w:hAnsi="Calibri"/>
                <w:color w:val="0563C1"/>
                <w:u w:val="single"/>
              </w:rPr>
              <w:fldChar w:fldCharType="end"/>
            </w:r>
            <w:r w:rsidRPr="00360592">
              <w:rPr>
                <w:rFonts w:ascii="Calibri" w:eastAsia="Calibri" w:hAnsi="Calibri"/>
              </w:rPr>
              <w:t>]</w:t>
            </w:r>
          </w:p>
        </w:tc>
        <w:tc>
          <w:tcPr>
            <w:tcW w:w="3005" w:type="dxa"/>
          </w:tcPr>
          <w:p w14:paraId="4AFD78F4" w14:textId="77777777" w:rsidR="00360592" w:rsidRPr="00360592" w:rsidRDefault="00360592" w:rsidP="00360592">
            <w:pPr>
              <w:rPr>
                <w:rFonts w:ascii="Calibri" w:eastAsia="Calibri" w:hAnsi="Calibri"/>
              </w:rPr>
            </w:pPr>
            <w:r w:rsidRPr="00360592">
              <w:rPr>
                <w:rFonts w:ascii="Calibri" w:eastAsia="Calibri" w:hAnsi="Calibri"/>
              </w:rPr>
              <w:t>88.80%</w:t>
            </w:r>
          </w:p>
        </w:tc>
        <w:tc>
          <w:tcPr>
            <w:tcW w:w="3006" w:type="dxa"/>
          </w:tcPr>
          <w:p w14:paraId="791607DF" w14:textId="77777777" w:rsidR="00360592" w:rsidRPr="00360592" w:rsidRDefault="00360592" w:rsidP="00360592">
            <w:pPr>
              <w:rPr>
                <w:rFonts w:ascii="Calibri" w:eastAsia="Calibri" w:hAnsi="Calibri"/>
              </w:rPr>
            </w:pPr>
            <w:r w:rsidRPr="00360592">
              <w:rPr>
                <w:rFonts w:ascii="Calibri" w:eastAsia="Calibri" w:hAnsi="Calibri"/>
              </w:rPr>
              <w:t>85.20%</w:t>
            </w:r>
          </w:p>
        </w:tc>
      </w:tr>
      <w:tr w:rsidR="00360592" w:rsidRPr="00360592" w14:paraId="6E89C649" w14:textId="77777777" w:rsidTr="00CF3803">
        <w:tc>
          <w:tcPr>
            <w:tcW w:w="3005" w:type="dxa"/>
          </w:tcPr>
          <w:p w14:paraId="6C8416B9" w14:textId="77777777" w:rsidR="00360592" w:rsidRPr="00360592" w:rsidRDefault="00360592" w:rsidP="00360592">
            <w:pPr>
              <w:rPr>
                <w:rFonts w:ascii="Calibri" w:eastAsia="Calibri" w:hAnsi="Calibri"/>
              </w:rPr>
            </w:pPr>
            <w:r w:rsidRPr="00360592">
              <w:rPr>
                <w:rFonts w:ascii="Calibri" w:eastAsia="Calibri" w:hAnsi="Calibri"/>
              </w:rPr>
              <w:t xml:space="preserve">Naive </w:t>
            </w:r>
            <w:proofErr w:type="gramStart"/>
            <w:r w:rsidRPr="00360592">
              <w:rPr>
                <w:rFonts w:ascii="Calibri" w:eastAsia="Calibri" w:hAnsi="Calibri"/>
              </w:rPr>
              <w:t>Bayes[</w:t>
            </w:r>
            <w:proofErr w:type="gramEnd"/>
            <w:r w:rsidR="00893CD7">
              <w:fldChar w:fldCharType="begin"/>
            </w:r>
            <w:r w:rsidR="00893CD7">
              <w:instrText xml:space="preserve"> HYPERLINK \l "asghar" </w:instrText>
            </w:r>
            <w:r w:rsidR="00893CD7">
              <w:fldChar w:fldCharType="separate"/>
            </w:r>
            <w:r w:rsidRPr="00360592">
              <w:rPr>
                <w:rFonts w:ascii="Calibri" w:eastAsia="Calibri" w:hAnsi="Calibri"/>
                <w:color w:val="0563C1"/>
                <w:u w:val="single"/>
              </w:rPr>
              <w:t>25</w:t>
            </w:r>
            <w:r w:rsidR="00893CD7">
              <w:rPr>
                <w:rFonts w:ascii="Calibri" w:eastAsia="Calibri" w:hAnsi="Calibri"/>
                <w:color w:val="0563C1"/>
                <w:u w:val="single"/>
              </w:rPr>
              <w:fldChar w:fldCharType="end"/>
            </w:r>
            <w:r w:rsidRPr="00360592">
              <w:rPr>
                <w:rFonts w:ascii="Calibri" w:eastAsia="Calibri" w:hAnsi="Calibri"/>
              </w:rPr>
              <w:t>]</w:t>
            </w:r>
          </w:p>
        </w:tc>
        <w:tc>
          <w:tcPr>
            <w:tcW w:w="3005" w:type="dxa"/>
          </w:tcPr>
          <w:p w14:paraId="2268AE58" w14:textId="77777777" w:rsidR="00360592" w:rsidRPr="00360592" w:rsidRDefault="00360592" w:rsidP="00360592">
            <w:pPr>
              <w:rPr>
                <w:rFonts w:ascii="Calibri" w:eastAsia="Calibri" w:hAnsi="Calibri"/>
              </w:rPr>
            </w:pPr>
            <w:r w:rsidRPr="00360592">
              <w:rPr>
                <w:rFonts w:ascii="Calibri" w:eastAsia="Calibri" w:hAnsi="Calibri"/>
              </w:rPr>
              <w:t>68.14%</w:t>
            </w:r>
          </w:p>
        </w:tc>
        <w:tc>
          <w:tcPr>
            <w:tcW w:w="3006" w:type="dxa"/>
          </w:tcPr>
          <w:p w14:paraId="24F5389E" w14:textId="77777777" w:rsidR="00360592" w:rsidRPr="00360592" w:rsidRDefault="00360592" w:rsidP="00360592">
            <w:pPr>
              <w:rPr>
                <w:rFonts w:ascii="Calibri" w:eastAsia="Calibri" w:hAnsi="Calibri"/>
              </w:rPr>
            </w:pPr>
            <w:r w:rsidRPr="00360592">
              <w:rPr>
                <w:rFonts w:ascii="Calibri" w:eastAsia="Calibri" w:hAnsi="Calibri"/>
              </w:rPr>
              <w:t>70.30%</w:t>
            </w:r>
          </w:p>
        </w:tc>
      </w:tr>
      <w:tr w:rsidR="00360592" w:rsidRPr="00360592" w14:paraId="64E35E83" w14:textId="77777777" w:rsidTr="00CF3803">
        <w:tc>
          <w:tcPr>
            <w:tcW w:w="3005" w:type="dxa"/>
          </w:tcPr>
          <w:p w14:paraId="3688C3E6" w14:textId="77777777" w:rsidR="00360592" w:rsidRPr="00360592" w:rsidRDefault="00360592" w:rsidP="00360592">
            <w:pPr>
              <w:rPr>
                <w:rFonts w:ascii="Calibri" w:eastAsia="Calibri" w:hAnsi="Calibri"/>
              </w:rPr>
            </w:pPr>
            <w:r w:rsidRPr="00360592">
              <w:rPr>
                <w:rFonts w:ascii="Calibri" w:eastAsia="Calibri" w:hAnsi="Calibri"/>
              </w:rPr>
              <w:t>K-NN (k=</w:t>
            </w:r>
            <w:proofErr w:type="gramStart"/>
            <w:r w:rsidRPr="00360592">
              <w:rPr>
                <w:rFonts w:ascii="Calibri" w:eastAsia="Calibri" w:hAnsi="Calibri"/>
              </w:rPr>
              <w:t>3)[</w:t>
            </w:r>
            <w:proofErr w:type="gramEnd"/>
            <w:hyperlink w:anchor="gianna" w:history="1">
              <w:r w:rsidRPr="00360592">
                <w:rPr>
                  <w:rFonts w:ascii="Calibri" w:eastAsia="Calibri" w:hAnsi="Calibri"/>
                  <w:color w:val="0563C1"/>
                  <w:u w:val="single"/>
                </w:rPr>
                <w:t>26</w:t>
              </w:r>
            </w:hyperlink>
            <w:r w:rsidRPr="00360592">
              <w:rPr>
                <w:rFonts w:ascii="Calibri" w:eastAsia="Calibri" w:hAnsi="Calibri"/>
              </w:rPr>
              <w:t>]</w:t>
            </w:r>
          </w:p>
        </w:tc>
        <w:tc>
          <w:tcPr>
            <w:tcW w:w="3005" w:type="dxa"/>
          </w:tcPr>
          <w:p w14:paraId="37D01F41" w14:textId="77777777" w:rsidR="00360592" w:rsidRPr="00360592" w:rsidRDefault="00360592" w:rsidP="00360592">
            <w:pPr>
              <w:rPr>
                <w:rFonts w:ascii="Calibri" w:eastAsia="Calibri" w:hAnsi="Calibri"/>
              </w:rPr>
            </w:pPr>
            <w:r w:rsidRPr="00360592">
              <w:rPr>
                <w:rFonts w:ascii="Calibri" w:eastAsia="Calibri" w:hAnsi="Calibri"/>
              </w:rPr>
              <w:t>84.40%</w:t>
            </w:r>
          </w:p>
        </w:tc>
        <w:tc>
          <w:tcPr>
            <w:tcW w:w="3006" w:type="dxa"/>
          </w:tcPr>
          <w:p w14:paraId="464BCC24" w14:textId="77777777" w:rsidR="00360592" w:rsidRPr="00360592" w:rsidRDefault="00360592" w:rsidP="00360592">
            <w:pPr>
              <w:rPr>
                <w:rFonts w:ascii="Calibri" w:eastAsia="Calibri" w:hAnsi="Calibri"/>
              </w:rPr>
            </w:pPr>
            <w:r w:rsidRPr="00360592">
              <w:rPr>
                <w:rFonts w:ascii="Calibri" w:eastAsia="Calibri" w:hAnsi="Calibri"/>
              </w:rPr>
              <w:t>83.30%</w:t>
            </w:r>
          </w:p>
        </w:tc>
      </w:tr>
    </w:tbl>
    <w:p w14:paraId="01ADB4D7" w14:textId="77777777" w:rsidR="00360592" w:rsidRPr="00360592" w:rsidRDefault="00360592" w:rsidP="00360592">
      <w:pPr>
        <w:widowControl/>
        <w:autoSpaceDE/>
        <w:autoSpaceDN/>
        <w:spacing w:before="240" w:after="120" w:line="216" w:lineRule="auto"/>
        <w:jc w:val="center"/>
        <w:rPr>
          <w:rFonts w:eastAsia="SimSun"/>
          <w:smallCaps/>
          <w:noProof/>
        </w:rPr>
      </w:pPr>
      <w:r w:rsidRPr="00360592">
        <w:rPr>
          <w:rFonts w:eastAsia="SimSun"/>
          <w:b/>
          <w:smallCaps/>
          <w:noProof/>
        </w:rPr>
        <w:t xml:space="preserve">TABLE  1 </w:t>
      </w:r>
      <w:r w:rsidRPr="00360592">
        <w:rPr>
          <w:rFonts w:eastAsia="SimSun"/>
          <w:smallCaps/>
          <w:noProof/>
        </w:rPr>
        <w:t>: Accuracy percentage of facial emotions reognition system at different classifier and techniques</w:t>
      </w:r>
    </w:p>
    <w:p w14:paraId="7FFF4922" w14:textId="77777777" w:rsidR="00360592" w:rsidRPr="00360592" w:rsidRDefault="00360592" w:rsidP="00360592">
      <w:pPr>
        <w:widowControl/>
        <w:autoSpaceDE/>
        <w:autoSpaceDN/>
        <w:jc w:val="both"/>
        <w:rPr>
          <w:rFonts w:eastAsia="SimSun"/>
        </w:rPr>
      </w:pPr>
      <w:r w:rsidRPr="00360592">
        <w:rPr>
          <w:rFonts w:eastAsia="SimSun"/>
        </w:rPr>
        <w:t>For evaluating the effectiveness of various machine learning algorithms in facial emotion recognition, multiple classifiers were tested under two different evaluation strategies: 10-fold cross-validation and an 80/20 train-test split. As observed in Table 1, the SVM with Radial Basis Function (RBF) kernel got the maximum accuracy, reaching 90.3% with cross-validation and 86.7% in the train-test scenario. This reflects the RBF kernel's strength in capturing non-linear patterns commonly present in facial features.</w:t>
      </w:r>
    </w:p>
    <w:p w14:paraId="7FA5A3EC" w14:textId="77777777" w:rsidR="00360592" w:rsidRPr="00360592" w:rsidRDefault="00360592" w:rsidP="00360592">
      <w:pPr>
        <w:widowControl/>
        <w:autoSpaceDE/>
        <w:autoSpaceDN/>
        <w:jc w:val="both"/>
        <w:rPr>
          <w:rFonts w:eastAsia="SimSun"/>
        </w:rPr>
      </w:pPr>
    </w:p>
    <w:p w14:paraId="108E8E59" w14:textId="77777777" w:rsidR="00360592" w:rsidRPr="00360592" w:rsidRDefault="00360592" w:rsidP="00360592">
      <w:pPr>
        <w:widowControl/>
        <w:autoSpaceDE/>
        <w:autoSpaceDN/>
        <w:jc w:val="both"/>
        <w:rPr>
          <w:rFonts w:eastAsia="SimSun"/>
        </w:rPr>
      </w:pPr>
      <w:r w:rsidRPr="00360592">
        <w:rPr>
          <w:rFonts w:eastAsia="SimSun"/>
        </w:rPr>
        <w:t>The Polynomial kernel SVM also performed competitively, yielding 88.8% and 85.2% accuracies, respectively. In contrast, Naïve Bayes, while computationally lightweight, demonstrated relatively lower performance—68.14% for cross-validation and 70.3% for train-test—indicating its limitations in handling complex feature interdependencies.</w:t>
      </w:r>
    </w:p>
    <w:p w14:paraId="47F79851" w14:textId="77777777" w:rsidR="00360592" w:rsidRPr="00360592" w:rsidRDefault="00360592" w:rsidP="00360592">
      <w:pPr>
        <w:widowControl/>
        <w:autoSpaceDE/>
        <w:autoSpaceDN/>
        <w:jc w:val="both"/>
        <w:rPr>
          <w:rFonts w:eastAsia="SimSun"/>
        </w:rPr>
      </w:pPr>
      <w:r w:rsidRPr="00360592">
        <w:rPr>
          <w:rFonts w:eastAsia="SimSun"/>
        </w:rPr>
        <w:t xml:space="preserve">Meanwhile, the K-Nearest Neighbors (KNN) algorithm (with k=3) provided a balance between simplicity and performance, achieving 84.4% and 83.3% in the two setups. These findings highlight that while deep learning methods are increasingly popular, classical ML classifiers like SVM still remain highly effective for </w:t>
      </w:r>
      <w:r w:rsidRPr="00360592">
        <w:rPr>
          <w:rFonts w:eastAsia="SimSun"/>
        </w:rPr>
        <w:lastRenderedPageBreak/>
        <w:t>emotion recognition, especially when paired with optimized kernel functions and appropriate feature sets.</w:t>
      </w:r>
    </w:p>
    <w:p w14:paraId="009B26CF" w14:textId="77777777" w:rsidR="00360592" w:rsidRPr="00360592" w:rsidRDefault="00360592" w:rsidP="00360592">
      <w:pPr>
        <w:widowControl/>
        <w:autoSpaceDE/>
        <w:autoSpaceDN/>
        <w:jc w:val="both"/>
        <w:rPr>
          <w:rFonts w:eastAsia="SimSun"/>
        </w:rPr>
      </w:pPr>
    </w:p>
    <w:p w14:paraId="5B2C7C55" w14:textId="77777777" w:rsidR="00360592" w:rsidRPr="00360592" w:rsidRDefault="00360592" w:rsidP="00360592">
      <w:pPr>
        <w:widowControl/>
        <w:autoSpaceDE/>
        <w:autoSpaceDN/>
        <w:rPr>
          <w:rFonts w:eastAsia="SimSun"/>
        </w:rPr>
      </w:pPr>
      <w:r w:rsidRPr="00360592">
        <w:rPr>
          <w:rFonts w:eastAsia="SimSun"/>
          <w:noProof/>
        </w:rPr>
        <w:drawing>
          <wp:inline distT="0" distB="0" distL="0" distR="0" wp14:anchorId="01F06D81" wp14:editId="7FA5986B">
            <wp:extent cx="3089910" cy="1486894"/>
            <wp:effectExtent l="0" t="0" r="15240" b="1841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4AABE5E" w14:textId="77777777" w:rsidR="00360592" w:rsidRPr="00360592" w:rsidRDefault="00360592" w:rsidP="00360592">
      <w:pPr>
        <w:widowControl/>
        <w:autoSpaceDE/>
        <w:autoSpaceDN/>
        <w:spacing w:before="240" w:after="120" w:line="216" w:lineRule="auto"/>
        <w:jc w:val="center"/>
        <w:rPr>
          <w:rFonts w:eastAsia="SimSun"/>
          <w:smallCaps/>
          <w:noProof/>
        </w:rPr>
      </w:pPr>
      <w:r w:rsidRPr="00360592">
        <w:rPr>
          <w:rFonts w:eastAsia="SimSun"/>
          <w:b/>
          <w:smallCaps/>
          <w:noProof/>
        </w:rPr>
        <w:t xml:space="preserve">FIG 1 </w:t>
      </w:r>
      <w:r w:rsidRPr="00360592">
        <w:rPr>
          <w:rFonts w:eastAsia="SimSun"/>
          <w:smallCaps/>
          <w:noProof/>
        </w:rPr>
        <w:t>: Distribution of classifiers used in recent emotion           recognition studies</w:t>
      </w:r>
    </w:p>
    <w:p w14:paraId="3555FA42"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val="x-none" w:eastAsia="x-none"/>
        </w:rPr>
        <w:t>To understand the c</w:t>
      </w:r>
      <w:r w:rsidRPr="00360592">
        <w:rPr>
          <w:rFonts w:eastAsia="SimSun"/>
          <w:spacing w:val="-1"/>
          <w:lang w:eastAsia="x-none"/>
        </w:rPr>
        <w:t xml:space="preserve">oncept </w:t>
      </w:r>
      <w:r w:rsidRPr="00360592">
        <w:rPr>
          <w:rFonts w:eastAsia="SimSun"/>
          <w:spacing w:val="-1"/>
          <w:lang w:val="x-none" w:eastAsia="x-none"/>
        </w:rPr>
        <w:t xml:space="preserve"> of machine learning techniques used in emotion recognition systems, we analyzed a set of recent studies published between 2023 and </w:t>
      </w:r>
      <w:hyperlink w:anchor="ramachandran" w:history="1">
        <w:r w:rsidRPr="00360592">
          <w:rPr>
            <w:rFonts w:eastAsia="SimSun"/>
            <w:color w:val="0563C1"/>
            <w:spacing w:val="-1"/>
            <w:lang w:val="x-none" w:eastAsia="x-none"/>
          </w:rPr>
          <w:t>2024</w:t>
        </w:r>
      </w:hyperlink>
      <w:r w:rsidRPr="00360592">
        <w:rPr>
          <w:rFonts w:eastAsia="SimSun"/>
          <w:spacing w:val="-1"/>
          <w:lang w:val="x-none" w:eastAsia="x-none"/>
        </w:rPr>
        <w:t>. The pie chart below illustrates the</w:t>
      </w:r>
      <w:r w:rsidRPr="00360592">
        <w:rPr>
          <w:rFonts w:eastAsia="SimSun"/>
          <w:spacing w:val="-1"/>
          <w:lang w:eastAsia="x-none"/>
        </w:rPr>
        <w:t xml:space="preserve"> </w:t>
      </w:r>
      <w:r w:rsidRPr="00360592">
        <w:rPr>
          <w:rFonts w:eastAsia="SimSun"/>
          <w:spacing w:val="-1"/>
          <w:lang w:val="x-none" w:eastAsia="x-none"/>
        </w:rPr>
        <w:t>distribution of classifier types</w:t>
      </w:r>
      <w:r w:rsidRPr="00360592">
        <w:rPr>
          <w:rFonts w:eastAsia="SimSun"/>
          <w:spacing w:val="-1"/>
          <w:lang w:eastAsia="x-none"/>
        </w:rPr>
        <w:t xml:space="preserve"> </w:t>
      </w:r>
      <w:r w:rsidRPr="00360592">
        <w:rPr>
          <w:rFonts w:eastAsia="SimSun"/>
          <w:spacing w:val="-1"/>
          <w:lang w:val="x-none" w:eastAsia="x-none"/>
        </w:rPr>
        <w:t>across the</w:t>
      </w:r>
      <w:r w:rsidRPr="00360592">
        <w:rPr>
          <w:rFonts w:eastAsia="SimSun"/>
          <w:spacing w:val="-1"/>
          <w:lang w:eastAsia="x-none"/>
        </w:rPr>
        <w:t xml:space="preserve">se </w:t>
      </w:r>
      <w:r w:rsidRPr="00360592">
        <w:rPr>
          <w:rFonts w:eastAsia="SimSun"/>
          <w:spacing w:val="-1"/>
          <w:lang w:val="x-none" w:eastAsia="x-none"/>
        </w:rPr>
        <w:t>works.</w:t>
      </w:r>
    </w:p>
    <w:p w14:paraId="3E6E9536"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eastAsia="x-none"/>
        </w:rPr>
        <w:t xml:space="preserve">As Shown, </w:t>
      </w:r>
      <w:r w:rsidRPr="00360592">
        <w:rPr>
          <w:rFonts w:eastAsia="SimSun"/>
          <w:spacing w:val="-1"/>
          <w:lang w:val="x-none" w:eastAsia="x-none"/>
        </w:rPr>
        <w:t>K-Nearest Neighbors (KNN) is used in some lightweight or hybrid approaches due to its simplicity and effectiveness with small datasets.</w:t>
      </w:r>
    </w:p>
    <w:p w14:paraId="335F0D4A"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eastAsia="x-none"/>
        </w:rPr>
      </w:pPr>
      <w:r w:rsidRPr="00360592">
        <w:rPr>
          <w:rFonts w:eastAsia="SimSun"/>
          <w:spacing w:val="-1"/>
          <w:lang w:val="x-none" w:eastAsia="x-none"/>
        </w:rPr>
        <w:t>Decision Trees are still useful for rule-based or interpretable systems, especially when computational simplicity is needed</w:t>
      </w:r>
      <w:r w:rsidRPr="00360592">
        <w:rPr>
          <w:rFonts w:eastAsia="SimSun"/>
          <w:spacing w:val="-1"/>
          <w:lang w:eastAsia="x-none"/>
        </w:rPr>
        <w:t>.</w:t>
      </w:r>
    </w:p>
    <w:p w14:paraId="608D8D19"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val="x-none" w:eastAsia="x-none"/>
        </w:rPr>
        <w:t>Recurrent Neural Networks (RNNs) and LSTM architectures</w:t>
      </w:r>
      <w:r w:rsidRPr="00360592">
        <w:rPr>
          <w:rFonts w:eastAsia="SimSun"/>
          <w:spacing w:val="-1"/>
          <w:lang w:eastAsia="x-none"/>
        </w:rPr>
        <w:t xml:space="preserve"> </w:t>
      </w:r>
      <w:r w:rsidRPr="00360592">
        <w:rPr>
          <w:rFonts w:eastAsia="SimSun"/>
          <w:spacing w:val="-1"/>
          <w:lang w:val="x-none" w:eastAsia="x-none"/>
        </w:rPr>
        <w:t>follow closely, mainly used in temporal data scenarios such as EEG signals or speech emotion recognition, where tracking changes over time is essential.</w:t>
      </w:r>
    </w:p>
    <w:p w14:paraId="316AE148"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val="x-none" w:eastAsia="x-none"/>
        </w:rPr>
        <w:t>Transformer-based models</w:t>
      </w:r>
      <w:r w:rsidRPr="00360592">
        <w:rPr>
          <w:rFonts w:eastAsia="SimSun"/>
          <w:spacing w:val="-1"/>
          <w:lang w:eastAsia="x-none"/>
        </w:rPr>
        <w:t xml:space="preserve"> </w:t>
      </w:r>
      <w:r w:rsidRPr="00360592">
        <w:rPr>
          <w:rFonts w:eastAsia="SimSun"/>
          <w:spacing w:val="-1"/>
          <w:lang w:val="x-none" w:eastAsia="x-none"/>
        </w:rPr>
        <w:t xml:space="preserve">have emerged as the most widely adopted classifiers, making up </w:t>
      </w:r>
      <w:r w:rsidRPr="00360592">
        <w:rPr>
          <w:rFonts w:eastAsia="SimSun"/>
          <w:spacing w:val="-1"/>
          <w:lang w:eastAsia="x-none"/>
        </w:rPr>
        <w:t>26%</w:t>
      </w:r>
      <w:r w:rsidRPr="00360592">
        <w:rPr>
          <w:rFonts w:eastAsia="SimSun"/>
          <w:spacing w:val="-1"/>
          <w:lang w:val="x-none" w:eastAsia="x-none"/>
        </w:rPr>
        <w:t xml:space="preserve"> of the reviewed approaches. Their dominance is due to their strong performance on sequential and multimodal data, particularly in recognizing emotions from combinations of </w:t>
      </w:r>
      <w:r w:rsidRPr="00360592">
        <w:rPr>
          <w:rFonts w:eastAsia="SimSun"/>
          <w:spacing w:val="-1"/>
          <w:lang w:eastAsia="x-none"/>
        </w:rPr>
        <w:t xml:space="preserve"> </w:t>
      </w:r>
      <w:r w:rsidRPr="00360592">
        <w:rPr>
          <w:rFonts w:eastAsia="SimSun"/>
          <w:spacing w:val="-1"/>
          <w:lang w:val="x-none" w:eastAsia="x-none"/>
        </w:rPr>
        <w:t>texts, audios, and visual inputs.</w:t>
      </w:r>
      <w:r w:rsidRPr="00360592">
        <w:rPr>
          <w:rFonts w:eastAsia="SimSun"/>
          <w:spacing w:val="-1"/>
          <w:lang w:eastAsia="x-none"/>
        </w:rPr>
        <w:t xml:space="preserve"> Some</w:t>
      </w:r>
      <w:r w:rsidRPr="00360592">
        <w:rPr>
          <w:rFonts w:eastAsia="SimSun"/>
          <w:spacing w:val="-1"/>
          <w:lang w:val="x-none" w:eastAsia="x-none"/>
        </w:rPr>
        <w:t xml:space="preserve"> </w:t>
      </w:r>
      <w:r w:rsidRPr="00360592">
        <w:rPr>
          <w:rFonts w:eastAsia="SimSun"/>
          <w:spacing w:val="-1"/>
          <w:lang w:eastAsia="x-none"/>
        </w:rPr>
        <w:t xml:space="preserve">of the examples of </w:t>
      </w:r>
      <w:r w:rsidRPr="00360592">
        <w:rPr>
          <w:rFonts w:eastAsia="SimSun"/>
          <w:spacing w:val="-1"/>
          <w:lang w:val="x-none" w:eastAsia="x-none"/>
        </w:rPr>
        <w:t>Models such as BERT</w:t>
      </w:r>
      <w:r w:rsidRPr="00360592">
        <w:rPr>
          <w:rFonts w:eastAsia="SimSun"/>
          <w:spacing w:val="-1"/>
          <w:lang w:eastAsia="x-none"/>
        </w:rPr>
        <w:t>.</w:t>
      </w:r>
    </w:p>
    <w:p w14:paraId="6C5161E4"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eastAsia="x-none"/>
        </w:rPr>
      </w:pPr>
      <w:r w:rsidRPr="00360592">
        <w:rPr>
          <w:rFonts w:eastAsia="SimSun"/>
          <w:spacing w:val="-1"/>
          <w:lang w:val="x-none" w:eastAsia="x-none"/>
        </w:rPr>
        <w:t>Convolutional Neural Networks (CNN)</w:t>
      </w:r>
      <w:r w:rsidRPr="00360592">
        <w:rPr>
          <w:rFonts w:eastAsia="SimSun"/>
          <w:spacing w:val="-1"/>
          <w:lang w:eastAsia="x-none"/>
        </w:rPr>
        <w:t xml:space="preserve"> </w:t>
      </w:r>
      <w:r w:rsidRPr="00360592">
        <w:rPr>
          <w:rFonts w:eastAsia="SimSun"/>
          <w:spacing w:val="-1"/>
          <w:lang w:val="x-none" w:eastAsia="x-none"/>
        </w:rPr>
        <w:t>is also popular especially in</w:t>
      </w:r>
      <w:r w:rsidRPr="00360592">
        <w:rPr>
          <w:rFonts w:eastAsia="SimSun"/>
          <w:spacing w:val="-1"/>
          <w:lang w:eastAsia="x-none"/>
        </w:rPr>
        <w:t xml:space="preserve"> </w:t>
      </w:r>
      <w:r w:rsidRPr="00360592">
        <w:rPr>
          <w:rFonts w:eastAsia="SimSun"/>
          <w:spacing w:val="-1"/>
          <w:lang w:val="x-none" w:eastAsia="x-none"/>
        </w:rPr>
        <w:t>facial expression recognition</w:t>
      </w:r>
      <w:r w:rsidRPr="00360592">
        <w:rPr>
          <w:rFonts w:eastAsia="SimSun"/>
          <w:spacing w:val="-1"/>
          <w:lang w:eastAsia="x-none"/>
        </w:rPr>
        <w:t>.</w:t>
      </w:r>
      <w:r w:rsidRPr="00360592">
        <w:rPr>
          <w:rFonts w:eastAsia="SimSun"/>
          <w:spacing w:val="-1"/>
          <w:lang w:val="x-none" w:eastAsia="x-none"/>
        </w:rPr>
        <w:t xml:space="preserve"> Their ability to extract spatial features makes them ideal for processing images</w:t>
      </w:r>
      <w:r w:rsidRPr="00360592">
        <w:rPr>
          <w:rFonts w:eastAsia="SimSun"/>
          <w:spacing w:val="-1"/>
          <w:lang w:eastAsia="x-none"/>
        </w:rPr>
        <w:t>.</w:t>
      </w:r>
    </w:p>
    <w:p w14:paraId="092566C3"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val="x-none" w:eastAsia="x-none"/>
        </w:rPr>
        <w:t>Support Vector Machines (SVMs)</w:t>
      </w:r>
      <w:r w:rsidRPr="00360592">
        <w:rPr>
          <w:rFonts w:eastAsia="SimSun"/>
          <w:spacing w:val="-1"/>
          <w:lang w:eastAsia="x-none"/>
        </w:rPr>
        <w:t xml:space="preserve"> </w:t>
      </w:r>
      <w:r w:rsidRPr="00360592">
        <w:rPr>
          <w:rFonts w:eastAsia="SimSun"/>
          <w:spacing w:val="-1"/>
          <w:lang w:val="x-none" w:eastAsia="x-none"/>
        </w:rPr>
        <w:t>remain relevant, often paired with deep feature extractors like CNNs for robust classification with limited data.</w:t>
      </w:r>
    </w:p>
    <w:p w14:paraId="7AE3EEEC"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eastAsia="x-none"/>
        </w:rPr>
      </w:pPr>
      <w:r w:rsidRPr="00360592">
        <w:rPr>
          <w:rFonts w:eastAsia="SimSun"/>
          <w:spacing w:val="-1"/>
          <w:lang w:val="x-none" w:eastAsia="x-none"/>
        </w:rPr>
        <w:t>The Other category includes</w:t>
      </w:r>
      <w:r w:rsidRPr="00360592">
        <w:rPr>
          <w:rFonts w:eastAsia="SimSun"/>
          <w:spacing w:val="-1"/>
          <w:lang w:eastAsia="x-none"/>
        </w:rPr>
        <w:t xml:space="preserve"> </w:t>
      </w:r>
      <w:r w:rsidRPr="00360592">
        <w:rPr>
          <w:rFonts w:eastAsia="SimSun"/>
          <w:spacing w:val="-1"/>
          <w:lang w:val="x-none" w:eastAsia="x-none"/>
        </w:rPr>
        <w:t xml:space="preserve"> hybrid classifiers like:</w:t>
      </w:r>
    </w:p>
    <w:p w14:paraId="1551DAC2"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val="x-none" w:eastAsia="x-none"/>
        </w:rPr>
      </w:pPr>
      <w:r w:rsidRPr="00360592">
        <w:rPr>
          <w:rFonts w:eastAsia="SimSun"/>
          <w:spacing w:val="-1"/>
          <w:lang w:val="x-none" w:eastAsia="x-none"/>
        </w:rPr>
        <w:t>-</w:t>
      </w:r>
      <w:r w:rsidRPr="00360592">
        <w:rPr>
          <w:rFonts w:eastAsia="SimSun"/>
          <w:spacing w:val="-1"/>
          <w:lang w:eastAsia="x-none"/>
        </w:rPr>
        <w:t xml:space="preserve"> </w:t>
      </w:r>
      <w:r w:rsidRPr="00360592">
        <w:rPr>
          <w:rFonts w:eastAsia="SimSun"/>
          <w:spacing w:val="-1"/>
          <w:lang w:val="x-none" w:eastAsia="x-none"/>
        </w:rPr>
        <w:t>RVFLN (Random Vector Functional Link Networks) optimized with metaheuristic algorithms,</w:t>
      </w:r>
    </w:p>
    <w:p w14:paraId="0042043F" w14:textId="77777777" w:rsidR="00360592" w:rsidRPr="00360592" w:rsidRDefault="00360592" w:rsidP="00360592">
      <w:pPr>
        <w:widowControl/>
        <w:tabs>
          <w:tab w:val="left" w:pos="288"/>
        </w:tabs>
        <w:autoSpaceDE/>
        <w:autoSpaceDN/>
        <w:spacing w:after="120" w:line="228" w:lineRule="auto"/>
        <w:ind w:firstLine="288"/>
        <w:jc w:val="both"/>
        <w:rPr>
          <w:rFonts w:eastAsia="SimSun"/>
          <w:spacing w:val="-1"/>
          <w:lang w:eastAsia="x-none"/>
        </w:rPr>
      </w:pPr>
      <w:r w:rsidRPr="00360592">
        <w:rPr>
          <w:rFonts w:eastAsia="SimSun"/>
          <w:spacing w:val="-1"/>
          <w:lang w:val="x-none" w:eastAsia="x-none"/>
        </w:rPr>
        <w:t>-</w:t>
      </w:r>
      <w:r w:rsidRPr="00360592">
        <w:rPr>
          <w:rFonts w:eastAsia="SimSun"/>
          <w:spacing w:val="-1"/>
          <w:lang w:eastAsia="x-none"/>
        </w:rPr>
        <w:t xml:space="preserve"> </w:t>
      </w:r>
      <w:r w:rsidRPr="00360592">
        <w:rPr>
          <w:rFonts w:eastAsia="SimSun"/>
          <w:spacing w:val="-1"/>
          <w:lang w:val="x-none" w:eastAsia="x-none"/>
        </w:rPr>
        <w:t>Multi-task learning models</w:t>
      </w:r>
      <w:r w:rsidRPr="00360592">
        <w:rPr>
          <w:rFonts w:eastAsia="SimSun"/>
          <w:spacing w:val="-1"/>
          <w:lang w:eastAsia="x-none"/>
        </w:rPr>
        <w:t xml:space="preserve"> </w:t>
      </w:r>
      <w:r w:rsidRPr="00360592">
        <w:rPr>
          <w:rFonts w:eastAsia="SimSun"/>
          <w:spacing w:val="-1"/>
          <w:lang w:val="x-none" w:eastAsia="x-none"/>
        </w:rPr>
        <w:t>(e.g., Efficient</w:t>
      </w:r>
      <w:r w:rsidRPr="00360592">
        <w:rPr>
          <w:rFonts w:eastAsia="SimSun"/>
          <w:spacing w:val="-1"/>
          <w:lang w:eastAsia="x-none"/>
        </w:rPr>
        <w:t xml:space="preserve"> </w:t>
      </w:r>
      <w:r w:rsidRPr="00360592">
        <w:rPr>
          <w:rFonts w:eastAsia="SimSun"/>
          <w:spacing w:val="-1"/>
          <w:lang w:val="x-none" w:eastAsia="x-none"/>
        </w:rPr>
        <w:t>Net variants)</w:t>
      </w:r>
      <w:r w:rsidRPr="00360592">
        <w:rPr>
          <w:rFonts w:eastAsia="SimSun"/>
          <w:spacing w:val="-1"/>
          <w:lang w:eastAsia="x-none"/>
        </w:rPr>
        <w:t>.</w:t>
      </w:r>
    </w:p>
    <w:tbl>
      <w:tblPr>
        <w:tblW w:w="4810" w:type="dxa"/>
        <w:tblInd w:w="5" w:type="dxa"/>
        <w:tblBorders>
          <w:top w:val="nil"/>
          <w:left w:val="nil"/>
          <w:bottom w:val="nil"/>
          <w:right w:val="nil"/>
        </w:tblBorders>
        <w:tblLayout w:type="fixed"/>
        <w:tblLook w:val="0000" w:firstRow="0" w:lastRow="0" w:firstColumn="0" w:lastColumn="0" w:noHBand="0" w:noVBand="0"/>
      </w:tblPr>
      <w:tblGrid>
        <w:gridCol w:w="1276"/>
        <w:gridCol w:w="851"/>
        <w:gridCol w:w="992"/>
        <w:gridCol w:w="982"/>
        <w:gridCol w:w="709"/>
      </w:tblGrid>
      <w:tr w:rsidR="00360592" w:rsidRPr="00360592" w14:paraId="32C972CC" w14:textId="77777777" w:rsidTr="00CF3803">
        <w:trPr>
          <w:trHeight w:val="223"/>
        </w:trPr>
        <w:tc>
          <w:tcPr>
            <w:tcW w:w="1276" w:type="dxa"/>
            <w:tcBorders>
              <w:top w:val="single" w:sz="4" w:space="0" w:color="auto"/>
              <w:left w:val="single" w:sz="4" w:space="0" w:color="auto"/>
              <w:bottom w:val="single" w:sz="4" w:space="0" w:color="auto"/>
              <w:right w:val="single" w:sz="4" w:space="0" w:color="auto"/>
            </w:tcBorders>
          </w:tcPr>
          <w:p w14:paraId="7FA98819" w14:textId="77777777" w:rsidR="00360592" w:rsidRPr="00360592" w:rsidRDefault="00360592" w:rsidP="00360592">
            <w:pPr>
              <w:widowControl/>
              <w:adjustRightInd w:val="0"/>
              <w:rPr>
                <w:rFonts w:eastAsia="Calibri"/>
                <w:color w:val="000000"/>
                <w:lang w:val="en-IN"/>
              </w:rPr>
            </w:pPr>
            <w:bookmarkStart w:id="50" w:name="_Hlk196306017"/>
            <w:r w:rsidRPr="00360592">
              <w:rPr>
                <w:rFonts w:eastAsia="Calibri"/>
                <w:b/>
                <w:bCs/>
                <w:color w:val="000000"/>
                <w:lang w:val="en-IN"/>
              </w:rPr>
              <w:t>Neural networks</w:t>
            </w:r>
          </w:p>
        </w:tc>
        <w:tc>
          <w:tcPr>
            <w:tcW w:w="851" w:type="dxa"/>
            <w:tcBorders>
              <w:top w:val="single" w:sz="4" w:space="0" w:color="auto"/>
              <w:left w:val="single" w:sz="4" w:space="0" w:color="auto"/>
              <w:bottom w:val="single" w:sz="4" w:space="0" w:color="auto"/>
              <w:right w:val="single" w:sz="4" w:space="0" w:color="auto"/>
            </w:tcBorders>
          </w:tcPr>
          <w:p w14:paraId="25D73586" w14:textId="77777777" w:rsidR="00360592" w:rsidRPr="00360592" w:rsidRDefault="00360592" w:rsidP="00360592">
            <w:pPr>
              <w:widowControl/>
              <w:adjustRightInd w:val="0"/>
              <w:rPr>
                <w:rFonts w:eastAsia="Calibri"/>
                <w:b/>
                <w:bCs/>
                <w:color w:val="000000"/>
                <w:lang w:val="en-IN"/>
              </w:rPr>
            </w:pPr>
            <w:r w:rsidRPr="00360592">
              <w:rPr>
                <w:rFonts w:eastAsia="Calibri"/>
                <w:b/>
                <w:bCs/>
                <w:color w:val="000000"/>
                <w:lang w:val="en-IN"/>
              </w:rPr>
              <w:t>Layers</w:t>
            </w:r>
          </w:p>
        </w:tc>
        <w:tc>
          <w:tcPr>
            <w:tcW w:w="992" w:type="dxa"/>
            <w:tcBorders>
              <w:top w:val="single" w:sz="4" w:space="0" w:color="auto"/>
              <w:left w:val="single" w:sz="4" w:space="0" w:color="auto"/>
              <w:bottom w:val="single" w:sz="4" w:space="0" w:color="auto"/>
              <w:right w:val="single" w:sz="4" w:space="0" w:color="auto"/>
            </w:tcBorders>
          </w:tcPr>
          <w:p w14:paraId="4C2D2315" w14:textId="77777777" w:rsidR="00360592" w:rsidRPr="00360592" w:rsidRDefault="00360592" w:rsidP="00360592">
            <w:pPr>
              <w:widowControl/>
              <w:adjustRightInd w:val="0"/>
              <w:rPr>
                <w:rFonts w:eastAsia="Calibri"/>
                <w:b/>
                <w:bCs/>
                <w:color w:val="000000"/>
                <w:lang w:val="en-IN"/>
              </w:rPr>
            </w:pPr>
            <w:r w:rsidRPr="00360592">
              <w:rPr>
                <w:rFonts w:eastAsia="Calibri"/>
                <w:b/>
                <w:bCs/>
                <w:color w:val="000000"/>
                <w:lang w:val="en-IN"/>
              </w:rPr>
              <w:t>Accuracy</w:t>
            </w:r>
          </w:p>
          <w:p w14:paraId="7AA7A874" w14:textId="77777777" w:rsidR="00360592" w:rsidRPr="00360592" w:rsidRDefault="00360592" w:rsidP="00360592">
            <w:pPr>
              <w:widowControl/>
              <w:adjustRightInd w:val="0"/>
              <w:rPr>
                <w:rFonts w:eastAsia="Calibri"/>
                <w:color w:val="000000"/>
                <w:lang w:val="en-IN"/>
              </w:rPr>
            </w:pPr>
            <w:r w:rsidRPr="00360592">
              <w:rPr>
                <w:rFonts w:eastAsia="Calibri"/>
                <w:b/>
                <w:bCs/>
                <w:color w:val="000000"/>
                <w:lang w:val="en-IN"/>
              </w:rPr>
              <w:t xml:space="preserve">    (%) </w:t>
            </w:r>
          </w:p>
        </w:tc>
        <w:tc>
          <w:tcPr>
            <w:tcW w:w="982" w:type="dxa"/>
            <w:tcBorders>
              <w:top w:val="single" w:sz="4" w:space="0" w:color="auto"/>
              <w:left w:val="single" w:sz="4" w:space="0" w:color="auto"/>
              <w:bottom w:val="single" w:sz="4" w:space="0" w:color="auto"/>
              <w:right w:val="single" w:sz="4" w:space="0" w:color="auto"/>
            </w:tcBorders>
          </w:tcPr>
          <w:p w14:paraId="0CF66374" w14:textId="77777777" w:rsidR="00360592" w:rsidRPr="00360592" w:rsidRDefault="00360592" w:rsidP="00360592">
            <w:pPr>
              <w:widowControl/>
              <w:adjustRightInd w:val="0"/>
              <w:rPr>
                <w:rFonts w:eastAsia="Calibri"/>
                <w:b/>
                <w:bCs/>
                <w:color w:val="000000"/>
                <w:lang w:val="en-IN"/>
              </w:rPr>
            </w:pPr>
            <w:r w:rsidRPr="00360592">
              <w:rPr>
                <w:rFonts w:eastAsia="Calibri"/>
                <w:b/>
                <w:bCs/>
                <w:color w:val="000000"/>
                <w:lang w:val="en-IN"/>
              </w:rPr>
              <w:t xml:space="preserve">Precision </w:t>
            </w:r>
          </w:p>
          <w:p w14:paraId="63520F9D" w14:textId="77777777" w:rsidR="00360592" w:rsidRPr="00360592" w:rsidRDefault="00360592" w:rsidP="00360592">
            <w:pPr>
              <w:widowControl/>
              <w:adjustRightInd w:val="0"/>
              <w:rPr>
                <w:rFonts w:eastAsia="Calibri"/>
                <w:color w:val="000000"/>
                <w:lang w:val="en-IN"/>
              </w:rPr>
            </w:pPr>
            <w:r w:rsidRPr="00360592">
              <w:rPr>
                <w:rFonts w:eastAsia="Calibri"/>
                <w:b/>
                <w:bCs/>
                <w:color w:val="000000"/>
                <w:lang w:val="en-IN"/>
              </w:rPr>
              <w:t xml:space="preserve">    (%) </w:t>
            </w:r>
          </w:p>
        </w:tc>
        <w:tc>
          <w:tcPr>
            <w:tcW w:w="709" w:type="dxa"/>
            <w:tcBorders>
              <w:top w:val="single" w:sz="4" w:space="0" w:color="auto"/>
              <w:left w:val="single" w:sz="4" w:space="0" w:color="auto"/>
              <w:bottom w:val="single" w:sz="4" w:space="0" w:color="auto"/>
              <w:right w:val="single" w:sz="4" w:space="0" w:color="auto"/>
            </w:tcBorders>
          </w:tcPr>
          <w:p w14:paraId="5E2DD5E5" w14:textId="77777777" w:rsidR="00360592" w:rsidRPr="00360592" w:rsidRDefault="00360592" w:rsidP="00360592">
            <w:pPr>
              <w:widowControl/>
              <w:adjustRightInd w:val="0"/>
              <w:rPr>
                <w:rFonts w:eastAsia="Calibri"/>
                <w:b/>
                <w:bCs/>
                <w:color w:val="000000"/>
                <w:lang w:val="en-IN"/>
              </w:rPr>
            </w:pPr>
            <w:r w:rsidRPr="00360592">
              <w:rPr>
                <w:rFonts w:eastAsia="Calibri"/>
                <w:b/>
                <w:bCs/>
                <w:color w:val="000000"/>
                <w:lang w:val="en-IN"/>
              </w:rPr>
              <w:t>Recall</w:t>
            </w:r>
          </w:p>
          <w:p w14:paraId="1F73A68F" w14:textId="77777777" w:rsidR="00360592" w:rsidRPr="00360592" w:rsidRDefault="00360592" w:rsidP="00360592">
            <w:pPr>
              <w:widowControl/>
              <w:adjustRightInd w:val="0"/>
              <w:rPr>
                <w:rFonts w:eastAsia="Calibri"/>
                <w:color w:val="000000"/>
                <w:lang w:val="en-IN"/>
              </w:rPr>
            </w:pPr>
            <w:r w:rsidRPr="00360592">
              <w:rPr>
                <w:rFonts w:eastAsia="Calibri"/>
                <w:b/>
                <w:bCs/>
                <w:color w:val="000000"/>
                <w:lang w:val="en-IN"/>
              </w:rPr>
              <w:t xml:space="preserve">  (%) </w:t>
            </w:r>
          </w:p>
        </w:tc>
      </w:tr>
      <w:tr w:rsidR="00360592" w:rsidRPr="00360592" w14:paraId="185C08A1" w14:textId="77777777" w:rsidTr="00CF3803">
        <w:trPr>
          <w:trHeight w:val="124"/>
        </w:trPr>
        <w:tc>
          <w:tcPr>
            <w:tcW w:w="1276" w:type="dxa"/>
            <w:tcBorders>
              <w:top w:val="single" w:sz="4" w:space="0" w:color="auto"/>
              <w:left w:val="single" w:sz="4" w:space="0" w:color="auto"/>
              <w:bottom w:val="single" w:sz="4" w:space="0" w:color="auto"/>
              <w:right w:val="single" w:sz="4" w:space="0" w:color="auto"/>
            </w:tcBorders>
          </w:tcPr>
          <w:p w14:paraId="7545D472" w14:textId="77777777" w:rsidR="00360592" w:rsidRPr="00360592" w:rsidRDefault="00360592" w:rsidP="00360592">
            <w:pPr>
              <w:widowControl/>
              <w:adjustRightInd w:val="0"/>
              <w:rPr>
                <w:rFonts w:eastAsia="Calibri"/>
                <w:color w:val="000000"/>
                <w:lang w:val="en-IN"/>
              </w:rPr>
            </w:pPr>
            <w:proofErr w:type="spellStart"/>
            <w:r w:rsidRPr="00360592">
              <w:rPr>
                <w:rFonts w:eastAsia="Calibri"/>
                <w:color w:val="000000"/>
                <w:lang w:val="en-IN"/>
              </w:rPr>
              <w:t>GoogLeNet</w:t>
            </w:r>
            <w:proofErr w:type="spellEnd"/>
            <w:r w:rsidRPr="00360592">
              <w:rPr>
                <w:rFonts w:eastAsia="Calibri"/>
                <w:color w:val="000000"/>
                <w:lang w:val="en-IN"/>
              </w:rPr>
              <w:t xml:space="preserve"> </w:t>
            </w:r>
          </w:p>
          <w:p w14:paraId="12F41F8A"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w:t>
            </w:r>
            <w:hyperlink w:anchor="gianna" w:history="1">
              <w:r w:rsidRPr="00360592">
                <w:rPr>
                  <w:rFonts w:eastAsia="Calibri"/>
                  <w:color w:val="0563C1"/>
                  <w:u w:val="single"/>
                  <w:lang w:val="en-IN"/>
                </w:rPr>
                <w:t>26</w:t>
              </w:r>
            </w:hyperlink>
            <w:r w:rsidRPr="00360592">
              <w:rPr>
                <w:rFonts w:eastAsia="Calibri"/>
                <w:color w:val="000000"/>
                <w:lang w:val="en-IN"/>
              </w:rPr>
              <w:t xml:space="preserve">] </w:t>
            </w:r>
          </w:p>
        </w:tc>
        <w:tc>
          <w:tcPr>
            <w:tcW w:w="851" w:type="dxa"/>
            <w:tcBorders>
              <w:top w:val="single" w:sz="4" w:space="0" w:color="auto"/>
              <w:left w:val="single" w:sz="4" w:space="0" w:color="auto"/>
              <w:bottom w:val="single" w:sz="4" w:space="0" w:color="auto"/>
              <w:right w:val="single" w:sz="4" w:space="0" w:color="auto"/>
            </w:tcBorders>
          </w:tcPr>
          <w:p w14:paraId="3A6AAA01"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22</w:t>
            </w:r>
          </w:p>
        </w:tc>
        <w:tc>
          <w:tcPr>
            <w:tcW w:w="992" w:type="dxa"/>
            <w:tcBorders>
              <w:top w:val="single" w:sz="4" w:space="0" w:color="auto"/>
              <w:left w:val="single" w:sz="4" w:space="0" w:color="auto"/>
              <w:bottom w:val="single" w:sz="4" w:space="0" w:color="auto"/>
              <w:right w:val="single" w:sz="4" w:space="0" w:color="auto"/>
            </w:tcBorders>
          </w:tcPr>
          <w:p w14:paraId="2908BD09"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63.21 </w:t>
            </w:r>
          </w:p>
        </w:tc>
        <w:tc>
          <w:tcPr>
            <w:tcW w:w="982" w:type="dxa"/>
            <w:tcBorders>
              <w:top w:val="single" w:sz="4" w:space="0" w:color="auto"/>
              <w:left w:val="single" w:sz="4" w:space="0" w:color="auto"/>
              <w:bottom w:val="single" w:sz="4" w:space="0" w:color="auto"/>
              <w:right w:val="single" w:sz="4" w:space="0" w:color="auto"/>
            </w:tcBorders>
          </w:tcPr>
          <w:p w14:paraId="4F48BF7C"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62 </w:t>
            </w:r>
          </w:p>
        </w:tc>
        <w:tc>
          <w:tcPr>
            <w:tcW w:w="709" w:type="dxa"/>
            <w:tcBorders>
              <w:top w:val="single" w:sz="4" w:space="0" w:color="auto"/>
              <w:left w:val="single" w:sz="4" w:space="0" w:color="auto"/>
              <w:bottom w:val="single" w:sz="4" w:space="0" w:color="auto"/>
              <w:right w:val="single" w:sz="4" w:space="0" w:color="auto"/>
            </w:tcBorders>
          </w:tcPr>
          <w:p w14:paraId="34E6E13F"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62 </w:t>
            </w:r>
          </w:p>
        </w:tc>
      </w:tr>
      <w:tr w:rsidR="00360592" w:rsidRPr="00360592" w14:paraId="53B4CB22" w14:textId="77777777" w:rsidTr="00CF3803">
        <w:trPr>
          <w:trHeight w:val="124"/>
        </w:trPr>
        <w:tc>
          <w:tcPr>
            <w:tcW w:w="1276" w:type="dxa"/>
            <w:tcBorders>
              <w:top w:val="single" w:sz="4" w:space="0" w:color="auto"/>
              <w:left w:val="single" w:sz="4" w:space="0" w:color="auto"/>
              <w:bottom w:val="single" w:sz="4" w:space="0" w:color="auto"/>
              <w:right w:val="single" w:sz="4" w:space="0" w:color="auto"/>
            </w:tcBorders>
          </w:tcPr>
          <w:p w14:paraId="1DC3BAB1" w14:textId="77777777" w:rsidR="00360592" w:rsidRPr="00360592" w:rsidRDefault="00360592" w:rsidP="00360592">
            <w:pPr>
              <w:widowControl/>
              <w:adjustRightInd w:val="0"/>
              <w:rPr>
                <w:rFonts w:eastAsia="Calibri"/>
                <w:color w:val="000000"/>
                <w:lang w:val="en-IN"/>
              </w:rPr>
            </w:pPr>
            <w:proofErr w:type="spellStart"/>
            <w:r w:rsidRPr="00360592">
              <w:rPr>
                <w:rFonts w:eastAsia="Calibri"/>
                <w:color w:val="000000"/>
                <w:lang w:val="en-IN"/>
              </w:rPr>
              <w:t>CaffeNet</w:t>
            </w:r>
            <w:proofErr w:type="spellEnd"/>
            <w:r w:rsidRPr="00360592">
              <w:rPr>
                <w:rFonts w:eastAsia="Calibri"/>
                <w:color w:val="000000"/>
                <w:lang w:val="en-IN"/>
              </w:rPr>
              <w:t xml:space="preserve"> [</w:t>
            </w:r>
            <w:hyperlink w:anchor="yassin" w:history="1">
              <w:r w:rsidRPr="00360592">
                <w:rPr>
                  <w:rFonts w:eastAsia="Calibri"/>
                  <w:color w:val="0563C1"/>
                  <w:u w:val="single"/>
                  <w:lang w:val="en-IN"/>
                </w:rPr>
                <w:t>27</w:t>
              </w:r>
            </w:hyperlink>
            <w:r w:rsidRPr="00360592">
              <w:rPr>
                <w:rFonts w:eastAsia="Calibri"/>
                <w:color w:val="000000"/>
                <w:lang w:val="en-IN"/>
              </w:rPr>
              <w:t xml:space="preserve">] </w:t>
            </w:r>
          </w:p>
        </w:tc>
        <w:tc>
          <w:tcPr>
            <w:tcW w:w="851" w:type="dxa"/>
            <w:tcBorders>
              <w:top w:val="single" w:sz="4" w:space="0" w:color="auto"/>
              <w:left w:val="single" w:sz="4" w:space="0" w:color="auto"/>
              <w:bottom w:val="single" w:sz="4" w:space="0" w:color="auto"/>
              <w:right w:val="single" w:sz="4" w:space="0" w:color="auto"/>
            </w:tcBorders>
          </w:tcPr>
          <w:p w14:paraId="78DDE699"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8</w:t>
            </w:r>
          </w:p>
        </w:tc>
        <w:tc>
          <w:tcPr>
            <w:tcW w:w="992" w:type="dxa"/>
            <w:tcBorders>
              <w:top w:val="single" w:sz="4" w:space="0" w:color="auto"/>
              <w:left w:val="single" w:sz="4" w:space="0" w:color="auto"/>
              <w:bottom w:val="single" w:sz="4" w:space="0" w:color="auto"/>
              <w:right w:val="single" w:sz="4" w:space="0" w:color="auto"/>
            </w:tcBorders>
          </w:tcPr>
          <w:p w14:paraId="73E474AA"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68 </w:t>
            </w:r>
          </w:p>
        </w:tc>
        <w:tc>
          <w:tcPr>
            <w:tcW w:w="982" w:type="dxa"/>
            <w:tcBorders>
              <w:top w:val="single" w:sz="4" w:space="0" w:color="auto"/>
              <w:left w:val="single" w:sz="4" w:space="0" w:color="auto"/>
              <w:bottom w:val="single" w:sz="4" w:space="0" w:color="auto"/>
              <w:right w:val="single" w:sz="4" w:space="0" w:color="auto"/>
            </w:tcBorders>
          </w:tcPr>
          <w:p w14:paraId="1E5C8BFB"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67 </w:t>
            </w:r>
          </w:p>
        </w:tc>
        <w:tc>
          <w:tcPr>
            <w:tcW w:w="709" w:type="dxa"/>
            <w:tcBorders>
              <w:top w:val="single" w:sz="4" w:space="0" w:color="auto"/>
              <w:left w:val="single" w:sz="4" w:space="0" w:color="auto"/>
              <w:bottom w:val="single" w:sz="4" w:space="0" w:color="auto"/>
              <w:right w:val="single" w:sz="4" w:space="0" w:color="auto"/>
            </w:tcBorders>
          </w:tcPr>
          <w:p w14:paraId="5F72D727"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66.20</w:t>
            </w:r>
          </w:p>
        </w:tc>
      </w:tr>
      <w:tr w:rsidR="00360592" w:rsidRPr="00360592" w14:paraId="5415A952" w14:textId="77777777" w:rsidTr="00CF3803">
        <w:trPr>
          <w:trHeight w:val="124"/>
        </w:trPr>
        <w:tc>
          <w:tcPr>
            <w:tcW w:w="1276" w:type="dxa"/>
            <w:tcBorders>
              <w:top w:val="single" w:sz="4" w:space="0" w:color="auto"/>
              <w:left w:val="single" w:sz="4" w:space="0" w:color="auto"/>
              <w:bottom w:val="single" w:sz="4" w:space="0" w:color="auto"/>
              <w:right w:val="single" w:sz="4" w:space="0" w:color="auto"/>
            </w:tcBorders>
          </w:tcPr>
          <w:p w14:paraId="59E1BAA1"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VGG16 [</w:t>
            </w:r>
            <w:hyperlink w:anchor="zhao" w:history="1">
              <w:r w:rsidRPr="00360592">
                <w:rPr>
                  <w:rFonts w:eastAsia="Calibri"/>
                  <w:color w:val="0563C1"/>
                  <w:u w:val="single"/>
                  <w:lang w:val="en-IN"/>
                </w:rPr>
                <w:t>28</w:t>
              </w:r>
            </w:hyperlink>
            <w:r w:rsidRPr="00360592">
              <w:rPr>
                <w:rFonts w:eastAsia="Calibri"/>
                <w:color w:val="000000"/>
                <w:lang w:val="en-IN"/>
              </w:rPr>
              <w:t xml:space="preserve">] </w:t>
            </w:r>
          </w:p>
        </w:tc>
        <w:tc>
          <w:tcPr>
            <w:tcW w:w="851" w:type="dxa"/>
            <w:tcBorders>
              <w:top w:val="single" w:sz="4" w:space="0" w:color="auto"/>
              <w:left w:val="single" w:sz="4" w:space="0" w:color="auto"/>
              <w:bottom w:val="single" w:sz="4" w:space="0" w:color="auto"/>
              <w:right w:val="single" w:sz="4" w:space="0" w:color="auto"/>
            </w:tcBorders>
          </w:tcPr>
          <w:p w14:paraId="43C1A62D"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16</w:t>
            </w:r>
          </w:p>
        </w:tc>
        <w:tc>
          <w:tcPr>
            <w:tcW w:w="992" w:type="dxa"/>
            <w:tcBorders>
              <w:top w:val="single" w:sz="4" w:space="0" w:color="auto"/>
              <w:left w:val="single" w:sz="4" w:space="0" w:color="auto"/>
              <w:bottom w:val="single" w:sz="4" w:space="0" w:color="auto"/>
              <w:right w:val="single" w:sz="4" w:space="0" w:color="auto"/>
            </w:tcBorders>
          </w:tcPr>
          <w:p w14:paraId="7710F791"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71.40</w:t>
            </w:r>
          </w:p>
        </w:tc>
        <w:tc>
          <w:tcPr>
            <w:tcW w:w="982" w:type="dxa"/>
            <w:tcBorders>
              <w:top w:val="single" w:sz="4" w:space="0" w:color="auto"/>
              <w:left w:val="single" w:sz="4" w:space="0" w:color="auto"/>
              <w:bottom w:val="single" w:sz="4" w:space="0" w:color="auto"/>
              <w:right w:val="single" w:sz="4" w:space="0" w:color="auto"/>
            </w:tcBorders>
          </w:tcPr>
          <w:p w14:paraId="60F6731B"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81.90</w:t>
            </w:r>
          </w:p>
        </w:tc>
        <w:tc>
          <w:tcPr>
            <w:tcW w:w="709" w:type="dxa"/>
            <w:tcBorders>
              <w:top w:val="single" w:sz="4" w:space="0" w:color="auto"/>
              <w:left w:val="single" w:sz="4" w:space="0" w:color="auto"/>
              <w:bottom w:val="single" w:sz="4" w:space="0" w:color="auto"/>
              <w:right w:val="single" w:sz="4" w:space="0" w:color="auto"/>
            </w:tcBorders>
          </w:tcPr>
          <w:p w14:paraId="69AAAF58"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79.40</w:t>
            </w:r>
          </w:p>
        </w:tc>
      </w:tr>
      <w:tr w:rsidR="00360592" w:rsidRPr="00360592" w14:paraId="2771A1FF" w14:textId="77777777" w:rsidTr="00CF3803">
        <w:trPr>
          <w:trHeight w:val="124"/>
        </w:trPr>
        <w:tc>
          <w:tcPr>
            <w:tcW w:w="1276" w:type="dxa"/>
            <w:tcBorders>
              <w:top w:val="single" w:sz="4" w:space="0" w:color="auto"/>
              <w:left w:val="single" w:sz="4" w:space="0" w:color="auto"/>
              <w:bottom w:val="single" w:sz="4" w:space="0" w:color="auto"/>
              <w:right w:val="single" w:sz="4" w:space="0" w:color="auto"/>
            </w:tcBorders>
          </w:tcPr>
          <w:p w14:paraId="5E0D8D46"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ResNet50 [</w:t>
            </w:r>
            <w:hyperlink w:anchor="zhao" w:history="1">
              <w:r w:rsidRPr="00360592">
                <w:rPr>
                  <w:rFonts w:eastAsia="Calibri"/>
                  <w:color w:val="0563C1"/>
                  <w:u w:val="single"/>
                  <w:lang w:val="en-IN"/>
                </w:rPr>
                <w:t>28</w:t>
              </w:r>
            </w:hyperlink>
            <w:r w:rsidRPr="00360592">
              <w:rPr>
                <w:rFonts w:eastAsia="Calibri"/>
                <w:color w:val="000000"/>
                <w:lang w:val="en-IN"/>
              </w:rPr>
              <w:t xml:space="preserve">] </w:t>
            </w:r>
          </w:p>
        </w:tc>
        <w:tc>
          <w:tcPr>
            <w:tcW w:w="851" w:type="dxa"/>
            <w:tcBorders>
              <w:top w:val="single" w:sz="4" w:space="0" w:color="auto"/>
              <w:left w:val="single" w:sz="4" w:space="0" w:color="auto"/>
              <w:bottom w:val="single" w:sz="4" w:space="0" w:color="auto"/>
              <w:right w:val="single" w:sz="4" w:space="0" w:color="auto"/>
            </w:tcBorders>
          </w:tcPr>
          <w:p w14:paraId="48F19224"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152</w:t>
            </w:r>
          </w:p>
        </w:tc>
        <w:tc>
          <w:tcPr>
            <w:tcW w:w="992" w:type="dxa"/>
            <w:tcBorders>
              <w:top w:val="single" w:sz="4" w:space="0" w:color="auto"/>
              <w:left w:val="single" w:sz="4" w:space="0" w:color="auto"/>
              <w:bottom w:val="single" w:sz="4" w:space="0" w:color="auto"/>
              <w:right w:val="single" w:sz="4" w:space="0" w:color="auto"/>
            </w:tcBorders>
          </w:tcPr>
          <w:p w14:paraId="76805581"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73.80</w:t>
            </w:r>
          </w:p>
        </w:tc>
        <w:tc>
          <w:tcPr>
            <w:tcW w:w="982" w:type="dxa"/>
            <w:tcBorders>
              <w:top w:val="single" w:sz="4" w:space="0" w:color="auto"/>
              <w:left w:val="single" w:sz="4" w:space="0" w:color="auto"/>
              <w:bottom w:val="single" w:sz="4" w:space="0" w:color="auto"/>
              <w:right w:val="single" w:sz="4" w:space="0" w:color="auto"/>
            </w:tcBorders>
          </w:tcPr>
          <w:p w14:paraId="345D1B51"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83.30</w:t>
            </w:r>
          </w:p>
        </w:tc>
        <w:tc>
          <w:tcPr>
            <w:tcW w:w="709" w:type="dxa"/>
            <w:tcBorders>
              <w:top w:val="single" w:sz="4" w:space="0" w:color="auto"/>
              <w:left w:val="single" w:sz="4" w:space="0" w:color="auto"/>
              <w:bottom w:val="single" w:sz="4" w:space="0" w:color="auto"/>
              <w:right w:val="single" w:sz="4" w:space="0" w:color="auto"/>
            </w:tcBorders>
          </w:tcPr>
          <w:p w14:paraId="72EDCA2A"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80.70</w:t>
            </w:r>
          </w:p>
        </w:tc>
      </w:tr>
      <w:tr w:rsidR="00360592" w:rsidRPr="00360592" w14:paraId="0A9086F4" w14:textId="77777777" w:rsidTr="00CF3803">
        <w:trPr>
          <w:trHeight w:val="124"/>
        </w:trPr>
        <w:tc>
          <w:tcPr>
            <w:tcW w:w="1276" w:type="dxa"/>
            <w:tcBorders>
              <w:top w:val="single" w:sz="4" w:space="0" w:color="auto"/>
              <w:left w:val="single" w:sz="4" w:space="0" w:color="auto"/>
              <w:bottom w:val="single" w:sz="4" w:space="0" w:color="auto"/>
              <w:right w:val="single" w:sz="4" w:space="0" w:color="auto"/>
            </w:tcBorders>
          </w:tcPr>
          <w:p w14:paraId="4D608D7A"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CNN [</w:t>
            </w:r>
            <w:hyperlink w:anchor="sawmya" w:history="1">
              <w:r w:rsidRPr="00360592">
                <w:rPr>
                  <w:rFonts w:eastAsia="Calibri"/>
                  <w:color w:val="0563C1"/>
                  <w:u w:val="single"/>
                  <w:lang w:val="en-IN"/>
                </w:rPr>
                <w:t>11</w:t>
              </w:r>
            </w:hyperlink>
            <w:r w:rsidRPr="00360592">
              <w:rPr>
                <w:rFonts w:eastAsia="Calibri"/>
                <w:color w:val="000000"/>
                <w:lang w:val="en-IN"/>
              </w:rPr>
              <w:t>]</w:t>
            </w:r>
          </w:p>
        </w:tc>
        <w:tc>
          <w:tcPr>
            <w:tcW w:w="851" w:type="dxa"/>
            <w:tcBorders>
              <w:top w:val="single" w:sz="4" w:space="0" w:color="auto"/>
              <w:left w:val="single" w:sz="4" w:space="0" w:color="auto"/>
              <w:bottom w:val="single" w:sz="4" w:space="0" w:color="auto"/>
              <w:right w:val="single" w:sz="4" w:space="0" w:color="auto"/>
            </w:tcBorders>
          </w:tcPr>
          <w:p w14:paraId="0C2052FF"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36</w:t>
            </w:r>
          </w:p>
        </w:tc>
        <w:tc>
          <w:tcPr>
            <w:tcW w:w="992" w:type="dxa"/>
            <w:tcBorders>
              <w:top w:val="single" w:sz="4" w:space="0" w:color="auto"/>
              <w:left w:val="single" w:sz="4" w:space="0" w:color="auto"/>
              <w:bottom w:val="single" w:sz="4" w:space="0" w:color="auto"/>
              <w:right w:val="single" w:sz="4" w:space="0" w:color="auto"/>
            </w:tcBorders>
          </w:tcPr>
          <w:p w14:paraId="4F1CB3AA"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95.60 </w:t>
            </w:r>
          </w:p>
        </w:tc>
        <w:tc>
          <w:tcPr>
            <w:tcW w:w="982" w:type="dxa"/>
            <w:tcBorders>
              <w:top w:val="single" w:sz="4" w:space="0" w:color="auto"/>
              <w:left w:val="single" w:sz="4" w:space="0" w:color="auto"/>
              <w:bottom w:val="single" w:sz="4" w:space="0" w:color="auto"/>
              <w:right w:val="single" w:sz="4" w:space="0" w:color="auto"/>
            </w:tcBorders>
          </w:tcPr>
          <w:p w14:paraId="1B254EFC"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90 </w:t>
            </w:r>
          </w:p>
        </w:tc>
        <w:tc>
          <w:tcPr>
            <w:tcW w:w="709" w:type="dxa"/>
            <w:tcBorders>
              <w:top w:val="single" w:sz="4" w:space="0" w:color="auto"/>
              <w:left w:val="single" w:sz="4" w:space="0" w:color="auto"/>
              <w:bottom w:val="single" w:sz="4" w:space="0" w:color="auto"/>
              <w:right w:val="single" w:sz="4" w:space="0" w:color="auto"/>
            </w:tcBorders>
          </w:tcPr>
          <w:p w14:paraId="0153E54E" w14:textId="77777777" w:rsidR="00360592" w:rsidRPr="00360592" w:rsidRDefault="00360592" w:rsidP="00360592">
            <w:pPr>
              <w:widowControl/>
              <w:adjustRightInd w:val="0"/>
              <w:rPr>
                <w:rFonts w:eastAsia="Calibri"/>
                <w:color w:val="000000"/>
                <w:lang w:val="en-IN"/>
              </w:rPr>
            </w:pPr>
            <w:r w:rsidRPr="00360592">
              <w:rPr>
                <w:rFonts w:eastAsia="Calibri"/>
                <w:color w:val="000000"/>
                <w:lang w:val="en-IN"/>
              </w:rPr>
              <w:t xml:space="preserve">93 </w:t>
            </w:r>
          </w:p>
        </w:tc>
      </w:tr>
    </w:tbl>
    <w:bookmarkEnd w:id="50"/>
    <w:p w14:paraId="6595F929" w14:textId="77777777" w:rsidR="00360592" w:rsidRPr="00360592" w:rsidRDefault="00360592" w:rsidP="00360592">
      <w:pPr>
        <w:widowControl/>
        <w:autoSpaceDE/>
        <w:autoSpaceDN/>
        <w:spacing w:before="240" w:after="120" w:line="216" w:lineRule="auto"/>
        <w:jc w:val="center"/>
        <w:rPr>
          <w:rFonts w:eastAsia="SimSun"/>
          <w:smallCaps/>
          <w:noProof/>
        </w:rPr>
      </w:pPr>
      <w:r w:rsidRPr="00360592">
        <w:rPr>
          <w:rFonts w:eastAsia="SimSun"/>
          <w:b/>
          <w:smallCaps/>
          <w:noProof/>
        </w:rPr>
        <w:t xml:space="preserve">TABLE  2 </w:t>
      </w:r>
      <w:r w:rsidRPr="00360592">
        <w:rPr>
          <w:rFonts w:eastAsia="SimSun"/>
          <w:smallCaps/>
          <w:noProof/>
        </w:rPr>
        <w:t xml:space="preserve">: comparison of the different neural network techniques </w:t>
      </w:r>
    </w:p>
    <w:p w14:paraId="458479EA" w14:textId="77777777" w:rsidR="00360592" w:rsidRPr="00360592" w:rsidRDefault="00360592" w:rsidP="00360592">
      <w:pPr>
        <w:widowControl/>
        <w:autoSpaceDE/>
        <w:autoSpaceDN/>
        <w:jc w:val="both"/>
        <w:rPr>
          <w:rFonts w:eastAsia="SimSun"/>
        </w:rPr>
      </w:pPr>
      <w:r w:rsidRPr="00360592">
        <w:rPr>
          <w:rFonts w:eastAsia="SimSun"/>
        </w:rPr>
        <w:t xml:space="preserve">Table 2 shows the performance comparison between various neural network. The </w:t>
      </w:r>
      <w:proofErr w:type="spellStart"/>
      <w:r w:rsidRPr="00360592">
        <w:rPr>
          <w:rFonts w:eastAsia="SimSun"/>
        </w:rPr>
        <w:t>GoogLeNet</w:t>
      </w:r>
      <w:proofErr w:type="spellEnd"/>
      <w:r w:rsidRPr="00360592">
        <w:rPr>
          <w:rFonts w:eastAsia="SimSun"/>
        </w:rPr>
        <w:t xml:space="preserve">, </w:t>
      </w:r>
      <w:proofErr w:type="spellStart"/>
      <w:r w:rsidRPr="00360592">
        <w:rPr>
          <w:rFonts w:eastAsia="SimSun"/>
        </w:rPr>
        <w:t>CaffeNet</w:t>
      </w:r>
      <w:proofErr w:type="spellEnd"/>
      <w:r w:rsidRPr="00360592">
        <w:rPr>
          <w:rFonts w:eastAsia="SimSun"/>
        </w:rPr>
        <w:t xml:space="preserve"> including CNN various other values are listed. Second column defines the depth or hidden layers present in each technique, </w:t>
      </w:r>
      <w:proofErr w:type="spellStart"/>
      <w:r w:rsidRPr="00360592">
        <w:rPr>
          <w:rFonts w:eastAsia="SimSun"/>
        </w:rPr>
        <w:t>CaffeNet</w:t>
      </w:r>
      <w:proofErr w:type="spellEnd"/>
      <w:r w:rsidRPr="00360592">
        <w:rPr>
          <w:rFonts w:eastAsia="SimSun"/>
        </w:rPr>
        <w:t xml:space="preserve"> used 8 hidden layers while ResNet50 used 152 hidden layers but in case of the outcomes there no such big difference. Hence, we can conclude that the layers of a neural network and the result are independent of each other. Also shows the overall comparison of the advanced techniques with the CNN, which primarily used in Emotion Recognition.</w:t>
      </w:r>
    </w:p>
    <w:p w14:paraId="0645EA44" w14:textId="77777777" w:rsidR="00360592" w:rsidRPr="00360592" w:rsidRDefault="00360592" w:rsidP="00360592">
      <w:pPr>
        <w:widowControl/>
        <w:autoSpaceDE/>
        <w:autoSpaceDN/>
        <w:jc w:val="both"/>
        <w:rPr>
          <w:rFonts w:eastAsia="SimSun"/>
        </w:rPr>
      </w:pPr>
    </w:p>
    <w:p w14:paraId="4338E787" w14:textId="77777777" w:rsidR="00360592" w:rsidRPr="00360592" w:rsidRDefault="00360592" w:rsidP="00360592">
      <w:pPr>
        <w:widowControl/>
        <w:autoSpaceDE/>
        <w:autoSpaceDN/>
        <w:jc w:val="both"/>
        <w:rPr>
          <w:rFonts w:eastAsia="SimSun"/>
        </w:rPr>
      </w:pPr>
      <w:r w:rsidRPr="00360592">
        <w:rPr>
          <w:rFonts w:eastAsia="SimSun"/>
          <w:noProof/>
        </w:rPr>
        <w:drawing>
          <wp:inline distT="0" distB="0" distL="0" distR="0" wp14:anchorId="0ED547AC" wp14:editId="272B5333">
            <wp:extent cx="3187700" cy="2946400"/>
            <wp:effectExtent l="0" t="0" r="12700"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17020D" w14:textId="77777777" w:rsidR="00360592" w:rsidRPr="00360592" w:rsidRDefault="00360592" w:rsidP="00360592">
      <w:pPr>
        <w:widowControl/>
        <w:autoSpaceDE/>
        <w:autoSpaceDN/>
        <w:jc w:val="both"/>
        <w:rPr>
          <w:rFonts w:eastAsia="SimSun"/>
        </w:rPr>
      </w:pPr>
    </w:p>
    <w:p w14:paraId="02B6AF07" w14:textId="77777777" w:rsidR="00360592" w:rsidRPr="00360592" w:rsidRDefault="00360592" w:rsidP="00360592">
      <w:pPr>
        <w:widowControl/>
        <w:autoSpaceDE/>
        <w:autoSpaceDN/>
        <w:spacing w:before="240" w:after="120" w:line="216" w:lineRule="auto"/>
        <w:jc w:val="center"/>
        <w:rPr>
          <w:rFonts w:eastAsia="SimSun"/>
          <w:smallCaps/>
          <w:noProof/>
        </w:rPr>
      </w:pPr>
      <w:r w:rsidRPr="00360592">
        <w:rPr>
          <w:rFonts w:eastAsia="SimSun"/>
          <w:b/>
          <w:smallCaps/>
          <w:noProof/>
        </w:rPr>
        <w:lastRenderedPageBreak/>
        <w:t xml:space="preserve">fig 2 </w:t>
      </w:r>
      <w:r w:rsidRPr="00360592">
        <w:rPr>
          <w:rFonts w:eastAsia="SimSun"/>
          <w:smallCaps/>
          <w:noProof/>
        </w:rPr>
        <w:t xml:space="preserve">: emotions recognition accuracy by study and dataset </w:t>
      </w:r>
    </w:p>
    <w:p w14:paraId="35654E39" w14:textId="77777777" w:rsidR="00360592" w:rsidRPr="00360592" w:rsidRDefault="00360592" w:rsidP="00360592">
      <w:pPr>
        <w:widowControl/>
        <w:autoSpaceDE/>
        <w:autoSpaceDN/>
        <w:spacing w:before="240" w:after="120" w:line="216" w:lineRule="auto"/>
        <w:jc w:val="center"/>
        <w:rPr>
          <w:rFonts w:eastAsia="SimSun"/>
          <w:smallCaps/>
          <w:noProof/>
        </w:rPr>
      </w:pPr>
    </w:p>
    <w:p w14:paraId="0A76C0C5" w14:textId="77777777" w:rsidR="00360592" w:rsidRPr="00360592" w:rsidRDefault="00360592" w:rsidP="00360592">
      <w:pPr>
        <w:widowControl/>
        <w:autoSpaceDE/>
        <w:autoSpaceDN/>
        <w:jc w:val="both"/>
        <w:rPr>
          <w:rFonts w:eastAsia="SimSun"/>
        </w:rPr>
      </w:pPr>
      <w:r w:rsidRPr="00360592">
        <w:rPr>
          <w:rFonts w:eastAsia="SimSun"/>
        </w:rPr>
        <w:t xml:space="preserve">Figure 2. illustrates a comparative analysis of recent emotion recognition systems based on machine learning techniques, highlighting their accuracy across various benchmark datasets. The results demonstrate that </w:t>
      </w:r>
      <w:proofErr w:type="spellStart"/>
      <w:r w:rsidRPr="00360592">
        <w:rPr>
          <w:rFonts w:eastAsia="SimSun"/>
        </w:rPr>
        <w:t>Dangi</w:t>
      </w:r>
      <w:proofErr w:type="spellEnd"/>
      <w:r w:rsidRPr="00360592">
        <w:rPr>
          <w:rFonts w:eastAsia="SimSun"/>
        </w:rPr>
        <w:t xml:space="preserve"> et al., (</w:t>
      </w:r>
      <w:hyperlink w:anchor="dangi" w:history="1">
        <w:r w:rsidRPr="00360592">
          <w:rPr>
            <w:rFonts w:eastAsia="SimSun"/>
            <w:color w:val="0563C1"/>
          </w:rPr>
          <w:t>2023</w:t>
        </w:r>
      </w:hyperlink>
      <w:r w:rsidRPr="00360592">
        <w:rPr>
          <w:rFonts w:eastAsia="SimSun"/>
        </w:rPr>
        <w:t>) achieved the highest reported accuracy of 96% using a Random Vector Functional Link Network on Twitter data for sentiment classification. Similarly, Saleem et al., (</w:t>
      </w:r>
      <w:hyperlink w:anchor="saleeem" w:history="1">
        <w:r w:rsidRPr="00360592">
          <w:rPr>
            <w:rFonts w:eastAsia="SimSun"/>
            <w:color w:val="0563C1"/>
          </w:rPr>
          <w:t>2023</w:t>
        </w:r>
      </w:hyperlink>
      <w:r w:rsidRPr="00360592">
        <w:rPr>
          <w:rFonts w:eastAsia="SimSun"/>
        </w:rPr>
        <w:t xml:space="preserve">) reported notable results with 93.86% accuracy on the Berlin EMO-DB and 81.14% on the IEMOCAP dataset using a deep CNN architecture with </w:t>
      </w:r>
      <w:proofErr w:type="spellStart"/>
      <w:r w:rsidRPr="00360592">
        <w:rPr>
          <w:rFonts w:eastAsia="SimSun"/>
        </w:rPr>
        <w:t>spectro</w:t>
      </w:r>
      <w:proofErr w:type="spellEnd"/>
      <w:r w:rsidRPr="00360592">
        <w:rPr>
          <w:rFonts w:eastAsia="SimSun"/>
        </w:rPr>
        <w:t>-temporal features.</w:t>
      </w:r>
    </w:p>
    <w:p w14:paraId="08CE0ACE" w14:textId="77777777" w:rsidR="00360592" w:rsidRPr="00360592" w:rsidRDefault="00360592" w:rsidP="00360592">
      <w:pPr>
        <w:widowControl/>
        <w:autoSpaceDE/>
        <w:autoSpaceDN/>
        <w:jc w:val="both"/>
        <w:rPr>
          <w:rFonts w:eastAsia="SimSun"/>
        </w:rPr>
      </w:pPr>
    </w:p>
    <w:p w14:paraId="63812E04" w14:textId="77777777" w:rsidR="00360592" w:rsidRPr="00360592" w:rsidRDefault="00360592" w:rsidP="00360592">
      <w:pPr>
        <w:widowControl/>
        <w:autoSpaceDE/>
        <w:autoSpaceDN/>
        <w:jc w:val="both"/>
        <w:rPr>
          <w:rFonts w:eastAsia="SimSun"/>
        </w:rPr>
      </w:pPr>
      <w:r w:rsidRPr="00360592">
        <w:rPr>
          <w:rFonts w:eastAsia="SimSun"/>
        </w:rPr>
        <w:t>Irfan et al., (</w:t>
      </w:r>
      <w:hyperlink w:anchor="irfan" w:history="1">
        <w:r w:rsidRPr="00360592">
          <w:rPr>
            <w:rFonts w:eastAsia="SimSun"/>
            <w:color w:val="0563C1"/>
          </w:rPr>
          <w:t>2023</w:t>
        </w:r>
      </w:hyperlink>
      <w:r w:rsidRPr="00360592">
        <w:rPr>
          <w:rFonts w:eastAsia="SimSun"/>
        </w:rPr>
        <w:t>) also showed strong performance, attaining 94.09% accuracy on the CK+ dataset using a Triplet-Loss-Based Deep CNN combined with SVM. On the other hand, Savchenko et al., (</w:t>
      </w:r>
      <w:hyperlink w:anchor="savchenko" w:history="1">
        <w:r w:rsidRPr="00360592">
          <w:rPr>
            <w:rFonts w:eastAsia="SimSun"/>
            <w:color w:val="0563C1"/>
          </w:rPr>
          <w:t>2023</w:t>
        </w:r>
      </w:hyperlink>
      <w:r w:rsidRPr="00360592">
        <w:rPr>
          <w:rFonts w:eastAsia="SimSun"/>
        </w:rPr>
        <w:t>) presented a more modest outcome of 63.03% on the AFEW dataset, which is likely due to the complexity and variability of in-the-wild facial expressions in video sequences. Lastly, Zhang (</w:t>
      </w:r>
      <w:hyperlink w:anchor="zhang" w:history="1">
        <w:r w:rsidRPr="00360592">
          <w:rPr>
            <w:rFonts w:eastAsia="SimSun"/>
            <w:color w:val="0563C1"/>
          </w:rPr>
          <w:t>2023</w:t>
        </w:r>
      </w:hyperlink>
      <w:r w:rsidRPr="00360592">
        <w:rPr>
          <w:rFonts w:eastAsia="SimSun"/>
        </w:rPr>
        <w:t>) employed a hybrid CNN + Transformer model, yielding 83.54% on FER-2013 and 88.97% on CK+, demonstrating the potential of transformer-based architectures in improving generalization across datasets.</w:t>
      </w:r>
    </w:p>
    <w:p w14:paraId="6DCF3D98" w14:textId="77777777" w:rsidR="00360592" w:rsidRPr="00360592" w:rsidRDefault="00360592" w:rsidP="00360592">
      <w:pPr>
        <w:widowControl/>
        <w:autoSpaceDE/>
        <w:autoSpaceDN/>
        <w:jc w:val="both"/>
        <w:rPr>
          <w:rFonts w:eastAsia="SimSun"/>
        </w:rPr>
      </w:pPr>
    </w:p>
    <w:p w14:paraId="427AF0DF" w14:textId="77777777" w:rsidR="00360592" w:rsidRPr="00360592" w:rsidRDefault="00360592" w:rsidP="00360592">
      <w:pPr>
        <w:widowControl/>
        <w:autoSpaceDE/>
        <w:autoSpaceDN/>
        <w:jc w:val="both"/>
        <w:rPr>
          <w:rFonts w:eastAsia="SimSun"/>
        </w:rPr>
      </w:pPr>
      <w:r w:rsidRPr="00360592">
        <w:rPr>
          <w:rFonts w:eastAsia="SimSun"/>
        </w:rPr>
        <w:t>These findings emphasize that model performance can vary significantly depending on the dataset characteristics, feature extraction methods, and classification techniques used. The comparison also underlines the importance of dataset selection and hybrid approaches for achieving robust and accurate emotion recognition.</w:t>
      </w:r>
    </w:p>
    <w:p w14:paraId="01777036" w14:textId="77777777" w:rsidR="00360592" w:rsidRPr="00360592" w:rsidRDefault="00360592" w:rsidP="00360592">
      <w:pPr>
        <w:widowControl/>
        <w:autoSpaceDE/>
        <w:autoSpaceDN/>
        <w:jc w:val="both"/>
        <w:rPr>
          <w:rFonts w:eastAsia="SimSun"/>
        </w:rPr>
      </w:pPr>
    </w:p>
    <w:p w14:paraId="5E1868E2" w14:textId="77777777" w:rsidR="00360592" w:rsidRPr="00360592" w:rsidRDefault="00360592" w:rsidP="00360592">
      <w:pPr>
        <w:widowControl/>
        <w:autoSpaceDE/>
        <w:autoSpaceDN/>
        <w:jc w:val="both"/>
        <w:rPr>
          <w:rFonts w:eastAsia="SimSun"/>
        </w:rPr>
      </w:pPr>
      <w:r w:rsidRPr="00360592">
        <w:rPr>
          <w:rFonts w:eastAsia="SimSun"/>
        </w:rPr>
        <w:t>The Emotion Recognition System rely on the facial gestures to perform the real-time analysis, labelling and interpretation of cognitive and affective states from facial video recordings [</w:t>
      </w:r>
      <w:hyperlink w:anchor="neha" w:history="1">
        <w:r w:rsidRPr="00360592">
          <w:rPr>
            <w:rFonts w:eastAsia="SimSun"/>
            <w:color w:val="0563C1"/>
          </w:rPr>
          <w:t>1</w:t>
        </w:r>
      </w:hyperlink>
      <w:r w:rsidRPr="00360592">
        <w:rPr>
          <w:rFonts w:eastAsia="SimSun"/>
        </w:rPr>
        <w:t>]. Evaluation of states of emotion using facial landmarks and machine learning. It uses a dataset to capture facial landmark trajectory signals, tracking the movement of key facial regions such as the eyes, nose and face corners over time [</w:t>
      </w:r>
      <w:hyperlink w:anchor="rk" w:history="1">
        <w:r w:rsidRPr="00360592">
          <w:rPr>
            <w:rFonts w:eastAsia="SimSun"/>
            <w:color w:val="0563C1"/>
          </w:rPr>
          <w:t>14</w:t>
        </w:r>
      </w:hyperlink>
      <w:r w:rsidRPr="00360592">
        <w:rPr>
          <w:rFonts w:eastAsia="SimSun"/>
        </w:rPr>
        <w:t>]. The standard pattern of emotion recognition guides our analysis which includes various EEG feature extraction techniques, feature selection and reduction strategies [</w:t>
      </w:r>
      <w:hyperlink w:anchor="essam" w:history="1">
        <w:r w:rsidRPr="00360592">
          <w:rPr>
            <w:rFonts w:eastAsia="SimSun"/>
            <w:color w:val="0563C1"/>
          </w:rPr>
          <w:t>12</w:t>
        </w:r>
      </w:hyperlink>
      <w:r w:rsidRPr="00360592">
        <w:rPr>
          <w:rFonts w:eastAsia="SimSun"/>
        </w:rPr>
        <w:t>].</w:t>
      </w:r>
    </w:p>
    <w:p w14:paraId="697C98D1" w14:textId="77777777" w:rsidR="00360592" w:rsidRPr="00360592" w:rsidRDefault="00360592" w:rsidP="00360592">
      <w:pPr>
        <w:widowControl/>
        <w:autoSpaceDE/>
        <w:autoSpaceDN/>
        <w:jc w:val="both"/>
        <w:rPr>
          <w:rFonts w:eastAsia="SimSun"/>
        </w:rPr>
      </w:pPr>
    </w:p>
    <w:p w14:paraId="6BFF72C0" w14:textId="77777777" w:rsidR="00360592" w:rsidRPr="00360592" w:rsidRDefault="00360592" w:rsidP="00360592">
      <w:pPr>
        <w:widowControl/>
        <w:autoSpaceDE/>
        <w:autoSpaceDN/>
        <w:jc w:val="both"/>
        <w:rPr>
          <w:rFonts w:eastAsia="SimSun"/>
        </w:rPr>
      </w:pPr>
      <w:r w:rsidRPr="00360592">
        <w:rPr>
          <w:rFonts w:eastAsia="SimSun"/>
        </w:rPr>
        <w:t>Research shows that combination of emotion recognition with intelligence devices has enabled the development of software systems and models that aid in both identifying and label emotions. Researchers will focus on tracking the emotional changes in active and multiplex environments, in the future [</w:t>
      </w:r>
      <w:hyperlink w:anchor="runfang" w:history="1">
        <w:r w:rsidRPr="00360592">
          <w:rPr>
            <w:rFonts w:eastAsia="SimSun"/>
            <w:color w:val="0563C1"/>
          </w:rPr>
          <w:t>13</w:t>
        </w:r>
      </w:hyperlink>
      <w:r w:rsidRPr="00360592">
        <w:rPr>
          <w:rFonts w:eastAsia="SimSun"/>
        </w:rPr>
        <w:t>]. It is believed that facial expressions appear for a certain duration when an emotion is experienced, allowing emotion detection by identifying the corresponding expression. Convolutional Neural Networks (CNN) are utilized to analyze artificial neural networks, random forest and Naive Bayes algorithm, along with the deep learning models. We examine EEG rhythms closely related to the emotions and connections between different brain regions and emotions states [</w:t>
      </w:r>
      <w:hyperlink w:anchor="essam" w:history="1">
        <w:r w:rsidRPr="00360592">
          <w:rPr>
            <w:rFonts w:eastAsia="SimSun"/>
            <w:color w:val="0563C1"/>
          </w:rPr>
          <w:t>12</w:t>
        </w:r>
      </w:hyperlink>
      <w:r w:rsidRPr="00360592">
        <w:rPr>
          <w:rFonts w:eastAsia="SimSun"/>
        </w:rPr>
        <w:t>]. Emotion recognition is becoming a big demanding task in the modern years due to complexity of the huge datasets [</w:t>
      </w:r>
      <w:hyperlink w:anchor="sawmya" w:history="1">
        <w:r w:rsidRPr="00360592">
          <w:rPr>
            <w:rFonts w:eastAsia="SimSun"/>
            <w:color w:val="0563C1"/>
          </w:rPr>
          <w:t>15</w:t>
        </w:r>
      </w:hyperlink>
      <w:r w:rsidRPr="00360592">
        <w:rPr>
          <w:rFonts w:eastAsia="SimSun"/>
        </w:rPr>
        <w:t xml:space="preserve">]. The studies exploring how people identify facial and vocal emotional expressions have been varying the conclusions over time. </w:t>
      </w:r>
    </w:p>
    <w:p w14:paraId="41E20E03" w14:textId="77777777" w:rsidR="00360592" w:rsidRPr="00360592" w:rsidRDefault="00360592" w:rsidP="00360592">
      <w:pPr>
        <w:widowControl/>
        <w:autoSpaceDE/>
        <w:autoSpaceDN/>
        <w:jc w:val="both"/>
        <w:rPr>
          <w:rFonts w:eastAsia="SimSun"/>
        </w:rPr>
      </w:pPr>
    </w:p>
    <w:p w14:paraId="1840500D" w14:textId="77777777" w:rsidR="00360592" w:rsidRPr="00360592" w:rsidRDefault="00360592" w:rsidP="00360592">
      <w:pPr>
        <w:widowControl/>
        <w:autoSpaceDE/>
        <w:autoSpaceDN/>
        <w:jc w:val="both"/>
        <w:rPr>
          <w:rFonts w:eastAsia="SimSun"/>
        </w:rPr>
      </w:pPr>
      <w:r w:rsidRPr="00360592">
        <w:rPr>
          <w:rFonts w:eastAsia="SimSun"/>
        </w:rPr>
        <w:t>Researchers have aimed to better understand, how performance in emotion recognition is influenced by different tasks and characteristics of emotional expressions [</w:t>
      </w:r>
      <w:hyperlink w:anchor="barbra" w:history="1">
        <w:r w:rsidRPr="00360592">
          <w:rPr>
            <w:rFonts w:eastAsia="SimSun"/>
            <w:color w:val="0563C1"/>
          </w:rPr>
          <w:t>11</w:t>
        </w:r>
      </w:hyperlink>
      <w:r w:rsidRPr="00360592">
        <w:rPr>
          <w:rFonts w:eastAsia="SimSun"/>
        </w:rPr>
        <w:t>]. Many studies struggle with the datasets containing image modifications and profile variations but perform well on the controlled datasets. The system is designed to handle face recognition and the emotion classification. An innovative study using the FER-2013 dataset showed that the mini-</w:t>
      </w:r>
      <w:proofErr w:type="spellStart"/>
      <w:r w:rsidRPr="00360592">
        <w:rPr>
          <w:rFonts w:eastAsia="SimSun"/>
        </w:rPr>
        <w:t>Xception</w:t>
      </w:r>
      <w:proofErr w:type="spellEnd"/>
      <w:r w:rsidRPr="00360592">
        <w:rPr>
          <w:rFonts w:eastAsia="SimSun"/>
        </w:rPr>
        <w:t xml:space="preserve"> algorithm effectively completed given tasks. </w:t>
      </w:r>
    </w:p>
    <w:p w14:paraId="764BB6B8" w14:textId="77777777" w:rsidR="00360592" w:rsidRPr="00360592" w:rsidRDefault="00360592" w:rsidP="00360592">
      <w:pPr>
        <w:widowControl/>
        <w:autoSpaceDE/>
        <w:autoSpaceDN/>
        <w:jc w:val="both"/>
        <w:rPr>
          <w:rFonts w:eastAsia="SimSun"/>
        </w:rPr>
      </w:pPr>
    </w:p>
    <w:p w14:paraId="51ADB34B" w14:textId="77777777" w:rsidR="00360592" w:rsidRPr="00360592" w:rsidRDefault="00360592" w:rsidP="00360592">
      <w:pPr>
        <w:widowControl/>
        <w:autoSpaceDE/>
        <w:autoSpaceDN/>
        <w:jc w:val="both"/>
        <w:rPr>
          <w:rFonts w:eastAsia="SimSun"/>
        </w:rPr>
      </w:pPr>
      <w:r w:rsidRPr="00360592">
        <w:rPr>
          <w:rFonts w:eastAsia="SimSun"/>
        </w:rPr>
        <w:t>We are introducing a novel approach called as Facial Emotion Recognition using Convolutional Neural Networks (FERC). The technique involves the one stage eliminates the background from the image, while the other focuses on extracting facial highlights vectors. This model, an expression vector which is used to identify various facial expressions like sadness, happiness, anger, etc.</w:t>
      </w:r>
    </w:p>
    <w:p w14:paraId="0FC4273B" w14:textId="77777777" w:rsidR="00360592" w:rsidRPr="00360592" w:rsidRDefault="00360592" w:rsidP="00360592">
      <w:pPr>
        <w:widowControl/>
        <w:autoSpaceDE/>
        <w:autoSpaceDN/>
        <w:jc w:val="both"/>
        <w:rPr>
          <w:rFonts w:eastAsia="SimSun"/>
        </w:rPr>
      </w:pPr>
      <w:r w:rsidRPr="00360592">
        <w:rPr>
          <w:rFonts w:eastAsia="SimSun"/>
        </w:rPr>
        <w:t xml:space="preserve">The training data was sourced by a stored database containing 10000 images from 154 individuals. </w:t>
      </w:r>
    </w:p>
    <w:p w14:paraId="7321B3E2" w14:textId="77777777" w:rsidR="00360592" w:rsidRPr="00360592" w:rsidRDefault="00360592" w:rsidP="00360592">
      <w:pPr>
        <w:widowControl/>
        <w:autoSpaceDE/>
        <w:autoSpaceDN/>
        <w:jc w:val="both"/>
        <w:rPr>
          <w:rFonts w:eastAsia="SimSun"/>
        </w:rPr>
      </w:pPr>
    </w:p>
    <w:p w14:paraId="6EFEE0CE" w14:textId="77777777" w:rsidR="00360592" w:rsidRPr="00360592" w:rsidRDefault="00360592" w:rsidP="00360592">
      <w:pPr>
        <w:widowControl/>
        <w:autoSpaceDE/>
        <w:autoSpaceDN/>
        <w:jc w:val="both"/>
        <w:rPr>
          <w:rFonts w:eastAsia="SimSun"/>
        </w:rPr>
      </w:pPr>
      <w:r w:rsidRPr="00360592">
        <w:rPr>
          <w:rFonts w:eastAsia="SimSun"/>
        </w:rPr>
        <w:t>It is different from the other conventional methods that rely on a single-layer CNN, FERC enhances accuracy through its multi-level structure [</w:t>
      </w:r>
      <w:hyperlink w:anchor="ninad" w:history="1">
        <w:r w:rsidRPr="00360592">
          <w:rPr>
            <w:rFonts w:eastAsia="SimSun"/>
            <w:color w:val="0563C1"/>
          </w:rPr>
          <w:t>6</w:t>
        </w:r>
      </w:hyperlink>
      <w:r w:rsidRPr="00360592">
        <w:rPr>
          <w:rFonts w:eastAsia="SimSun"/>
        </w:rPr>
        <w:t xml:space="preserve">]. </w:t>
      </w:r>
    </w:p>
    <w:p w14:paraId="43033AD8" w14:textId="77777777" w:rsidR="00360592" w:rsidRPr="00360592" w:rsidRDefault="00360592" w:rsidP="00360592">
      <w:pPr>
        <w:widowControl/>
        <w:autoSpaceDE/>
        <w:autoSpaceDN/>
        <w:jc w:val="both"/>
        <w:rPr>
          <w:rFonts w:eastAsia="SimSun"/>
        </w:rPr>
      </w:pPr>
    </w:p>
    <w:p w14:paraId="6DF53B9F" w14:textId="77777777" w:rsidR="00360592" w:rsidRPr="00360592" w:rsidRDefault="00360592" w:rsidP="00360592">
      <w:pPr>
        <w:widowControl/>
        <w:autoSpaceDE/>
        <w:autoSpaceDN/>
        <w:jc w:val="both"/>
        <w:rPr>
          <w:rFonts w:eastAsia="SimSun"/>
        </w:rPr>
      </w:pPr>
      <w:r w:rsidRPr="00360592">
        <w:rPr>
          <w:rFonts w:eastAsia="SimSun"/>
        </w:rPr>
        <w:t xml:space="preserve"> While analyzing the trajectories, the researchers aim to develop a powerful emotion evaluation system. Some machine learning algorithms were tested in which Logistic Regression gave the best outcome by achieving </w:t>
      </w:r>
      <w:r w:rsidRPr="00360592">
        <w:rPr>
          <w:rFonts w:eastAsia="SimSun"/>
        </w:rPr>
        <w:lastRenderedPageBreak/>
        <w:t>an accuracy of 98.95% and an F1-score of 0.99. The system effective Accuracy, and ROC-AUC. The results show that the LR model surpassed latest and advanced techniques, highlighting its potential as a reliable tool for emotion recognition and decision making based on emotional state variations [</w:t>
      </w:r>
      <w:hyperlink w:anchor="akhilesh" w:history="1">
        <w:r w:rsidRPr="00360592">
          <w:rPr>
            <w:rFonts w:eastAsia="SimSun"/>
            <w:color w:val="0563C1"/>
          </w:rPr>
          <w:t>10</w:t>
        </w:r>
      </w:hyperlink>
      <w:r w:rsidRPr="00360592">
        <w:rPr>
          <w:rFonts w:eastAsia="SimSun"/>
        </w:rPr>
        <w:t xml:space="preserve">]. </w:t>
      </w:r>
    </w:p>
    <w:p w14:paraId="73FD23B7" w14:textId="77777777" w:rsidR="00360592" w:rsidRPr="00360592" w:rsidRDefault="00360592" w:rsidP="00360592">
      <w:pPr>
        <w:widowControl/>
        <w:autoSpaceDE/>
        <w:autoSpaceDN/>
        <w:jc w:val="both"/>
        <w:rPr>
          <w:rFonts w:eastAsia="SimSun"/>
        </w:rPr>
      </w:pPr>
    </w:p>
    <w:p w14:paraId="5150257B" w14:textId="77777777" w:rsidR="00360592" w:rsidRPr="00360592" w:rsidRDefault="00360592" w:rsidP="00360592">
      <w:pPr>
        <w:widowControl/>
        <w:autoSpaceDE/>
        <w:autoSpaceDN/>
        <w:jc w:val="both"/>
        <w:rPr>
          <w:rFonts w:eastAsia="SimSun"/>
        </w:rPr>
      </w:pPr>
      <w:r w:rsidRPr="00360592">
        <w:rPr>
          <w:rFonts w:eastAsia="SimSun"/>
        </w:rPr>
        <w:t>The model processes data only once, requiring an immediate response for real time emotion classification. To improve recognition accuracy, the CNN weights are adjusted using DC-SSA algorithm. The learners' performance is then assessed based on the recognition outcomes [</w:t>
      </w:r>
      <w:hyperlink w:anchor="vishal" w:history="1">
        <w:r w:rsidRPr="00360592">
          <w:rPr>
            <w:rFonts w:eastAsia="SimSun"/>
            <w:color w:val="0563C1"/>
          </w:rPr>
          <w:t>16</w:t>
        </w:r>
      </w:hyperlink>
      <w:r w:rsidRPr="00360592">
        <w:rPr>
          <w:rFonts w:eastAsia="SimSun"/>
        </w:rPr>
        <w:t xml:space="preserve">]. </w:t>
      </w:r>
    </w:p>
    <w:p w14:paraId="0ABABF39" w14:textId="77777777" w:rsidR="00360592" w:rsidRPr="00360592" w:rsidRDefault="00360592" w:rsidP="00360592">
      <w:pPr>
        <w:widowControl/>
        <w:autoSpaceDE/>
        <w:autoSpaceDN/>
        <w:jc w:val="both"/>
        <w:rPr>
          <w:rFonts w:eastAsia="SimSun"/>
        </w:rPr>
      </w:pPr>
    </w:p>
    <w:p w14:paraId="39469186" w14:textId="77777777" w:rsidR="00360592" w:rsidRPr="00360592" w:rsidRDefault="00360592" w:rsidP="00360592">
      <w:pPr>
        <w:widowControl/>
        <w:autoSpaceDE/>
        <w:autoSpaceDN/>
        <w:jc w:val="both"/>
        <w:rPr>
          <w:rFonts w:eastAsia="SimSun"/>
        </w:rPr>
      </w:pPr>
      <w:r w:rsidRPr="00360592">
        <w:rPr>
          <w:rFonts w:eastAsia="SimSun"/>
        </w:rPr>
        <w:t>The proposed system is highly relevant for combination with web applications to monitor learner’s real-time emotion. Tests are conducted using the CK+ and JAFFE facial datasets achieved accuracy rates of 96.46% and 98.43%, respectively. To deliver precise results, the system offers high quality, strong and real-time feedback on basis of facial expressions, enhancing the understanding of students' emotional engagement during online learning [</w:t>
      </w:r>
      <w:hyperlink w:anchor="alisha" w:history="1">
        <w:r w:rsidRPr="00360592">
          <w:rPr>
            <w:rFonts w:eastAsia="SimSun"/>
            <w:color w:val="0563C1"/>
          </w:rPr>
          <w:t>9</w:t>
        </w:r>
      </w:hyperlink>
      <w:r w:rsidRPr="00360592">
        <w:rPr>
          <w:rFonts w:eastAsia="SimSun"/>
        </w:rPr>
        <w:t>].</w:t>
      </w:r>
    </w:p>
    <w:p w14:paraId="634994C6" w14:textId="77777777" w:rsidR="00360592" w:rsidRPr="00360592" w:rsidRDefault="00360592" w:rsidP="00360592">
      <w:pPr>
        <w:keepNext/>
        <w:keepLines/>
        <w:widowControl/>
        <w:tabs>
          <w:tab w:val="left" w:pos="216"/>
          <w:tab w:val="num" w:pos="576"/>
        </w:tabs>
        <w:autoSpaceDE/>
        <w:autoSpaceDN/>
        <w:spacing w:before="160" w:after="80"/>
        <w:jc w:val="center"/>
        <w:outlineLvl w:val="0"/>
        <w:rPr>
          <w:rFonts w:eastAsia="SimSun"/>
          <w:smallCaps/>
          <w:noProof/>
        </w:rPr>
      </w:pPr>
      <w:r w:rsidRPr="00360592">
        <w:rPr>
          <w:rFonts w:eastAsia="SimSun"/>
          <w:smallCaps/>
          <w:noProof/>
        </w:rPr>
        <w:t>Conclusion</w:t>
      </w:r>
    </w:p>
    <w:p w14:paraId="18DD5AA1" w14:textId="77777777" w:rsidR="00360592" w:rsidRPr="00360592" w:rsidRDefault="00360592" w:rsidP="00360592">
      <w:pPr>
        <w:widowControl/>
        <w:autoSpaceDE/>
        <w:autoSpaceDN/>
        <w:jc w:val="both"/>
        <w:rPr>
          <w:rFonts w:eastAsia="SimSun"/>
        </w:rPr>
      </w:pPr>
      <w:r w:rsidRPr="00360592">
        <w:rPr>
          <w:rFonts w:eastAsia="SimSun"/>
        </w:rPr>
        <w:t xml:space="preserve">This review paper gave the idea of advance field of facial emotion recognition (FER) taking support from affective computing, machine learning, and computer vision tasks. The main aim is to look how new technologies helped machine to understand human emotions better and faster. Since facial expressions, a powerful and widely understood way of communicating without words, using them in human-computer interaction is an important move toward creating smart and advanced systems. </w:t>
      </w:r>
    </w:p>
    <w:p w14:paraId="7EEA9F23" w14:textId="77777777" w:rsidR="00360592" w:rsidRPr="00360592" w:rsidRDefault="00360592" w:rsidP="00360592">
      <w:pPr>
        <w:widowControl/>
        <w:tabs>
          <w:tab w:val="left" w:pos="288"/>
        </w:tabs>
        <w:autoSpaceDE/>
        <w:autoSpaceDN/>
        <w:spacing w:after="120" w:line="228" w:lineRule="auto"/>
        <w:jc w:val="both"/>
        <w:rPr>
          <w:rFonts w:eastAsia="SimSun"/>
          <w:spacing w:val="-1"/>
          <w:lang w:eastAsia="x-none"/>
        </w:rPr>
      </w:pPr>
      <w:r w:rsidRPr="00360592">
        <w:rPr>
          <w:rFonts w:eastAsia="SimSun"/>
          <w:spacing w:val="-1"/>
          <w:lang w:eastAsia="x-none"/>
        </w:rPr>
        <w:t xml:space="preserve">The review pointed out that traditional human-computer interaction (HCI) system doesn’t often consider user’s emotions which leads to lower satisfaction and engagement. By adding facial emotions recognition (FER) features, systems can now respond to how users feel, making interactions more natural, responsive, and effective. Deep learning techniques like Convolutional Neural Networks (CNN) and tools like Deep Face have proven to be very accurate at recognizing emotions by analyzing facial expressions. </w:t>
      </w:r>
    </w:p>
    <w:p w14:paraId="09E7FAF4" w14:textId="77777777" w:rsidR="00360592" w:rsidRPr="00360592" w:rsidRDefault="00360592" w:rsidP="00360592">
      <w:pPr>
        <w:widowControl/>
        <w:tabs>
          <w:tab w:val="left" w:pos="288"/>
        </w:tabs>
        <w:autoSpaceDE/>
        <w:autoSpaceDN/>
        <w:spacing w:after="120" w:line="228" w:lineRule="auto"/>
        <w:jc w:val="both"/>
        <w:rPr>
          <w:rFonts w:eastAsia="SimSun"/>
          <w:spacing w:val="-1"/>
          <w:lang w:eastAsia="x-none"/>
        </w:rPr>
      </w:pPr>
      <w:r w:rsidRPr="00360592">
        <w:rPr>
          <w:rFonts w:eastAsia="SimSun"/>
          <w:spacing w:val="-1"/>
          <w:lang w:eastAsia="x-none"/>
        </w:rPr>
        <w:t xml:space="preserve">In fact, some experiments mentioned in the review showed accuracy levels over 95%, highlighting how reliable these methods are for real-world use. We looked at several well-known models and datasets, such as FER-2013, Face Net, and JAFFE. These have helped train and test strong FER systems using Deep Face. New methods, like using CNNs in multiple stages or </w:t>
      </w:r>
      <w:r w:rsidRPr="00360592">
        <w:rPr>
          <w:rFonts w:eastAsia="SimSun"/>
          <w:spacing w:val="-1"/>
          <w:lang w:eastAsia="x-none"/>
        </w:rPr>
        <w:t>combining different deep learning techniques, pushed performance even further. These updates make it possible to detect emotions in real-time with low delay and high confidence and accuracy. This allows to seek the opportunities in areas like education, healthcare, customer service, and mental health support. In the end, the review shows how emotion-aware technology can help remove the emotional gap between human and machines. By giving systems emotional intelligence by using latest technologies, we can create digital experiences that are more human, personalized, and effective &amp; increase human machine interaction. Future work should focus on better emotion detection across different cultures, improving real-time accuracy, and making sure system maintain the confidentiality of emotional data.</w:t>
      </w:r>
    </w:p>
    <w:p w14:paraId="23931239" w14:textId="77777777" w:rsidR="00360592" w:rsidRPr="00360592" w:rsidRDefault="00360592" w:rsidP="00360592">
      <w:pPr>
        <w:widowControl/>
        <w:tabs>
          <w:tab w:val="left" w:pos="288"/>
        </w:tabs>
        <w:autoSpaceDE/>
        <w:autoSpaceDN/>
        <w:spacing w:after="120" w:line="228" w:lineRule="auto"/>
        <w:jc w:val="both"/>
        <w:rPr>
          <w:rFonts w:eastAsia="SimSun"/>
          <w:spacing w:val="-1"/>
          <w:lang w:eastAsia="x-none"/>
        </w:rPr>
      </w:pPr>
    </w:p>
    <w:p w14:paraId="5C2ED54B" w14:textId="77777777" w:rsidR="00360592" w:rsidRPr="00360592" w:rsidRDefault="00360592" w:rsidP="00360592">
      <w:pPr>
        <w:widowControl/>
        <w:tabs>
          <w:tab w:val="left" w:pos="288"/>
        </w:tabs>
        <w:autoSpaceDE/>
        <w:autoSpaceDN/>
        <w:spacing w:after="120" w:line="228" w:lineRule="auto"/>
        <w:jc w:val="both"/>
        <w:rPr>
          <w:rFonts w:eastAsia="SimSun"/>
          <w:spacing w:val="-1"/>
          <w:lang w:eastAsia="x-none"/>
        </w:rPr>
      </w:pPr>
    </w:p>
    <w:p w14:paraId="0BB98E1E" w14:textId="77777777" w:rsidR="00360592" w:rsidRPr="00360592" w:rsidRDefault="00360592" w:rsidP="00360592">
      <w:pPr>
        <w:keepNext/>
        <w:keepLines/>
        <w:widowControl/>
        <w:tabs>
          <w:tab w:val="left" w:pos="216"/>
          <w:tab w:val="num" w:pos="576"/>
        </w:tabs>
        <w:autoSpaceDE/>
        <w:autoSpaceDN/>
        <w:spacing w:before="160" w:after="80"/>
        <w:jc w:val="center"/>
        <w:outlineLvl w:val="0"/>
        <w:rPr>
          <w:rFonts w:eastAsia="SimSun"/>
          <w:smallCaps/>
          <w:noProof/>
          <w:sz w:val="20"/>
          <w:szCs w:val="20"/>
        </w:rPr>
      </w:pPr>
      <w:r w:rsidRPr="00360592">
        <w:rPr>
          <w:rFonts w:eastAsia="SimSun"/>
          <w:smallCaps/>
          <w:noProof/>
          <w:sz w:val="20"/>
          <w:szCs w:val="20"/>
        </w:rPr>
        <w:t>References</w:t>
      </w:r>
    </w:p>
    <w:p w14:paraId="688DCFA4" w14:textId="77777777" w:rsidR="00360592" w:rsidRPr="00360592" w:rsidRDefault="00360592" w:rsidP="00360592">
      <w:pPr>
        <w:widowControl/>
        <w:autoSpaceDE/>
        <w:autoSpaceDN/>
        <w:jc w:val="center"/>
        <w:rPr>
          <w:rFonts w:eastAsia="SimSun"/>
          <w:sz w:val="20"/>
          <w:szCs w:val="20"/>
        </w:rPr>
      </w:pPr>
    </w:p>
    <w:p w14:paraId="2363B001"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Neha S, Nivya, Pooja HC Shekar, Keerthana S Kumar, AshaVG (2020) Emotion Recognition and Depression Detection using Deep Learning 2020 vol. 07, no. 08, pp. 2395 2472</w:t>
      </w:r>
    </w:p>
    <w:p w14:paraId="4263DFA5"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0C878926"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lang w:val="en-IN"/>
        </w:rPr>
      </w:pPr>
      <w:r w:rsidRPr="00360592">
        <w:rPr>
          <w:rFonts w:eastAsia="MS Mincho"/>
          <w:noProof/>
          <w:sz w:val="16"/>
          <w:szCs w:val="16"/>
          <w:lang w:val="en-IN"/>
        </w:rPr>
        <w:t xml:space="preserve">Alojaiman, B. (2021). Toward selection of trustworthy and efficient E-Learning platform. IEEE Access, 9, 133889–133901, </w:t>
      </w:r>
      <w:r w:rsidRPr="00360592">
        <w:rPr>
          <w:rFonts w:eastAsia="MS Mincho"/>
          <w:noProof/>
          <w:sz w:val="16"/>
          <w:szCs w:val="16"/>
        </w:rPr>
        <w:t>/</w:t>
      </w:r>
      <w:r w:rsidRPr="00360592">
        <w:rPr>
          <w:rFonts w:eastAsia="MS Mincho"/>
          <w:noProof/>
          <w:sz w:val="16"/>
          <w:szCs w:val="16"/>
          <w:lang w:val="en-IN"/>
        </w:rPr>
        <w:t>10. 1109/ access. 2021. 31141 50</w:t>
      </w:r>
    </w:p>
    <w:p w14:paraId="46A51FDE"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p>
    <w:p w14:paraId="47C44FCE"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lang w:val="en-IN"/>
        </w:rPr>
      </w:pPr>
      <w:r w:rsidRPr="00360592">
        <w:rPr>
          <w:rFonts w:eastAsia="MS Mincho"/>
          <w:noProof/>
          <w:sz w:val="16"/>
          <w:szCs w:val="16"/>
          <w:lang w:val="en-IN"/>
        </w:rPr>
        <w:t>Ariza, J., Jimeno, M., Villanueva-Polanco, R., &amp; Capacho, J. (2021). Provisioning computational resources for cloud-based e-learning platforms using deep learning techniques. IEEE Access, 9,</w:t>
      </w:r>
    </w:p>
    <w:p w14:paraId="5136689A"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r w:rsidRPr="00360592">
        <w:rPr>
          <w:rFonts w:eastAsia="MS Mincho"/>
          <w:noProof/>
          <w:sz w:val="16"/>
          <w:szCs w:val="16"/>
          <w:lang w:val="en-IN"/>
        </w:rPr>
        <w:t>89798–89811. /10. 1109/ access. 2021. 30903 66</w:t>
      </w:r>
    </w:p>
    <w:p w14:paraId="2F57C2D3"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p>
    <w:p w14:paraId="54D9DB30"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lang w:val="en-IN"/>
        </w:rPr>
        <w:t>Lyu, L., Zhang, Y., Chi, M. Y., Yang, F., Zhang, S. G., Liu, P., &amp; Lu, W. G. (2022). Spontaneous facial expression database of learners’ academic emotions in online learning with hand occlusion. Computers and Electrical Engineering, 97, 107667./10. 1016/j.compeleceng. 2021. 107667</w:t>
      </w:r>
    </w:p>
    <w:p w14:paraId="44BAA5AA"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477253CF"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 xml:space="preserve">Sreenidhi M J, Surabi Sri Dhanya S, Sahithi R (2020) Human Emotion Recognition System using Deep Learning Techniques 2020 vol. 07, no. 08, 2278-0181 </w:t>
      </w:r>
    </w:p>
    <w:p w14:paraId="0805F901"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682E55CE"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 xml:space="preserve">Ninad Mehendale (2020) Facial emotion recognition using convolutional neural networks (FERC) 2020 https://doi.org/10.1007/s42452-020-2234-1 </w:t>
      </w:r>
    </w:p>
    <w:p w14:paraId="549EB3C0"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6762A683"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Ramachandran Venkatesan, Sundarsingh Shirly, Mariappan Selvarathi and Theena Jemima Jebaseeli (2023) Human Emotion Detection Using DeepFace and Artificial Intelligence 2023.</w:t>
      </w:r>
    </w:p>
    <w:p w14:paraId="4E9AE0A8"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26A96A8B"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Eman M. G. Younis, Someya Mohsen, Essam H. Houssein, Osman Ali Sadek Ibrahim (2024) Machine learning for human emotion recognition 2024 /10.1007/s00521-024-09426-2</w:t>
      </w:r>
    </w:p>
    <w:p w14:paraId="4C692459"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78A4399A"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 xml:space="preserve">Alisha Fida, Muhammad Umer, Oumaima Saidani, Monia Hamdi, Khaled Alnowaiser, Carmen Bisogni, Andrea F. Abate, Imran Ashraf </w:t>
      </w:r>
      <w:r w:rsidRPr="00360592">
        <w:rPr>
          <w:rFonts w:eastAsia="MS Mincho"/>
          <w:noProof/>
          <w:sz w:val="16"/>
          <w:szCs w:val="16"/>
        </w:rPr>
        <w:lastRenderedPageBreak/>
        <w:t xml:space="preserve">(2023) Real time emotions recognition through facial expressions 2023 /10.1007/s11042-023-16722-x </w:t>
      </w:r>
    </w:p>
    <w:p w14:paraId="4F42CFE4"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512E3CE9"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Akhilesh Kumar, Awadhesh Kumar, Sumit Gupta, Machine Learning-Driven Emotion Recognition Through Facial Landmark Analysis 2025 /10.1007/s42979-025-03688-w.</w:t>
      </w:r>
    </w:p>
    <w:p w14:paraId="75E3A3BD"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390D757C"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Barbra Zupan, Michelle Eskritt (2023) Facial and Vocal Emotion Recognition in Adolescence 2023 /10.1007/s40894-023-00219-7</w:t>
      </w:r>
    </w:p>
    <w:p w14:paraId="5460D835"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22535201"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Essam H. Houssein, Asmaa Hammad, Abdelmgeid A. Ali (2022) Human emotion recognition from EEG-based brain computer interface using machine learning 2022 /10.1007/s00521-022 07292-4</w:t>
      </w:r>
    </w:p>
    <w:p w14:paraId="717DC7A7"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 xml:space="preserve">Runfang Guo, Hongfei Guo, Liwen Wang, Mengmeng Chen, Dong Yang, Bin Li1 (2024) Development and application of emotion recognition technology 2024 /10.1186/s40359 024-01581-4 </w:t>
      </w:r>
    </w:p>
    <w:p w14:paraId="016142F7"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0B52A36C"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 xml:space="preserve">RK Kapila Vani, P.Jayashree (2025) Platform 2025 /10.1007/s10639-024-13279-6 </w:t>
      </w:r>
    </w:p>
    <w:p w14:paraId="7C5427B8" w14:textId="77777777" w:rsidR="00360592" w:rsidRPr="00360592" w:rsidRDefault="00360592" w:rsidP="00360592">
      <w:pPr>
        <w:widowControl/>
        <w:autoSpaceDE/>
        <w:autoSpaceDN/>
        <w:spacing w:after="50" w:line="180" w:lineRule="exact"/>
        <w:ind w:left="354"/>
        <w:jc w:val="both"/>
        <w:rPr>
          <w:rFonts w:eastAsia="MS Mincho"/>
          <w:noProof/>
          <w:sz w:val="16"/>
          <w:szCs w:val="16"/>
        </w:rPr>
      </w:pPr>
    </w:p>
    <w:p w14:paraId="4384C01B" w14:textId="77777777" w:rsidR="00360592" w:rsidRPr="00360592" w:rsidRDefault="00360592" w:rsidP="00360592">
      <w:pPr>
        <w:widowControl/>
        <w:numPr>
          <w:ilvl w:val="0"/>
          <w:numId w:val="30"/>
        </w:numPr>
        <w:tabs>
          <w:tab w:val="num" w:pos="360"/>
        </w:tabs>
        <w:autoSpaceDE/>
        <w:autoSpaceDN/>
        <w:spacing w:after="50" w:line="180" w:lineRule="exact"/>
        <w:ind w:left="354" w:hanging="354"/>
        <w:jc w:val="both"/>
        <w:rPr>
          <w:rFonts w:eastAsia="MS Mincho"/>
          <w:noProof/>
          <w:sz w:val="16"/>
          <w:szCs w:val="16"/>
        </w:rPr>
      </w:pPr>
      <w:r w:rsidRPr="00360592">
        <w:rPr>
          <w:rFonts w:eastAsia="MS Mincho"/>
          <w:noProof/>
          <w:sz w:val="16"/>
          <w:szCs w:val="16"/>
        </w:rPr>
        <w:t>Sowmya BJ, Meeradevi, Sini Anna Alex, Anita Kanavalli, Supreeth S, Shruthi G, Rohith S (2023) Machine learning model for emotion detection and recognition using an enhanced Convolutional Neural Network.</w:t>
      </w:r>
    </w:p>
    <w:p w14:paraId="56CAB096"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38E55019"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Vishal singh bhati , Namita Tiwari, Meenu Chawla (2025) A Generalized Zero-Shot Deep Learning Classifier for Emotion Recognition Using Facial Expression Images 2025.</w:t>
      </w:r>
    </w:p>
    <w:p w14:paraId="503E8E3F"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0AE3E573"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Manisha Kasar, Bindu Garg, Trupati Suryawanshi (2024) EmoSense: Pioneering Facial Emotion Recognition with Precision Through Model Optimization and Face Emotion Constraints 2024</w:t>
      </w:r>
    </w:p>
    <w:p w14:paraId="63E62918"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0FC36007"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Mingyi Zhao,  Linrui Gong,  Abdul Sattar Din (2024) A review of the emotion recognitionmodel of robots 2024</w:t>
      </w:r>
    </w:p>
    <w:p w14:paraId="5547AC02"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p>
    <w:p w14:paraId="399E9CCC"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lang w:val="en-IN"/>
        </w:rPr>
      </w:pPr>
      <w:r w:rsidRPr="00360592">
        <w:rPr>
          <w:rFonts w:eastAsia="MS Mincho"/>
          <w:noProof/>
          <w:sz w:val="16"/>
          <w:szCs w:val="16"/>
          <w:lang w:val="en-IN"/>
        </w:rPr>
        <w:t xml:space="preserve">Sezer A, Altan A. Detection of solder paste defects with an optimization‐based deep learning model using image processing techniques. Soldering &amp; Surface Mount Technology. 2021;33(5):291-8. </w:t>
      </w:r>
    </w:p>
    <w:p w14:paraId="14F2104F"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p>
    <w:p w14:paraId="25686424"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lang w:val="en-IN"/>
        </w:rPr>
      </w:pPr>
      <w:r w:rsidRPr="00360592">
        <w:rPr>
          <w:rFonts w:eastAsia="MS Mincho"/>
          <w:noProof/>
          <w:sz w:val="16"/>
          <w:szCs w:val="16"/>
        </w:rPr>
        <w:t>A. Dangi, A. Mittal, and D. S. Kushwaha, ARO-RVFLNN: Artificial Rabbits Optimized Robust Random Vector Functional Link Network for sentiment classification, Expert Systems with Applications, 2023.</w:t>
      </w:r>
    </w:p>
    <w:p w14:paraId="30D690D2" w14:textId="77777777" w:rsidR="00360592" w:rsidRPr="00360592" w:rsidRDefault="00360592" w:rsidP="00360592">
      <w:pPr>
        <w:widowControl/>
        <w:autoSpaceDE/>
        <w:autoSpaceDN/>
        <w:spacing w:after="50" w:line="180" w:lineRule="exact"/>
        <w:ind w:left="360"/>
        <w:jc w:val="both"/>
        <w:rPr>
          <w:rFonts w:eastAsia="MS Mincho"/>
          <w:noProof/>
          <w:sz w:val="16"/>
          <w:szCs w:val="16"/>
          <w:lang w:val="en-IN"/>
        </w:rPr>
      </w:pPr>
    </w:p>
    <w:p w14:paraId="327E96AA"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M. Saleem, T. Anwar, and M. Usama, DeSCCNet: Spectro-temporal feature representation for speech emotion recognition, Applied Acoustics, vol. 215, 2023.</w:t>
      </w:r>
    </w:p>
    <w:p w14:paraId="3D66D173"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2C7DEC84"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M. Irfan, M. A. Javed, A. M. Qamar, and F. Hussain, Triplet-Loss-Based Deep CNN Features with SVM for Facial Emotion Recognition, IEEE Access, vol. 11, pp. 43025–43036, 2023.</w:t>
      </w:r>
    </w:p>
    <w:p w14:paraId="75E73F38"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43713B2F"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A. Savchenko, Multi-task EfficientNet-B2 with MTCNN and Adam optimization for facial emotion recognition, Signal Processing: Image Communication, vol. 118, 2023.</w:t>
      </w:r>
    </w:p>
    <w:p w14:paraId="69F84D05"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75AF9593"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S. Zhang, RDA-MTE: ResNet-50 + Bidirectional Attention + Transformer Encoder for facial expression recognition,Neural Computing and Applications, vol. 35, pp. 28195–28210, 2023.</w:t>
      </w:r>
    </w:p>
    <w:p w14:paraId="6C0A23A8" w14:textId="77777777" w:rsidR="00360592" w:rsidRPr="00360592" w:rsidRDefault="00360592" w:rsidP="00360592">
      <w:pPr>
        <w:widowControl/>
        <w:autoSpaceDE/>
        <w:autoSpaceDN/>
        <w:spacing w:after="50" w:line="180" w:lineRule="exact"/>
        <w:ind w:left="360" w:hanging="360"/>
        <w:jc w:val="both"/>
        <w:rPr>
          <w:rFonts w:eastAsia="MS Mincho"/>
          <w:noProof/>
          <w:sz w:val="16"/>
          <w:szCs w:val="16"/>
        </w:rPr>
      </w:pPr>
    </w:p>
    <w:p w14:paraId="5C06DC97"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 xml:space="preserve">A. S. Asghar, F. U. Khan, S. Nisar, and N. Shah, Facial emotion recognition using statistical features and machine learning, Multimedia </w:t>
      </w:r>
      <w:r w:rsidRPr="00360592">
        <w:rPr>
          <w:rFonts w:eastAsia="MS Mincho"/>
          <w:noProof/>
          <w:sz w:val="16"/>
          <w:szCs w:val="16"/>
        </w:rPr>
        <w:t>Tools and Applications, vol. 82, pp. 20541–20558, 2023, doi: 10.1007/s11042-023-15049-w.</w:t>
      </w:r>
    </w:p>
    <w:p w14:paraId="0E4970BD"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3276BB02"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P. Giannopoulos, I. Perikos, and I. Hatzilygeroudis, Deep learning approaches for facial emotion recognition: A case study on FER-2013, in Smart Innovation, Systems and Technologies, vol. 85, pp. 1–16, 2018.</w:t>
      </w:r>
    </w:p>
    <w:p w14:paraId="0FF105FC"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2C7F4840"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pPr>
      <w:r w:rsidRPr="00360592">
        <w:rPr>
          <w:rFonts w:eastAsia="MS Mincho"/>
          <w:noProof/>
          <w:sz w:val="16"/>
          <w:szCs w:val="16"/>
        </w:rPr>
        <w:t>W. M. Yassin, M. F. Abdollah, Z. Muslim, R. Ahmad, and A. Ismail, An emotion and gender detection using hybridized convolutional 2D and batch norm residual network learning, in Proc. ACM Int. Conf., 2021, pp. 79–84</w:t>
      </w:r>
    </w:p>
    <w:p w14:paraId="2A037F77" w14:textId="77777777" w:rsidR="00360592" w:rsidRPr="00360592" w:rsidRDefault="00360592" w:rsidP="00360592">
      <w:pPr>
        <w:widowControl/>
        <w:autoSpaceDE/>
        <w:autoSpaceDN/>
        <w:spacing w:after="50" w:line="180" w:lineRule="exact"/>
        <w:ind w:left="360"/>
        <w:jc w:val="both"/>
        <w:rPr>
          <w:rFonts w:eastAsia="MS Mincho"/>
          <w:noProof/>
          <w:sz w:val="16"/>
          <w:szCs w:val="16"/>
        </w:rPr>
      </w:pPr>
    </w:p>
    <w:p w14:paraId="633DC541" w14:textId="77777777" w:rsidR="00360592" w:rsidRPr="00360592" w:rsidRDefault="00360592" w:rsidP="00360592">
      <w:pPr>
        <w:widowControl/>
        <w:numPr>
          <w:ilvl w:val="0"/>
          <w:numId w:val="30"/>
        </w:numPr>
        <w:tabs>
          <w:tab w:val="num" w:pos="360"/>
        </w:tabs>
        <w:autoSpaceDE/>
        <w:autoSpaceDN/>
        <w:spacing w:after="50" w:line="180" w:lineRule="exact"/>
        <w:ind w:left="360"/>
        <w:jc w:val="both"/>
        <w:rPr>
          <w:rFonts w:eastAsia="MS Mincho"/>
          <w:noProof/>
          <w:sz w:val="16"/>
          <w:szCs w:val="16"/>
        </w:rPr>
        <w:sectPr w:rsidR="00360592" w:rsidRPr="00360592" w:rsidSect="00CF3803">
          <w:type w:val="continuous"/>
          <w:pgSz w:w="11906" w:h="16838" w:code="9"/>
          <w:pgMar w:top="1077" w:right="907" w:bottom="2438" w:left="907" w:header="720" w:footer="720" w:gutter="0"/>
          <w:cols w:num="2" w:space="360"/>
          <w:docGrid w:linePitch="360"/>
        </w:sectPr>
      </w:pPr>
      <w:r w:rsidRPr="00360592">
        <w:rPr>
          <w:rFonts w:eastAsia="MS Mincho"/>
          <w:noProof/>
          <w:sz w:val="16"/>
          <w:szCs w:val="16"/>
        </w:rPr>
        <w:t>X. Zhao, X. Shi, and S. Zhang, Facial expression recognition via deep learning, IETE Technical Review, vol. 32, no. 5, pp. 347–355,</w:t>
      </w:r>
    </w:p>
    <w:p w14:paraId="53C54453" w14:textId="77777777" w:rsidR="00360592" w:rsidRDefault="00360592" w:rsidP="000F655B">
      <w:pPr>
        <w:widowControl/>
        <w:autoSpaceDE/>
        <w:autoSpaceDN/>
        <w:spacing w:before="100" w:beforeAutospacing="1" w:after="100" w:afterAutospacing="1"/>
        <w:jc w:val="center"/>
        <w:rPr>
          <w:rFonts w:eastAsia="MS Mincho"/>
          <w:noProof/>
          <w:kern w:val="48"/>
          <w:sz w:val="36"/>
          <w:szCs w:val="36"/>
        </w:rPr>
      </w:pPr>
    </w:p>
    <w:sectPr w:rsidR="00360592" w:rsidSect="00642D85">
      <w:pgSz w:w="11906" w:h="16838" w:code="9"/>
      <w:pgMar w:top="540" w:right="893" w:bottom="1440" w:left="893"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52D32" w14:textId="77777777" w:rsidR="00342CB1" w:rsidRDefault="00342CB1">
      <w:r>
        <w:separator/>
      </w:r>
    </w:p>
  </w:endnote>
  <w:endnote w:type="continuationSeparator" w:id="0">
    <w:p w14:paraId="2EA7801F" w14:textId="77777777" w:rsidR="00342CB1" w:rsidRDefault="00342CB1">
      <w:r>
        <w:continuationSeparator/>
      </w:r>
    </w:p>
  </w:endnote>
  <w:endnote w:type="continuationNotice" w:id="1">
    <w:p w14:paraId="53BF6053" w14:textId="77777777" w:rsidR="00342CB1" w:rsidRDefault="00342C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44C49A35" w14:textId="77777777" w:rsidTr="0A6D220F">
      <w:trPr>
        <w:trHeight w:val="300"/>
      </w:trPr>
      <w:tc>
        <w:tcPr>
          <w:tcW w:w="3370" w:type="dxa"/>
        </w:tcPr>
        <w:p w14:paraId="431CF20E" w14:textId="77777777" w:rsidR="001505DA" w:rsidRDefault="001505DA" w:rsidP="0A6D220F">
          <w:pPr>
            <w:pStyle w:val="Header"/>
            <w:ind w:left="-115"/>
          </w:pPr>
        </w:p>
      </w:tc>
      <w:tc>
        <w:tcPr>
          <w:tcW w:w="3370" w:type="dxa"/>
        </w:tcPr>
        <w:p w14:paraId="487EDE20" w14:textId="77777777" w:rsidR="001505DA" w:rsidRDefault="001505DA" w:rsidP="0A6D220F">
          <w:pPr>
            <w:pStyle w:val="Header"/>
            <w:jc w:val="center"/>
          </w:pPr>
        </w:p>
      </w:tc>
      <w:tc>
        <w:tcPr>
          <w:tcW w:w="3370" w:type="dxa"/>
        </w:tcPr>
        <w:p w14:paraId="461C3FB3" w14:textId="77777777" w:rsidR="001505DA" w:rsidRDefault="001505DA" w:rsidP="0A6D220F">
          <w:pPr>
            <w:pStyle w:val="Header"/>
            <w:ind w:right="-115"/>
            <w:jc w:val="right"/>
          </w:pPr>
        </w:p>
      </w:tc>
    </w:tr>
  </w:tbl>
  <w:p w14:paraId="455CB779" w14:textId="77777777" w:rsidR="001505DA" w:rsidRDefault="001505DA" w:rsidP="0A6D22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3ED114B2" w14:textId="77777777" w:rsidTr="0A6D220F">
      <w:trPr>
        <w:trHeight w:val="300"/>
      </w:trPr>
      <w:tc>
        <w:tcPr>
          <w:tcW w:w="3370" w:type="dxa"/>
        </w:tcPr>
        <w:p w14:paraId="094CB4CF" w14:textId="77777777" w:rsidR="001505DA" w:rsidRDefault="001505DA" w:rsidP="0A6D220F">
          <w:pPr>
            <w:pStyle w:val="Header"/>
            <w:ind w:left="-115"/>
          </w:pPr>
        </w:p>
      </w:tc>
      <w:tc>
        <w:tcPr>
          <w:tcW w:w="3370" w:type="dxa"/>
        </w:tcPr>
        <w:p w14:paraId="5EC124E1" w14:textId="77777777" w:rsidR="001505DA" w:rsidRDefault="001505DA" w:rsidP="0A6D220F">
          <w:pPr>
            <w:pStyle w:val="Header"/>
            <w:jc w:val="center"/>
          </w:pPr>
        </w:p>
      </w:tc>
      <w:tc>
        <w:tcPr>
          <w:tcW w:w="3370" w:type="dxa"/>
        </w:tcPr>
        <w:p w14:paraId="32B0AC5C" w14:textId="77777777" w:rsidR="001505DA" w:rsidRDefault="001505DA" w:rsidP="0A6D220F">
          <w:pPr>
            <w:pStyle w:val="Header"/>
            <w:ind w:right="-115"/>
            <w:jc w:val="right"/>
          </w:pPr>
        </w:p>
      </w:tc>
    </w:tr>
  </w:tbl>
  <w:p w14:paraId="7613D13E" w14:textId="77777777" w:rsidR="001505DA" w:rsidRDefault="001505DA" w:rsidP="0A6D22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632776"/>
      <w:docPartObj>
        <w:docPartGallery w:val="Page Numbers (Bottom of Page)"/>
        <w:docPartUnique/>
      </w:docPartObj>
    </w:sdtPr>
    <w:sdtEndPr>
      <w:rPr>
        <w:noProof/>
      </w:rPr>
    </w:sdtEndPr>
    <w:sdtContent>
      <w:p w14:paraId="308B4E07" w14:textId="77777777" w:rsidR="001505DA" w:rsidRDefault="00150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3D2AB2" w14:textId="77777777" w:rsidR="001505DA" w:rsidRDefault="001505DA" w:rsidP="0A6D22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864957"/>
      <w:docPartObj>
        <w:docPartGallery w:val="Page Numbers (Bottom of Page)"/>
        <w:docPartUnique/>
      </w:docPartObj>
    </w:sdtPr>
    <w:sdtEndPr>
      <w:rPr>
        <w:noProof/>
      </w:rPr>
    </w:sdtEndPr>
    <w:sdtContent>
      <w:p w14:paraId="6C54FB48" w14:textId="77777777" w:rsidR="001505DA" w:rsidRDefault="00150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8F46B" w14:textId="77777777" w:rsidR="001505DA" w:rsidRDefault="001505DA" w:rsidP="0A6D22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DA58C" w14:textId="77777777" w:rsidR="001505DA" w:rsidRDefault="001505DA" w:rsidP="0A6D22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265665"/>
      <w:docPartObj>
        <w:docPartGallery w:val="Page Numbers (Bottom of Page)"/>
        <w:docPartUnique/>
      </w:docPartObj>
    </w:sdtPr>
    <w:sdtEndPr>
      <w:rPr>
        <w:noProof/>
      </w:rPr>
    </w:sdtEndPr>
    <w:sdtContent>
      <w:p w14:paraId="2EF2BFB8" w14:textId="77777777" w:rsidR="001505DA" w:rsidRDefault="00150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1B3A9" w14:textId="77777777" w:rsidR="001505DA" w:rsidRDefault="001505DA" w:rsidP="0A6D220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38479"/>
      <w:docPartObj>
        <w:docPartGallery w:val="Page Numbers (Bottom of Page)"/>
        <w:docPartUnique/>
      </w:docPartObj>
    </w:sdtPr>
    <w:sdtEndPr>
      <w:rPr>
        <w:noProof/>
      </w:rPr>
    </w:sdtEndPr>
    <w:sdtContent>
      <w:p w14:paraId="03395119" w14:textId="77777777" w:rsidR="001505DA" w:rsidRDefault="00150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8EB53" w14:textId="77777777" w:rsidR="001505DA" w:rsidRDefault="001505DA" w:rsidP="0A6D220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AE247" w14:textId="77777777" w:rsidR="001505DA" w:rsidRPr="006F6D3D" w:rsidRDefault="001505DA" w:rsidP="00CF3803">
    <w:pPr>
      <w:pStyle w:val="Footer"/>
      <w:rPr>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A5C3" w14:textId="77777777" w:rsidR="001505DA" w:rsidRPr="006F6D3D" w:rsidRDefault="001505DA" w:rsidP="00CF3803">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7B6C2" w14:textId="77777777" w:rsidR="00342CB1" w:rsidRDefault="00342CB1">
      <w:r>
        <w:separator/>
      </w:r>
    </w:p>
  </w:footnote>
  <w:footnote w:type="continuationSeparator" w:id="0">
    <w:p w14:paraId="359EB72C" w14:textId="77777777" w:rsidR="00342CB1" w:rsidRDefault="00342CB1">
      <w:r>
        <w:continuationSeparator/>
      </w:r>
    </w:p>
  </w:footnote>
  <w:footnote w:type="continuationNotice" w:id="1">
    <w:p w14:paraId="219904E6" w14:textId="77777777" w:rsidR="00342CB1" w:rsidRDefault="00342C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20DC1F4E" w14:textId="77777777" w:rsidTr="0A6D220F">
      <w:trPr>
        <w:trHeight w:val="300"/>
      </w:trPr>
      <w:tc>
        <w:tcPr>
          <w:tcW w:w="3370" w:type="dxa"/>
        </w:tcPr>
        <w:p w14:paraId="65053BF7" w14:textId="77777777" w:rsidR="001505DA" w:rsidRDefault="001505DA" w:rsidP="0A6D220F">
          <w:pPr>
            <w:pStyle w:val="Header"/>
            <w:ind w:left="-115"/>
          </w:pPr>
        </w:p>
      </w:tc>
      <w:tc>
        <w:tcPr>
          <w:tcW w:w="3370" w:type="dxa"/>
        </w:tcPr>
        <w:p w14:paraId="14DA697F" w14:textId="77777777" w:rsidR="001505DA" w:rsidRDefault="001505DA" w:rsidP="0A6D220F">
          <w:pPr>
            <w:pStyle w:val="Header"/>
            <w:jc w:val="center"/>
          </w:pPr>
        </w:p>
      </w:tc>
      <w:tc>
        <w:tcPr>
          <w:tcW w:w="3370" w:type="dxa"/>
        </w:tcPr>
        <w:p w14:paraId="1A0DDCCB" w14:textId="77777777" w:rsidR="001505DA" w:rsidRDefault="001505DA" w:rsidP="0A6D220F">
          <w:pPr>
            <w:pStyle w:val="Header"/>
            <w:ind w:right="-115"/>
            <w:jc w:val="right"/>
          </w:pPr>
        </w:p>
      </w:tc>
    </w:tr>
  </w:tbl>
  <w:p w14:paraId="37A9B8B8" w14:textId="77777777" w:rsidR="001505DA" w:rsidRDefault="001505DA" w:rsidP="0A6D2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176F15BF" w14:textId="77777777" w:rsidTr="0A6D220F">
      <w:trPr>
        <w:trHeight w:val="300"/>
      </w:trPr>
      <w:tc>
        <w:tcPr>
          <w:tcW w:w="3370" w:type="dxa"/>
        </w:tcPr>
        <w:p w14:paraId="0186B6EC" w14:textId="77777777" w:rsidR="001505DA" w:rsidRDefault="001505DA" w:rsidP="0A6D220F">
          <w:pPr>
            <w:pStyle w:val="Header"/>
            <w:ind w:left="-115"/>
          </w:pPr>
        </w:p>
      </w:tc>
      <w:tc>
        <w:tcPr>
          <w:tcW w:w="3370" w:type="dxa"/>
        </w:tcPr>
        <w:p w14:paraId="28242DDD" w14:textId="77777777" w:rsidR="001505DA" w:rsidRDefault="001505DA" w:rsidP="0A6D220F">
          <w:pPr>
            <w:pStyle w:val="Header"/>
            <w:jc w:val="center"/>
          </w:pPr>
        </w:p>
      </w:tc>
      <w:tc>
        <w:tcPr>
          <w:tcW w:w="3370" w:type="dxa"/>
        </w:tcPr>
        <w:p w14:paraId="0F003E9F" w14:textId="77777777" w:rsidR="001505DA" w:rsidRDefault="001505DA" w:rsidP="0A6D220F">
          <w:pPr>
            <w:pStyle w:val="Header"/>
            <w:ind w:right="-115"/>
            <w:jc w:val="right"/>
          </w:pPr>
        </w:p>
      </w:tc>
    </w:tr>
  </w:tbl>
  <w:p w14:paraId="1BA1F028" w14:textId="77777777" w:rsidR="001505DA" w:rsidRDefault="001505DA" w:rsidP="0A6D22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7D4D19E6" w14:textId="77777777" w:rsidTr="0A6D220F">
      <w:trPr>
        <w:trHeight w:val="300"/>
      </w:trPr>
      <w:tc>
        <w:tcPr>
          <w:tcW w:w="3370" w:type="dxa"/>
        </w:tcPr>
        <w:p w14:paraId="07E00353" w14:textId="77777777" w:rsidR="001505DA" w:rsidRDefault="001505DA" w:rsidP="0A6D220F">
          <w:pPr>
            <w:pStyle w:val="Header"/>
            <w:ind w:left="-115"/>
          </w:pPr>
        </w:p>
      </w:tc>
      <w:tc>
        <w:tcPr>
          <w:tcW w:w="3370" w:type="dxa"/>
        </w:tcPr>
        <w:p w14:paraId="37EC2A72" w14:textId="77777777" w:rsidR="001505DA" w:rsidRDefault="001505DA" w:rsidP="0A6D220F">
          <w:pPr>
            <w:pStyle w:val="Header"/>
            <w:jc w:val="center"/>
          </w:pPr>
        </w:p>
      </w:tc>
      <w:tc>
        <w:tcPr>
          <w:tcW w:w="3370" w:type="dxa"/>
        </w:tcPr>
        <w:p w14:paraId="7A252017" w14:textId="77777777" w:rsidR="001505DA" w:rsidRDefault="001505DA" w:rsidP="0A6D220F">
          <w:pPr>
            <w:pStyle w:val="Header"/>
            <w:ind w:right="-115"/>
            <w:jc w:val="right"/>
          </w:pPr>
        </w:p>
      </w:tc>
    </w:tr>
  </w:tbl>
  <w:p w14:paraId="11E77D06" w14:textId="77777777" w:rsidR="001505DA" w:rsidRDefault="001505DA" w:rsidP="0A6D22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5253C637" w14:textId="77777777" w:rsidTr="0A6D220F">
      <w:trPr>
        <w:trHeight w:val="300"/>
      </w:trPr>
      <w:tc>
        <w:tcPr>
          <w:tcW w:w="3370" w:type="dxa"/>
        </w:tcPr>
        <w:p w14:paraId="0CB1B1C7" w14:textId="77777777" w:rsidR="001505DA" w:rsidRDefault="001505DA" w:rsidP="0A6D220F">
          <w:pPr>
            <w:pStyle w:val="Header"/>
            <w:ind w:left="-115"/>
          </w:pPr>
        </w:p>
      </w:tc>
      <w:tc>
        <w:tcPr>
          <w:tcW w:w="3370" w:type="dxa"/>
        </w:tcPr>
        <w:p w14:paraId="17FDC968" w14:textId="77777777" w:rsidR="001505DA" w:rsidRDefault="001505DA" w:rsidP="0A6D220F">
          <w:pPr>
            <w:pStyle w:val="Header"/>
            <w:jc w:val="center"/>
          </w:pPr>
        </w:p>
      </w:tc>
      <w:tc>
        <w:tcPr>
          <w:tcW w:w="3370" w:type="dxa"/>
        </w:tcPr>
        <w:p w14:paraId="7E245167" w14:textId="77777777" w:rsidR="001505DA" w:rsidRDefault="001505DA" w:rsidP="0A6D220F">
          <w:pPr>
            <w:pStyle w:val="Header"/>
            <w:ind w:right="-115"/>
            <w:jc w:val="right"/>
          </w:pPr>
        </w:p>
      </w:tc>
    </w:tr>
  </w:tbl>
  <w:p w14:paraId="72E81819" w14:textId="77777777" w:rsidR="001505DA" w:rsidRDefault="001505DA" w:rsidP="0A6D22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713BF5FE" w14:textId="77777777" w:rsidTr="0A6D220F">
      <w:trPr>
        <w:trHeight w:val="300"/>
      </w:trPr>
      <w:tc>
        <w:tcPr>
          <w:tcW w:w="3370" w:type="dxa"/>
        </w:tcPr>
        <w:p w14:paraId="6718163A" w14:textId="77777777" w:rsidR="001505DA" w:rsidRDefault="001505DA" w:rsidP="0A6D220F">
          <w:pPr>
            <w:pStyle w:val="Header"/>
            <w:ind w:left="-115"/>
          </w:pPr>
        </w:p>
      </w:tc>
      <w:tc>
        <w:tcPr>
          <w:tcW w:w="3370" w:type="dxa"/>
        </w:tcPr>
        <w:p w14:paraId="221999EC" w14:textId="77777777" w:rsidR="001505DA" w:rsidRDefault="001505DA" w:rsidP="0A6D220F">
          <w:pPr>
            <w:pStyle w:val="Header"/>
            <w:jc w:val="center"/>
          </w:pPr>
        </w:p>
      </w:tc>
      <w:tc>
        <w:tcPr>
          <w:tcW w:w="3370" w:type="dxa"/>
        </w:tcPr>
        <w:p w14:paraId="4B32A6F6" w14:textId="77777777" w:rsidR="001505DA" w:rsidRDefault="001505DA" w:rsidP="0A6D220F">
          <w:pPr>
            <w:pStyle w:val="Header"/>
            <w:ind w:right="-115"/>
            <w:jc w:val="right"/>
          </w:pPr>
        </w:p>
      </w:tc>
    </w:tr>
  </w:tbl>
  <w:p w14:paraId="24590E2E" w14:textId="77777777" w:rsidR="001505DA" w:rsidRDefault="001505DA" w:rsidP="0A6D22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5CA0126F" w14:textId="77777777" w:rsidTr="0A6D220F">
      <w:trPr>
        <w:trHeight w:val="300"/>
      </w:trPr>
      <w:tc>
        <w:tcPr>
          <w:tcW w:w="3370" w:type="dxa"/>
        </w:tcPr>
        <w:p w14:paraId="19990459" w14:textId="77777777" w:rsidR="001505DA" w:rsidRDefault="001505DA" w:rsidP="0A6D220F">
          <w:pPr>
            <w:pStyle w:val="Header"/>
            <w:ind w:left="-115"/>
          </w:pPr>
        </w:p>
      </w:tc>
      <w:tc>
        <w:tcPr>
          <w:tcW w:w="3370" w:type="dxa"/>
        </w:tcPr>
        <w:p w14:paraId="1E4883F4" w14:textId="77777777" w:rsidR="001505DA" w:rsidRDefault="001505DA" w:rsidP="0A6D220F">
          <w:pPr>
            <w:pStyle w:val="Header"/>
            <w:jc w:val="center"/>
          </w:pPr>
        </w:p>
      </w:tc>
      <w:tc>
        <w:tcPr>
          <w:tcW w:w="3370" w:type="dxa"/>
        </w:tcPr>
        <w:p w14:paraId="5EFAF544" w14:textId="77777777" w:rsidR="001505DA" w:rsidRDefault="001505DA" w:rsidP="0A6D220F">
          <w:pPr>
            <w:pStyle w:val="Header"/>
            <w:ind w:right="-115"/>
            <w:jc w:val="right"/>
          </w:pPr>
        </w:p>
      </w:tc>
    </w:tr>
  </w:tbl>
  <w:p w14:paraId="03F01946" w14:textId="77777777" w:rsidR="001505DA" w:rsidRDefault="001505DA" w:rsidP="0A6D22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3F812708" w14:textId="77777777" w:rsidTr="0A6D220F">
      <w:trPr>
        <w:trHeight w:val="300"/>
      </w:trPr>
      <w:tc>
        <w:tcPr>
          <w:tcW w:w="3370" w:type="dxa"/>
        </w:tcPr>
        <w:p w14:paraId="654FDFF8" w14:textId="77777777" w:rsidR="001505DA" w:rsidRDefault="001505DA" w:rsidP="0A6D220F">
          <w:pPr>
            <w:pStyle w:val="Header"/>
            <w:ind w:left="-115"/>
          </w:pPr>
        </w:p>
      </w:tc>
      <w:tc>
        <w:tcPr>
          <w:tcW w:w="3370" w:type="dxa"/>
        </w:tcPr>
        <w:p w14:paraId="44500E20" w14:textId="77777777" w:rsidR="001505DA" w:rsidRDefault="001505DA" w:rsidP="0A6D220F">
          <w:pPr>
            <w:pStyle w:val="Header"/>
            <w:jc w:val="center"/>
          </w:pPr>
        </w:p>
      </w:tc>
      <w:tc>
        <w:tcPr>
          <w:tcW w:w="3370" w:type="dxa"/>
        </w:tcPr>
        <w:p w14:paraId="4E3AC415" w14:textId="77777777" w:rsidR="001505DA" w:rsidRDefault="001505DA" w:rsidP="0A6D220F">
          <w:pPr>
            <w:pStyle w:val="Header"/>
            <w:ind w:right="-115"/>
            <w:jc w:val="right"/>
          </w:pPr>
        </w:p>
      </w:tc>
    </w:tr>
  </w:tbl>
  <w:p w14:paraId="58C329BC" w14:textId="77777777" w:rsidR="001505DA" w:rsidRDefault="001505DA" w:rsidP="0A6D220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3505F6B9" w14:textId="77777777" w:rsidTr="0A6D220F">
      <w:trPr>
        <w:trHeight w:val="300"/>
      </w:trPr>
      <w:tc>
        <w:tcPr>
          <w:tcW w:w="3370" w:type="dxa"/>
        </w:tcPr>
        <w:p w14:paraId="6728D531" w14:textId="77777777" w:rsidR="001505DA" w:rsidRDefault="001505DA" w:rsidP="0A6D220F">
          <w:pPr>
            <w:pStyle w:val="Header"/>
            <w:ind w:left="-115"/>
          </w:pPr>
        </w:p>
      </w:tc>
      <w:tc>
        <w:tcPr>
          <w:tcW w:w="3370" w:type="dxa"/>
        </w:tcPr>
        <w:p w14:paraId="2487B6E8" w14:textId="77777777" w:rsidR="001505DA" w:rsidRDefault="001505DA" w:rsidP="0A6D220F">
          <w:pPr>
            <w:pStyle w:val="Header"/>
            <w:jc w:val="center"/>
          </w:pPr>
        </w:p>
      </w:tc>
      <w:tc>
        <w:tcPr>
          <w:tcW w:w="3370" w:type="dxa"/>
        </w:tcPr>
        <w:p w14:paraId="0580B0A9" w14:textId="77777777" w:rsidR="001505DA" w:rsidRDefault="001505DA" w:rsidP="0A6D220F">
          <w:pPr>
            <w:pStyle w:val="Header"/>
            <w:ind w:right="-115"/>
            <w:jc w:val="right"/>
          </w:pPr>
        </w:p>
      </w:tc>
    </w:tr>
  </w:tbl>
  <w:p w14:paraId="40D6DAF1" w14:textId="77777777" w:rsidR="001505DA" w:rsidRDefault="001505DA" w:rsidP="0A6D220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001505DA" w14:paraId="4609FF02" w14:textId="77777777" w:rsidTr="0A6D220F">
      <w:trPr>
        <w:trHeight w:val="300"/>
      </w:trPr>
      <w:tc>
        <w:tcPr>
          <w:tcW w:w="3370" w:type="dxa"/>
        </w:tcPr>
        <w:p w14:paraId="64771D2B" w14:textId="77777777" w:rsidR="001505DA" w:rsidRDefault="001505DA" w:rsidP="0A6D220F">
          <w:pPr>
            <w:pStyle w:val="Header"/>
            <w:ind w:left="-115"/>
          </w:pPr>
        </w:p>
      </w:tc>
      <w:tc>
        <w:tcPr>
          <w:tcW w:w="3370" w:type="dxa"/>
        </w:tcPr>
        <w:p w14:paraId="48A6D62F" w14:textId="77777777" w:rsidR="001505DA" w:rsidRDefault="001505DA" w:rsidP="0A6D220F">
          <w:pPr>
            <w:pStyle w:val="Header"/>
            <w:jc w:val="center"/>
          </w:pPr>
        </w:p>
      </w:tc>
      <w:tc>
        <w:tcPr>
          <w:tcW w:w="3370" w:type="dxa"/>
        </w:tcPr>
        <w:p w14:paraId="4373A191" w14:textId="77777777" w:rsidR="001505DA" w:rsidRDefault="001505DA" w:rsidP="0A6D220F">
          <w:pPr>
            <w:pStyle w:val="Header"/>
            <w:ind w:right="-115"/>
            <w:jc w:val="right"/>
          </w:pPr>
        </w:p>
      </w:tc>
    </w:tr>
  </w:tbl>
  <w:p w14:paraId="0888C692" w14:textId="77777777" w:rsidR="001505DA" w:rsidRDefault="001505DA" w:rsidP="0A6D220F">
    <w:pPr>
      <w:pStyle w:val="Header"/>
    </w:pPr>
  </w:p>
</w:hdr>
</file>

<file path=word/intelligence2.xml><?xml version="1.0" encoding="utf-8"?>
<int2:intelligence xmlns:int2="http://schemas.microsoft.com/office/intelligence/2020/intelligence" xmlns:oel="http://schemas.microsoft.com/office/2019/extlst">
  <int2:observations>
    <int2:textHash int2:hashCode="qqzYrC2RTxQ+lz" int2:id="WJ0SRpn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3877C2"/>
    <w:lvl w:ilvl="0">
      <w:start w:val="1"/>
      <w:numFmt w:val="decimal"/>
      <w:lvlText w:val="[%1]"/>
      <w:lvlJc w:val="left"/>
      <w:pPr>
        <w:tabs>
          <w:tab w:val="num" w:pos="926"/>
        </w:tabs>
        <w:ind w:left="926" w:hanging="360"/>
      </w:pPr>
      <w:rPr>
        <w:rFonts w:ascii="Times New Roman" w:hAnsi="Times New Roman" w:cs="Times New Roman" w:hint="default"/>
        <w:b w:val="0"/>
        <w:bCs w:val="0"/>
        <w:i w:val="0"/>
        <w:iCs w:val="0"/>
        <w:sz w:val="16"/>
        <w:szCs w:val="16"/>
      </w:rPr>
    </w:lvl>
  </w:abstractNum>
  <w:abstractNum w:abstractNumId="1" w15:restartNumberingAfterBreak="0">
    <w:nsid w:val="FFFFFF89"/>
    <w:multiLevelType w:val="singleLevel"/>
    <w:tmpl w:val="4009000F"/>
    <w:lvl w:ilvl="0">
      <w:start w:val="1"/>
      <w:numFmt w:val="decimal"/>
      <w:lvlText w:val="%1."/>
      <w:lvlJc w:val="left"/>
      <w:pPr>
        <w:ind w:left="360" w:hanging="360"/>
      </w:pPr>
      <w:rPr>
        <w:rFonts w:hint="default"/>
      </w:rPr>
    </w:lvl>
  </w:abstractNum>
  <w:abstractNum w:abstractNumId="2" w15:restartNumberingAfterBreak="0">
    <w:nsid w:val="022AB403"/>
    <w:multiLevelType w:val="hybridMultilevel"/>
    <w:tmpl w:val="E1E828EA"/>
    <w:lvl w:ilvl="0" w:tplc="FFF4C7B8">
      <w:start w:val="1"/>
      <w:numFmt w:val="bullet"/>
      <w:lvlText w:val=""/>
      <w:lvlJc w:val="left"/>
      <w:pPr>
        <w:ind w:left="720" w:hanging="360"/>
      </w:pPr>
      <w:rPr>
        <w:rFonts w:ascii="Symbol" w:hAnsi="Symbol" w:hint="default"/>
      </w:rPr>
    </w:lvl>
    <w:lvl w:ilvl="1" w:tplc="8CD8E540">
      <w:start w:val="1"/>
      <w:numFmt w:val="bullet"/>
      <w:lvlText w:val="o"/>
      <w:lvlJc w:val="left"/>
      <w:pPr>
        <w:ind w:left="1440" w:hanging="360"/>
      </w:pPr>
      <w:rPr>
        <w:rFonts w:ascii="Courier New" w:hAnsi="Courier New" w:hint="default"/>
      </w:rPr>
    </w:lvl>
    <w:lvl w:ilvl="2" w:tplc="81924460">
      <w:start w:val="1"/>
      <w:numFmt w:val="bullet"/>
      <w:lvlText w:val=""/>
      <w:lvlJc w:val="left"/>
      <w:pPr>
        <w:ind w:left="2160" w:hanging="360"/>
      </w:pPr>
      <w:rPr>
        <w:rFonts w:ascii="Wingdings" w:hAnsi="Wingdings" w:hint="default"/>
      </w:rPr>
    </w:lvl>
    <w:lvl w:ilvl="3" w:tplc="AC2A5D38">
      <w:start w:val="1"/>
      <w:numFmt w:val="bullet"/>
      <w:lvlText w:val=""/>
      <w:lvlJc w:val="left"/>
      <w:pPr>
        <w:ind w:left="2880" w:hanging="360"/>
      </w:pPr>
      <w:rPr>
        <w:rFonts w:ascii="Symbol" w:hAnsi="Symbol" w:hint="default"/>
      </w:rPr>
    </w:lvl>
    <w:lvl w:ilvl="4" w:tplc="C7848E08">
      <w:start w:val="1"/>
      <w:numFmt w:val="bullet"/>
      <w:lvlText w:val="o"/>
      <w:lvlJc w:val="left"/>
      <w:pPr>
        <w:ind w:left="3600" w:hanging="360"/>
      </w:pPr>
      <w:rPr>
        <w:rFonts w:ascii="Courier New" w:hAnsi="Courier New" w:hint="default"/>
      </w:rPr>
    </w:lvl>
    <w:lvl w:ilvl="5" w:tplc="44FCD22A">
      <w:start w:val="1"/>
      <w:numFmt w:val="bullet"/>
      <w:lvlText w:val=""/>
      <w:lvlJc w:val="left"/>
      <w:pPr>
        <w:ind w:left="4320" w:hanging="360"/>
      </w:pPr>
      <w:rPr>
        <w:rFonts w:ascii="Wingdings" w:hAnsi="Wingdings" w:hint="default"/>
      </w:rPr>
    </w:lvl>
    <w:lvl w:ilvl="6" w:tplc="126C25F8">
      <w:start w:val="1"/>
      <w:numFmt w:val="bullet"/>
      <w:lvlText w:val=""/>
      <w:lvlJc w:val="left"/>
      <w:pPr>
        <w:ind w:left="5040" w:hanging="360"/>
      </w:pPr>
      <w:rPr>
        <w:rFonts w:ascii="Symbol" w:hAnsi="Symbol" w:hint="default"/>
      </w:rPr>
    </w:lvl>
    <w:lvl w:ilvl="7" w:tplc="EC74E342">
      <w:start w:val="1"/>
      <w:numFmt w:val="bullet"/>
      <w:lvlText w:val="o"/>
      <w:lvlJc w:val="left"/>
      <w:pPr>
        <w:ind w:left="5760" w:hanging="360"/>
      </w:pPr>
      <w:rPr>
        <w:rFonts w:ascii="Courier New" w:hAnsi="Courier New" w:hint="default"/>
      </w:rPr>
    </w:lvl>
    <w:lvl w:ilvl="8" w:tplc="1916E286">
      <w:start w:val="1"/>
      <w:numFmt w:val="bullet"/>
      <w:lvlText w:val=""/>
      <w:lvlJc w:val="left"/>
      <w:pPr>
        <w:ind w:left="6480" w:hanging="360"/>
      </w:pPr>
      <w:rPr>
        <w:rFonts w:ascii="Wingdings" w:hAnsi="Wingdings" w:hint="default"/>
      </w:rPr>
    </w:lvl>
  </w:abstractNum>
  <w:abstractNum w:abstractNumId="3" w15:restartNumberingAfterBreak="0">
    <w:nsid w:val="08C6439D"/>
    <w:multiLevelType w:val="hybridMultilevel"/>
    <w:tmpl w:val="1E22413C"/>
    <w:lvl w:ilvl="0" w:tplc="4009000F">
      <w:start w:val="1"/>
      <w:numFmt w:val="decimal"/>
      <w:lvlText w:val="%1."/>
      <w:lvlJc w:val="left"/>
      <w:pPr>
        <w:ind w:left="887" w:hanging="360"/>
      </w:pPr>
    </w:lvl>
    <w:lvl w:ilvl="1" w:tplc="40090019" w:tentative="1">
      <w:start w:val="1"/>
      <w:numFmt w:val="lowerLetter"/>
      <w:lvlText w:val="%2."/>
      <w:lvlJc w:val="left"/>
      <w:pPr>
        <w:ind w:left="1607" w:hanging="360"/>
      </w:pPr>
    </w:lvl>
    <w:lvl w:ilvl="2" w:tplc="4009001B" w:tentative="1">
      <w:start w:val="1"/>
      <w:numFmt w:val="lowerRoman"/>
      <w:lvlText w:val="%3."/>
      <w:lvlJc w:val="right"/>
      <w:pPr>
        <w:ind w:left="2327" w:hanging="180"/>
      </w:pPr>
    </w:lvl>
    <w:lvl w:ilvl="3" w:tplc="4009000F" w:tentative="1">
      <w:start w:val="1"/>
      <w:numFmt w:val="decimal"/>
      <w:lvlText w:val="%4."/>
      <w:lvlJc w:val="left"/>
      <w:pPr>
        <w:ind w:left="3047" w:hanging="360"/>
      </w:pPr>
    </w:lvl>
    <w:lvl w:ilvl="4" w:tplc="40090019" w:tentative="1">
      <w:start w:val="1"/>
      <w:numFmt w:val="lowerLetter"/>
      <w:lvlText w:val="%5."/>
      <w:lvlJc w:val="left"/>
      <w:pPr>
        <w:ind w:left="3767" w:hanging="360"/>
      </w:pPr>
    </w:lvl>
    <w:lvl w:ilvl="5" w:tplc="4009001B" w:tentative="1">
      <w:start w:val="1"/>
      <w:numFmt w:val="lowerRoman"/>
      <w:lvlText w:val="%6."/>
      <w:lvlJc w:val="right"/>
      <w:pPr>
        <w:ind w:left="4487" w:hanging="180"/>
      </w:pPr>
    </w:lvl>
    <w:lvl w:ilvl="6" w:tplc="4009000F" w:tentative="1">
      <w:start w:val="1"/>
      <w:numFmt w:val="decimal"/>
      <w:lvlText w:val="%7."/>
      <w:lvlJc w:val="left"/>
      <w:pPr>
        <w:ind w:left="5207" w:hanging="360"/>
      </w:pPr>
    </w:lvl>
    <w:lvl w:ilvl="7" w:tplc="40090019" w:tentative="1">
      <w:start w:val="1"/>
      <w:numFmt w:val="lowerLetter"/>
      <w:lvlText w:val="%8."/>
      <w:lvlJc w:val="left"/>
      <w:pPr>
        <w:ind w:left="5927" w:hanging="360"/>
      </w:pPr>
    </w:lvl>
    <w:lvl w:ilvl="8" w:tplc="4009001B" w:tentative="1">
      <w:start w:val="1"/>
      <w:numFmt w:val="lowerRoman"/>
      <w:lvlText w:val="%9."/>
      <w:lvlJc w:val="right"/>
      <w:pPr>
        <w:ind w:left="6647" w:hanging="180"/>
      </w:pPr>
    </w:lvl>
  </w:abstractNum>
  <w:abstractNum w:abstractNumId="4" w15:restartNumberingAfterBreak="0">
    <w:nsid w:val="0C64793A"/>
    <w:multiLevelType w:val="hybridMultilevel"/>
    <w:tmpl w:val="41BAE672"/>
    <w:lvl w:ilvl="0" w:tplc="67A48A92">
      <w:start w:val="1"/>
      <w:numFmt w:val="decimal"/>
      <w:lvlText w:val="[28]"/>
      <w:lvlJc w:val="left"/>
      <w:pPr>
        <w:ind w:left="6172" w:hanging="360"/>
      </w:pPr>
    </w:lvl>
    <w:lvl w:ilvl="1" w:tplc="A28EAFD4">
      <w:start w:val="1"/>
      <w:numFmt w:val="lowerLetter"/>
      <w:lvlText w:val="%2."/>
      <w:lvlJc w:val="left"/>
      <w:pPr>
        <w:ind w:left="1440" w:hanging="360"/>
      </w:pPr>
    </w:lvl>
    <w:lvl w:ilvl="2" w:tplc="D32CF224">
      <w:start w:val="1"/>
      <w:numFmt w:val="lowerRoman"/>
      <w:lvlText w:val="%3."/>
      <w:lvlJc w:val="right"/>
      <w:pPr>
        <w:ind w:left="2160" w:hanging="180"/>
      </w:pPr>
    </w:lvl>
    <w:lvl w:ilvl="3" w:tplc="001475E4">
      <w:start w:val="1"/>
      <w:numFmt w:val="decimal"/>
      <w:lvlText w:val="%4."/>
      <w:lvlJc w:val="left"/>
      <w:pPr>
        <w:ind w:left="2880" w:hanging="360"/>
      </w:pPr>
    </w:lvl>
    <w:lvl w:ilvl="4" w:tplc="3A80CCE8">
      <w:start w:val="1"/>
      <w:numFmt w:val="lowerLetter"/>
      <w:lvlText w:val="%5."/>
      <w:lvlJc w:val="left"/>
      <w:pPr>
        <w:ind w:left="3600" w:hanging="360"/>
      </w:pPr>
    </w:lvl>
    <w:lvl w:ilvl="5" w:tplc="75909090">
      <w:start w:val="1"/>
      <w:numFmt w:val="lowerRoman"/>
      <w:lvlText w:val="%6."/>
      <w:lvlJc w:val="right"/>
      <w:pPr>
        <w:ind w:left="4320" w:hanging="180"/>
      </w:pPr>
    </w:lvl>
    <w:lvl w:ilvl="6" w:tplc="84620EFA">
      <w:start w:val="1"/>
      <w:numFmt w:val="decimal"/>
      <w:lvlText w:val="%7."/>
      <w:lvlJc w:val="left"/>
      <w:pPr>
        <w:ind w:left="5040" w:hanging="360"/>
      </w:pPr>
    </w:lvl>
    <w:lvl w:ilvl="7" w:tplc="071E67A2">
      <w:start w:val="1"/>
      <w:numFmt w:val="lowerLetter"/>
      <w:lvlText w:val="%8."/>
      <w:lvlJc w:val="left"/>
      <w:pPr>
        <w:ind w:left="5760" w:hanging="360"/>
      </w:pPr>
    </w:lvl>
    <w:lvl w:ilvl="8" w:tplc="3EE2BB6C">
      <w:start w:val="1"/>
      <w:numFmt w:val="lowerRoman"/>
      <w:lvlText w:val="%9."/>
      <w:lvlJc w:val="right"/>
      <w:pPr>
        <w:ind w:left="6480" w:hanging="180"/>
      </w:pPr>
    </w:lvl>
  </w:abstractNum>
  <w:abstractNum w:abstractNumId="5" w15:restartNumberingAfterBreak="0">
    <w:nsid w:val="0D5105DB"/>
    <w:multiLevelType w:val="hybridMultilevel"/>
    <w:tmpl w:val="C9545554"/>
    <w:lvl w:ilvl="0" w:tplc="FC26D6F4">
      <w:numFmt w:val="bullet"/>
      <w:lvlText w:val="□"/>
      <w:lvlJc w:val="left"/>
      <w:pPr>
        <w:ind w:left="1820" w:hanging="1330"/>
      </w:pPr>
      <w:rPr>
        <w:rFonts w:ascii="Arial Black" w:eastAsia="Arial Black" w:hAnsi="Arial Black" w:cs="Arial Black" w:hint="default"/>
        <w:color w:val="211F1F"/>
        <w:w w:val="172"/>
        <w:position w:val="1"/>
        <w:sz w:val="23"/>
        <w:szCs w:val="23"/>
        <w:lang w:val="en-US" w:eastAsia="en-US" w:bidi="ar-SA"/>
      </w:rPr>
    </w:lvl>
    <w:lvl w:ilvl="1" w:tplc="E8D6D82A">
      <w:numFmt w:val="bullet"/>
      <w:lvlText w:val="•"/>
      <w:lvlJc w:val="left"/>
      <w:pPr>
        <w:ind w:left="1969" w:hanging="360"/>
      </w:pPr>
      <w:rPr>
        <w:rFonts w:ascii="Times New Roman" w:eastAsia="Times New Roman" w:hAnsi="Times New Roman" w:cs="Times New Roman" w:hint="default"/>
        <w:color w:val="211F1F"/>
        <w:w w:val="91"/>
        <w:sz w:val="24"/>
        <w:szCs w:val="24"/>
        <w:lang w:val="en-US" w:eastAsia="en-US" w:bidi="ar-SA"/>
      </w:rPr>
    </w:lvl>
    <w:lvl w:ilvl="2" w:tplc="823CA714">
      <w:numFmt w:val="bullet"/>
      <w:lvlText w:val="•"/>
      <w:lvlJc w:val="left"/>
      <w:pPr>
        <w:ind w:left="2865" w:hanging="360"/>
      </w:pPr>
      <w:rPr>
        <w:rFonts w:hint="default"/>
        <w:lang w:val="en-US" w:eastAsia="en-US" w:bidi="ar-SA"/>
      </w:rPr>
    </w:lvl>
    <w:lvl w:ilvl="3" w:tplc="37BC9DAA">
      <w:numFmt w:val="bullet"/>
      <w:lvlText w:val="•"/>
      <w:lvlJc w:val="left"/>
      <w:pPr>
        <w:ind w:left="3770" w:hanging="360"/>
      </w:pPr>
      <w:rPr>
        <w:rFonts w:hint="default"/>
        <w:lang w:val="en-US" w:eastAsia="en-US" w:bidi="ar-SA"/>
      </w:rPr>
    </w:lvl>
    <w:lvl w:ilvl="4" w:tplc="F15ACA3A">
      <w:numFmt w:val="bullet"/>
      <w:lvlText w:val="•"/>
      <w:lvlJc w:val="left"/>
      <w:pPr>
        <w:ind w:left="4675" w:hanging="360"/>
      </w:pPr>
      <w:rPr>
        <w:rFonts w:hint="default"/>
        <w:lang w:val="en-US" w:eastAsia="en-US" w:bidi="ar-SA"/>
      </w:rPr>
    </w:lvl>
    <w:lvl w:ilvl="5" w:tplc="922C3C94">
      <w:numFmt w:val="bullet"/>
      <w:lvlText w:val="•"/>
      <w:lvlJc w:val="left"/>
      <w:pPr>
        <w:ind w:left="5580" w:hanging="360"/>
      </w:pPr>
      <w:rPr>
        <w:rFonts w:hint="default"/>
        <w:lang w:val="en-US" w:eastAsia="en-US" w:bidi="ar-SA"/>
      </w:rPr>
    </w:lvl>
    <w:lvl w:ilvl="6" w:tplc="4EB4C41E">
      <w:numFmt w:val="bullet"/>
      <w:lvlText w:val="•"/>
      <w:lvlJc w:val="left"/>
      <w:pPr>
        <w:ind w:left="6485" w:hanging="360"/>
      </w:pPr>
      <w:rPr>
        <w:rFonts w:hint="default"/>
        <w:lang w:val="en-US" w:eastAsia="en-US" w:bidi="ar-SA"/>
      </w:rPr>
    </w:lvl>
    <w:lvl w:ilvl="7" w:tplc="45183342">
      <w:numFmt w:val="bullet"/>
      <w:lvlText w:val="•"/>
      <w:lvlJc w:val="left"/>
      <w:pPr>
        <w:ind w:left="7390" w:hanging="360"/>
      </w:pPr>
      <w:rPr>
        <w:rFonts w:hint="default"/>
        <w:lang w:val="en-US" w:eastAsia="en-US" w:bidi="ar-SA"/>
      </w:rPr>
    </w:lvl>
    <w:lvl w:ilvl="8" w:tplc="EA30C69A">
      <w:numFmt w:val="bullet"/>
      <w:lvlText w:val="•"/>
      <w:lvlJc w:val="left"/>
      <w:pPr>
        <w:ind w:left="8295" w:hanging="360"/>
      </w:pPr>
      <w:rPr>
        <w:rFonts w:hint="default"/>
        <w:lang w:val="en-US" w:eastAsia="en-US" w:bidi="ar-SA"/>
      </w:rPr>
    </w:lvl>
  </w:abstractNum>
  <w:abstractNum w:abstractNumId="6" w15:restartNumberingAfterBreak="0">
    <w:nsid w:val="127A04A4"/>
    <w:multiLevelType w:val="hybridMultilevel"/>
    <w:tmpl w:val="4A0C014E"/>
    <w:lvl w:ilvl="0" w:tplc="4009000F">
      <w:start w:val="1"/>
      <w:numFmt w:val="decimal"/>
      <w:lvlText w:val="%1."/>
      <w:lvlJc w:val="left"/>
      <w:pPr>
        <w:ind w:left="887" w:hanging="360"/>
      </w:pPr>
    </w:lvl>
    <w:lvl w:ilvl="1" w:tplc="40090019" w:tentative="1">
      <w:start w:val="1"/>
      <w:numFmt w:val="lowerLetter"/>
      <w:lvlText w:val="%2."/>
      <w:lvlJc w:val="left"/>
      <w:pPr>
        <w:ind w:left="1607" w:hanging="360"/>
      </w:pPr>
    </w:lvl>
    <w:lvl w:ilvl="2" w:tplc="4009001B" w:tentative="1">
      <w:start w:val="1"/>
      <w:numFmt w:val="lowerRoman"/>
      <w:lvlText w:val="%3."/>
      <w:lvlJc w:val="right"/>
      <w:pPr>
        <w:ind w:left="2327" w:hanging="180"/>
      </w:pPr>
    </w:lvl>
    <w:lvl w:ilvl="3" w:tplc="4009000F" w:tentative="1">
      <w:start w:val="1"/>
      <w:numFmt w:val="decimal"/>
      <w:lvlText w:val="%4."/>
      <w:lvlJc w:val="left"/>
      <w:pPr>
        <w:ind w:left="3047" w:hanging="360"/>
      </w:pPr>
    </w:lvl>
    <w:lvl w:ilvl="4" w:tplc="40090019" w:tentative="1">
      <w:start w:val="1"/>
      <w:numFmt w:val="lowerLetter"/>
      <w:lvlText w:val="%5."/>
      <w:lvlJc w:val="left"/>
      <w:pPr>
        <w:ind w:left="3767" w:hanging="360"/>
      </w:pPr>
    </w:lvl>
    <w:lvl w:ilvl="5" w:tplc="4009001B" w:tentative="1">
      <w:start w:val="1"/>
      <w:numFmt w:val="lowerRoman"/>
      <w:lvlText w:val="%6."/>
      <w:lvlJc w:val="right"/>
      <w:pPr>
        <w:ind w:left="4487" w:hanging="180"/>
      </w:pPr>
    </w:lvl>
    <w:lvl w:ilvl="6" w:tplc="4009000F" w:tentative="1">
      <w:start w:val="1"/>
      <w:numFmt w:val="decimal"/>
      <w:lvlText w:val="%7."/>
      <w:lvlJc w:val="left"/>
      <w:pPr>
        <w:ind w:left="5207" w:hanging="360"/>
      </w:pPr>
    </w:lvl>
    <w:lvl w:ilvl="7" w:tplc="40090019" w:tentative="1">
      <w:start w:val="1"/>
      <w:numFmt w:val="lowerLetter"/>
      <w:lvlText w:val="%8."/>
      <w:lvlJc w:val="left"/>
      <w:pPr>
        <w:ind w:left="5927" w:hanging="360"/>
      </w:pPr>
    </w:lvl>
    <w:lvl w:ilvl="8" w:tplc="4009001B" w:tentative="1">
      <w:start w:val="1"/>
      <w:numFmt w:val="lowerRoman"/>
      <w:lvlText w:val="%9."/>
      <w:lvlJc w:val="right"/>
      <w:pPr>
        <w:ind w:left="6647" w:hanging="180"/>
      </w:pPr>
    </w:lvl>
  </w:abstractNum>
  <w:abstractNum w:abstractNumId="7" w15:restartNumberingAfterBreak="0">
    <w:nsid w:val="1564496D"/>
    <w:multiLevelType w:val="hybridMultilevel"/>
    <w:tmpl w:val="314240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3B781F"/>
    <w:multiLevelType w:val="hybridMultilevel"/>
    <w:tmpl w:val="FB6AD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263B4F"/>
    <w:multiLevelType w:val="hybridMultilevel"/>
    <w:tmpl w:val="073A7FCA"/>
    <w:lvl w:ilvl="0" w:tplc="C88A096E">
      <w:start w:val="1"/>
      <w:numFmt w:val="decimal"/>
      <w:lvlText w:val="%1."/>
      <w:lvlJc w:val="left"/>
      <w:pPr>
        <w:ind w:left="1964" w:hanging="356"/>
      </w:pPr>
      <w:rPr>
        <w:rFonts w:ascii="Times New Roman" w:eastAsia="Times New Roman" w:hAnsi="Times New Roman" w:cs="Times New Roman" w:hint="default"/>
        <w:color w:val="211F1F"/>
        <w:w w:val="91"/>
        <w:sz w:val="24"/>
        <w:szCs w:val="24"/>
        <w:lang w:val="en-US" w:eastAsia="en-US" w:bidi="ar-SA"/>
      </w:rPr>
    </w:lvl>
    <w:lvl w:ilvl="1" w:tplc="0B4CA8A4">
      <w:numFmt w:val="bullet"/>
      <w:lvlText w:val="•"/>
      <w:lvlJc w:val="left"/>
      <w:pPr>
        <w:ind w:left="2774" w:hanging="356"/>
      </w:pPr>
      <w:rPr>
        <w:rFonts w:hint="default"/>
        <w:lang w:val="en-US" w:eastAsia="en-US" w:bidi="ar-SA"/>
      </w:rPr>
    </w:lvl>
    <w:lvl w:ilvl="2" w:tplc="2BF024BE">
      <w:numFmt w:val="bullet"/>
      <w:lvlText w:val="•"/>
      <w:lvlJc w:val="left"/>
      <w:pPr>
        <w:ind w:left="3589" w:hanging="356"/>
      </w:pPr>
      <w:rPr>
        <w:rFonts w:hint="default"/>
        <w:lang w:val="en-US" w:eastAsia="en-US" w:bidi="ar-SA"/>
      </w:rPr>
    </w:lvl>
    <w:lvl w:ilvl="3" w:tplc="D2662350">
      <w:numFmt w:val="bullet"/>
      <w:lvlText w:val="•"/>
      <w:lvlJc w:val="left"/>
      <w:pPr>
        <w:ind w:left="4403" w:hanging="356"/>
      </w:pPr>
      <w:rPr>
        <w:rFonts w:hint="default"/>
        <w:lang w:val="en-US" w:eastAsia="en-US" w:bidi="ar-SA"/>
      </w:rPr>
    </w:lvl>
    <w:lvl w:ilvl="4" w:tplc="37F2885C">
      <w:numFmt w:val="bullet"/>
      <w:lvlText w:val="•"/>
      <w:lvlJc w:val="left"/>
      <w:pPr>
        <w:ind w:left="5218" w:hanging="356"/>
      </w:pPr>
      <w:rPr>
        <w:rFonts w:hint="default"/>
        <w:lang w:val="en-US" w:eastAsia="en-US" w:bidi="ar-SA"/>
      </w:rPr>
    </w:lvl>
    <w:lvl w:ilvl="5" w:tplc="9ACABBBE">
      <w:numFmt w:val="bullet"/>
      <w:lvlText w:val="•"/>
      <w:lvlJc w:val="left"/>
      <w:pPr>
        <w:ind w:left="6032" w:hanging="356"/>
      </w:pPr>
      <w:rPr>
        <w:rFonts w:hint="default"/>
        <w:lang w:val="en-US" w:eastAsia="en-US" w:bidi="ar-SA"/>
      </w:rPr>
    </w:lvl>
    <w:lvl w:ilvl="6" w:tplc="F420063E">
      <w:numFmt w:val="bullet"/>
      <w:lvlText w:val="•"/>
      <w:lvlJc w:val="left"/>
      <w:pPr>
        <w:ind w:left="6847" w:hanging="356"/>
      </w:pPr>
      <w:rPr>
        <w:rFonts w:hint="default"/>
        <w:lang w:val="en-US" w:eastAsia="en-US" w:bidi="ar-SA"/>
      </w:rPr>
    </w:lvl>
    <w:lvl w:ilvl="7" w:tplc="E33033AE">
      <w:numFmt w:val="bullet"/>
      <w:lvlText w:val="•"/>
      <w:lvlJc w:val="left"/>
      <w:pPr>
        <w:ind w:left="7661" w:hanging="356"/>
      </w:pPr>
      <w:rPr>
        <w:rFonts w:hint="default"/>
        <w:lang w:val="en-US" w:eastAsia="en-US" w:bidi="ar-SA"/>
      </w:rPr>
    </w:lvl>
    <w:lvl w:ilvl="8" w:tplc="06183426">
      <w:numFmt w:val="bullet"/>
      <w:lvlText w:val="•"/>
      <w:lvlJc w:val="left"/>
      <w:pPr>
        <w:ind w:left="8476" w:hanging="356"/>
      </w:pPr>
      <w:rPr>
        <w:rFonts w:hint="default"/>
        <w:lang w:val="en-US" w:eastAsia="en-US" w:bidi="ar-SA"/>
      </w:rPr>
    </w:lvl>
  </w:abstractNum>
  <w:abstractNum w:abstractNumId="10" w15:restartNumberingAfterBreak="0">
    <w:nsid w:val="1F541627"/>
    <w:multiLevelType w:val="hybridMultilevel"/>
    <w:tmpl w:val="CF54422A"/>
    <w:lvl w:ilvl="0" w:tplc="40090015">
      <w:start w:val="1"/>
      <w:numFmt w:val="upp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29CA661D"/>
    <w:multiLevelType w:val="hybridMultilevel"/>
    <w:tmpl w:val="6BEE08C8"/>
    <w:lvl w:ilvl="0" w:tplc="445E34B4">
      <w:start w:val="3"/>
      <w:numFmt w:val="decimal"/>
      <w:lvlText w:val="%1."/>
      <w:lvlJc w:val="left"/>
      <w:pPr>
        <w:ind w:left="471" w:hanging="360"/>
      </w:pPr>
      <w:rPr>
        <w:rFonts w:hint="default"/>
        <w:w w:val="100"/>
        <w:lang w:val="en-US" w:eastAsia="en-US" w:bidi="ar-SA"/>
      </w:rPr>
    </w:lvl>
    <w:lvl w:ilvl="1" w:tplc="2C3677B0">
      <w:numFmt w:val="bullet"/>
      <w:lvlText w:val="•"/>
      <w:lvlJc w:val="left"/>
      <w:pPr>
        <w:ind w:left="831" w:hanging="360"/>
      </w:pPr>
      <w:rPr>
        <w:rFonts w:ascii="Arial" w:eastAsia="Arial" w:hAnsi="Arial" w:cs="Arial" w:hint="default"/>
        <w:w w:val="100"/>
        <w:sz w:val="22"/>
        <w:szCs w:val="22"/>
        <w:lang w:val="en-US" w:eastAsia="en-US" w:bidi="ar-SA"/>
      </w:rPr>
    </w:lvl>
    <w:lvl w:ilvl="2" w:tplc="F9A85064">
      <w:numFmt w:val="bullet"/>
      <w:lvlText w:val="•"/>
      <w:lvlJc w:val="left"/>
      <w:pPr>
        <w:ind w:left="1869" w:hanging="360"/>
      </w:pPr>
      <w:rPr>
        <w:rFonts w:hint="default"/>
        <w:lang w:val="en-US" w:eastAsia="en-US" w:bidi="ar-SA"/>
      </w:rPr>
    </w:lvl>
    <w:lvl w:ilvl="3" w:tplc="9F18C440">
      <w:numFmt w:val="bullet"/>
      <w:lvlText w:val="•"/>
      <w:lvlJc w:val="left"/>
      <w:pPr>
        <w:ind w:left="2899" w:hanging="360"/>
      </w:pPr>
      <w:rPr>
        <w:rFonts w:hint="default"/>
        <w:lang w:val="en-US" w:eastAsia="en-US" w:bidi="ar-SA"/>
      </w:rPr>
    </w:lvl>
    <w:lvl w:ilvl="4" w:tplc="4A12082E">
      <w:numFmt w:val="bullet"/>
      <w:lvlText w:val="•"/>
      <w:lvlJc w:val="left"/>
      <w:pPr>
        <w:ind w:left="3928" w:hanging="360"/>
      </w:pPr>
      <w:rPr>
        <w:rFonts w:hint="default"/>
        <w:lang w:val="en-US" w:eastAsia="en-US" w:bidi="ar-SA"/>
      </w:rPr>
    </w:lvl>
    <w:lvl w:ilvl="5" w:tplc="48EE681A">
      <w:numFmt w:val="bullet"/>
      <w:lvlText w:val="•"/>
      <w:lvlJc w:val="left"/>
      <w:pPr>
        <w:ind w:left="4958" w:hanging="360"/>
      </w:pPr>
      <w:rPr>
        <w:rFonts w:hint="default"/>
        <w:lang w:val="en-US" w:eastAsia="en-US" w:bidi="ar-SA"/>
      </w:rPr>
    </w:lvl>
    <w:lvl w:ilvl="6" w:tplc="15D87B5A">
      <w:numFmt w:val="bullet"/>
      <w:lvlText w:val="•"/>
      <w:lvlJc w:val="left"/>
      <w:pPr>
        <w:ind w:left="5987" w:hanging="360"/>
      </w:pPr>
      <w:rPr>
        <w:rFonts w:hint="default"/>
        <w:lang w:val="en-US" w:eastAsia="en-US" w:bidi="ar-SA"/>
      </w:rPr>
    </w:lvl>
    <w:lvl w:ilvl="7" w:tplc="A1DE411E">
      <w:numFmt w:val="bullet"/>
      <w:lvlText w:val="•"/>
      <w:lvlJc w:val="left"/>
      <w:pPr>
        <w:ind w:left="7017" w:hanging="360"/>
      </w:pPr>
      <w:rPr>
        <w:rFonts w:hint="default"/>
        <w:lang w:val="en-US" w:eastAsia="en-US" w:bidi="ar-SA"/>
      </w:rPr>
    </w:lvl>
    <w:lvl w:ilvl="8" w:tplc="7E18DBB0">
      <w:numFmt w:val="bullet"/>
      <w:lvlText w:val="•"/>
      <w:lvlJc w:val="left"/>
      <w:pPr>
        <w:ind w:left="8046" w:hanging="360"/>
      </w:pPr>
      <w:rPr>
        <w:rFonts w:hint="default"/>
        <w:lang w:val="en-US" w:eastAsia="en-US" w:bidi="ar-SA"/>
      </w:rPr>
    </w:lvl>
  </w:abstractNum>
  <w:abstractNum w:abstractNumId="12" w15:restartNumberingAfterBreak="0">
    <w:nsid w:val="2C434848"/>
    <w:multiLevelType w:val="hybridMultilevel"/>
    <w:tmpl w:val="84E48B42"/>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13" w15:restartNumberingAfterBreak="0">
    <w:nsid w:val="2EFF2624"/>
    <w:multiLevelType w:val="hybridMultilevel"/>
    <w:tmpl w:val="F4D4ECAA"/>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14" w15:restartNumberingAfterBreak="0">
    <w:nsid w:val="2F1BD047"/>
    <w:multiLevelType w:val="hybridMultilevel"/>
    <w:tmpl w:val="8934F7B6"/>
    <w:lvl w:ilvl="0" w:tplc="B2AE47CC">
      <w:start w:val="1"/>
      <w:numFmt w:val="lowerRoman"/>
      <w:lvlText w:val="%1."/>
      <w:lvlJc w:val="right"/>
      <w:pPr>
        <w:ind w:left="720" w:hanging="360"/>
      </w:pPr>
    </w:lvl>
    <w:lvl w:ilvl="1" w:tplc="DADA66C0">
      <w:start w:val="1"/>
      <w:numFmt w:val="lowerLetter"/>
      <w:lvlText w:val="%2."/>
      <w:lvlJc w:val="left"/>
      <w:pPr>
        <w:ind w:left="1440" w:hanging="360"/>
      </w:pPr>
    </w:lvl>
    <w:lvl w:ilvl="2" w:tplc="554CA782">
      <w:start w:val="1"/>
      <w:numFmt w:val="lowerRoman"/>
      <w:lvlText w:val="%3."/>
      <w:lvlJc w:val="right"/>
      <w:pPr>
        <w:ind w:left="2160" w:hanging="180"/>
      </w:pPr>
    </w:lvl>
    <w:lvl w:ilvl="3" w:tplc="A2C60C46">
      <w:start w:val="1"/>
      <w:numFmt w:val="decimal"/>
      <w:lvlText w:val="%4."/>
      <w:lvlJc w:val="left"/>
      <w:pPr>
        <w:ind w:left="2880" w:hanging="360"/>
      </w:pPr>
    </w:lvl>
    <w:lvl w:ilvl="4" w:tplc="3680357C">
      <w:start w:val="1"/>
      <w:numFmt w:val="lowerLetter"/>
      <w:lvlText w:val="%5."/>
      <w:lvlJc w:val="left"/>
      <w:pPr>
        <w:ind w:left="3600" w:hanging="360"/>
      </w:pPr>
    </w:lvl>
    <w:lvl w:ilvl="5" w:tplc="554CC26C">
      <w:start w:val="1"/>
      <w:numFmt w:val="lowerRoman"/>
      <w:lvlText w:val="%6."/>
      <w:lvlJc w:val="right"/>
      <w:pPr>
        <w:ind w:left="4320" w:hanging="180"/>
      </w:pPr>
    </w:lvl>
    <w:lvl w:ilvl="6" w:tplc="2C788170">
      <w:start w:val="1"/>
      <w:numFmt w:val="decimal"/>
      <w:lvlText w:val="%7."/>
      <w:lvlJc w:val="left"/>
      <w:pPr>
        <w:ind w:left="5040" w:hanging="360"/>
      </w:pPr>
    </w:lvl>
    <w:lvl w:ilvl="7" w:tplc="39F002FA">
      <w:start w:val="1"/>
      <w:numFmt w:val="lowerLetter"/>
      <w:lvlText w:val="%8."/>
      <w:lvlJc w:val="left"/>
      <w:pPr>
        <w:ind w:left="5760" w:hanging="360"/>
      </w:pPr>
    </w:lvl>
    <w:lvl w:ilvl="8" w:tplc="AC92E808">
      <w:start w:val="1"/>
      <w:numFmt w:val="lowerRoman"/>
      <w:lvlText w:val="%9."/>
      <w:lvlJc w:val="right"/>
      <w:pPr>
        <w:ind w:left="6480" w:hanging="180"/>
      </w:pPr>
    </w:lvl>
  </w:abstractNum>
  <w:abstractNum w:abstractNumId="15" w15:restartNumberingAfterBreak="0">
    <w:nsid w:val="314E4382"/>
    <w:multiLevelType w:val="hybridMultilevel"/>
    <w:tmpl w:val="A800A1BA"/>
    <w:lvl w:ilvl="0" w:tplc="D1068190">
      <w:start w:val="1"/>
      <w:numFmt w:val="bullet"/>
      <w:lvlText w:val=""/>
      <w:lvlJc w:val="left"/>
      <w:pPr>
        <w:ind w:left="1080" w:hanging="360"/>
      </w:pPr>
      <w:rPr>
        <w:rFonts w:ascii="Symbol" w:hAnsi="Symbol" w:hint="default"/>
      </w:rPr>
    </w:lvl>
    <w:lvl w:ilvl="1" w:tplc="D678466A">
      <w:start w:val="1"/>
      <w:numFmt w:val="bullet"/>
      <w:lvlText w:val="o"/>
      <w:lvlJc w:val="left"/>
      <w:pPr>
        <w:ind w:left="1800" w:hanging="360"/>
      </w:pPr>
      <w:rPr>
        <w:rFonts w:ascii="Courier New" w:hAnsi="Courier New" w:hint="default"/>
      </w:rPr>
    </w:lvl>
    <w:lvl w:ilvl="2" w:tplc="B5F60E00">
      <w:start w:val="1"/>
      <w:numFmt w:val="bullet"/>
      <w:lvlText w:val=""/>
      <w:lvlJc w:val="left"/>
      <w:pPr>
        <w:ind w:left="2520" w:hanging="360"/>
      </w:pPr>
      <w:rPr>
        <w:rFonts w:ascii="Wingdings" w:hAnsi="Wingdings" w:hint="default"/>
      </w:rPr>
    </w:lvl>
    <w:lvl w:ilvl="3" w:tplc="63F641D2">
      <w:start w:val="1"/>
      <w:numFmt w:val="bullet"/>
      <w:lvlText w:val=""/>
      <w:lvlJc w:val="left"/>
      <w:pPr>
        <w:ind w:left="3240" w:hanging="360"/>
      </w:pPr>
      <w:rPr>
        <w:rFonts w:ascii="Symbol" w:hAnsi="Symbol" w:hint="default"/>
      </w:rPr>
    </w:lvl>
    <w:lvl w:ilvl="4" w:tplc="A5C06218">
      <w:start w:val="1"/>
      <w:numFmt w:val="bullet"/>
      <w:lvlText w:val="o"/>
      <w:lvlJc w:val="left"/>
      <w:pPr>
        <w:ind w:left="3960" w:hanging="360"/>
      </w:pPr>
      <w:rPr>
        <w:rFonts w:ascii="Courier New" w:hAnsi="Courier New" w:hint="default"/>
      </w:rPr>
    </w:lvl>
    <w:lvl w:ilvl="5" w:tplc="AB102CE8">
      <w:start w:val="1"/>
      <w:numFmt w:val="bullet"/>
      <w:lvlText w:val=""/>
      <w:lvlJc w:val="left"/>
      <w:pPr>
        <w:ind w:left="4680" w:hanging="360"/>
      </w:pPr>
      <w:rPr>
        <w:rFonts w:ascii="Wingdings" w:hAnsi="Wingdings" w:hint="default"/>
      </w:rPr>
    </w:lvl>
    <w:lvl w:ilvl="6" w:tplc="36629AC0">
      <w:start w:val="1"/>
      <w:numFmt w:val="bullet"/>
      <w:lvlText w:val=""/>
      <w:lvlJc w:val="left"/>
      <w:pPr>
        <w:ind w:left="5400" w:hanging="360"/>
      </w:pPr>
      <w:rPr>
        <w:rFonts w:ascii="Symbol" w:hAnsi="Symbol" w:hint="default"/>
      </w:rPr>
    </w:lvl>
    <w:lvl w:ilvl="7" w:tplc="39DAEA10">
      <w:start w:val="1"/>
      <w:numFmt w:val="bullet"/>
      <w:lvlText w:val="o"/>
      <w:lvlJc w:val="left"/>
      <w:pPr>
        <w:ind w:left="6120" w:hanging="360"/>
      </w:pPr>
      <w:rPr>
        <w:rFonts w:ascii="Courier New" w:hAnsi="Courier New" w:hint="default"/>
      </w:rPr>
    </w:lvl>
    <w:lvl w:ilvl="8" w:tplc="FD7E97B0">
      <w:start w:val="1"/>
      <w:numFmt w:val="bullet"/>
      <w:lvlText w:val=""/>
      <w:lvlJc w:val="left"/>
      <w:pPr>
        <w:ind w:left="6840" w:hanging="360"/>
      </w:pPr>
      <w:rPr>
        <w:rFonts w:ascii="Wingdings" w:hAnsi="Wingdings" w:hint="default"/>
      </w:rPr>
    </w:lvl>
  </w:abstractNum>
  <w:abstractNum w:abstractNumId="16" w15:restartNumberingAfterBreak="0">
    <w:nsid w:val="333E0AA1"/>
    <w:multiLevelType w:val="hybridMultilevel"/>
    <w:tmpl w:val="C8C838A0"/>
    <w:lvl w:ilvl="0" w:tplc="AF2E261E">
      <w:start w:val="1"/>
      <w:numFmt w:val="bullet"/>
      <w:lvlText w:val=""/>
      <w:lvlJc w:val="left"/>
      <w:pPr>
        <w:ind w:left="360" w:hanging="360"/>
      </w:pPr>
      <w:rPr>
        <w:rFonts w:ascii="Wingdings" w:hAnsi="Wingdings" w:hint="default"/>
      </w:rPr>
    </w:lvl>
    <w:lvl w:ilvl="1" w:tplc="B08EC2EC">
      <w:start w:val="1"/>
      <w:numFmt w:val="bullet"/>
      <w:lvlText w:val=""/>
      <w:lvlJc w:val="left"/>
      <w:pPr>
        <w:ind w:left="1080" w:hanging="360"/>
      </w:pPr>
      <w:rPr>
        <w:rFonts w:ascii="Wingdings" w:hAnsi="Wingdings" w:hint="default"/>
      </w:rPr>
    </w:lvl>
    <w:lvl w:ilvl="2" w:tplc="8DB268AE">
      <w:start w:val="1"/>
      <w:numFmt w:val="bullet"/>
      <w:lvlText w:val=""/>
      <w:lvlJc w:val="left"/>
      <w:pPr>
        <w:ind w:left="1800" w:hanging="360"/>
      </w:pPr>
      <w:rPr>
        <w:rFonts w:ascii="Wingdings" w:hAnsi="Wingdings" w:hint="default"/>
      </w:rPr>
    </w:lvl>
    <w:lvl w:ilvl="3" w:tplc="70B07950">
      <w:start w:val="1"/>
      <w:numFmt w:val="bullet"/>
      <w:lvlText w:val=""/>
      <w:lvlJc w:val="left"/>
      <w:pPr>
        <w:ind w:left="2520" w:hanging="360"/>
      </w:pPr>
      <w:rPr>
        <w:rFonts w:ascii="Wingdings" w:hAnsi="Wingdings" w:hint="default"/>
      </w:rPr>
    </w:lvl>
    <w:lvl w:ilvl="4" w:tplc="88B63946">
      <w:start w:val="1"/>
      <w:numFmt w:val="bullet"/>
      <w:lvlText w:val=""/>
      <w:lvlJc w:val="left"/>
      <w:pPr>
        <w:ind w:left="3240" w:hanging="360"/>
      </w:pPr>
      <w:rPr>
        <w:rFonts w:ascii="Wingdings" w:hAnsi="Wingdings" w:hint="default"/>
      </w:rPr>
    </w:lvl>
    <w:lvl w:ilvl="5" w:tplc="8354C182">
      <w:start w:val="1"/>
      <w:numFmt w:val="bullet"/>
      <w:lvlText w:val=""/>
      <w:lvlJc w:val="left"/>
      <w:pPr>
        <w:ind w:left="3960" w:hanging="360"/>
      </w:pPr>
      <w:rPr>
        <w:rFonts w:ascii="Wingdings" w:hAnsi="Wingdings" w:hint="default"/>
      </w:rPr>
    </w:lvl>
    <w:lvl w:ilvl="6" w:tplc="480EAFC8">
      <w:start w:val="1"/>
      <w:numFmt w:val="bullet"/>
      <w:lvlText w:val=""/>
      <w:lvlJc w:val="left"/>
      <w:pPr>
        <w:ind w:left="4680" w:hanging="360"/>
      </w:pPr>
      <w:rPr>
        <w:rFonts w:ascii="Wingdings" w:hAnsi="Wingdings" w:hint="default"/>
      </w:rPr>
    </w:lvl>
    <w:lvl w:ilvl="7" w:tplc="3D0413CA">
      <w:start w:val="1"/>
      <w:numFmt w:val="bullet"/>
      <w:lvlText w:val=""/>
      <w:lvlJc w:val="left"/>
      <w:pPr>
        <w:ind w:left="5400" w:hanging="360"/>
      </w:pPr>
      <w:rPr>
        <w:rFonts w:ascii="Wingdings" w:hAnsi="Wingdings" w:hint="default"/>
      </w:rPr>
    </w:lvl>
    <w:lvl w:ilvl="8" w:tplc="99E0A336">
      <w:start w:val="1"/>
      <w:numFmt w:val="bullet"/>
      <w:lvlText w:val=""/>
      <w:lvlJc w:val="left"/>
      <w:pPr>
        <w:ind w:left="6120" w:hanging="360"/>
      </w:pPr>
      <w:rPr>
        <w:rFonts w:ascii="Wingdings" w:hAnsi="Wingdings" w:hint="default"/>
      </w:rPr>
    </w:lvl>
  </w:abstractNum>
  <w:abstractNum w:abstractNumId="17" w15:restartNumberingAfterBreak="0">
    <w:nsid w:val="351478B1"/>
    <w:multiLevelType w:val="hybridMultilevel"/>
    <w:tmpl w:val="C562C4CE"/>
    <w:lvl w:ilvl="0" w:tplc="975E9FF2">
      <w:start w:val="1"/>
      <w:numFmt w:val="lowerLetter"/>
      <w:lvlText w:val="%1."/>
      <w:lvlJc w:val="left"/>
      <w:pPr>
        <w:ind w:left="1249" w:hanging="264"/>
      </w:pPr>
      <w:rPr>
        <w:rFonts w:ascii="Times New Roman" w:eastAsia="Times New Roman" w:hAnsi="Times New Roman" w:cs="Times New Roman" w:hint="default"/>
        <w:color w:val="211F1F"/>
        <w:spacing w:val="-2"/>
        <w:w w:val="95"/>
        <w:sz w:val="24"/>
        <w:szCs w:val="24"/>
        <w:lang w:val="en-US" w:eastAsia="en-US" w:bidi="ar-SA"/>
      </w:rPr>
    </w:lvl>
    <w:lvl w:ilvl="1" w:tplc="76FE56C6">
      <w:numFmt w:val="bullet"/>
      <w:lvlText w:val="•"/>
      <w:lvlJc w:val="left"/>
      <w:pPr>
        <w:ind w:left="2126" w:hanging="264"/>
      </w:pPr>
      <w:rPr>
        <w:rFonts w:hint="default"/>
        <w:lang w:val="en-US" w:eastAsia="en-US" w:bidi="ar-SA"/>
      </w:rPr>
    </w:lvl>
    <w:lvl w:ilvl="2" w:tplc="59046C4A">
      <w:numFmt w:val="bullet"/>
      <w:lvlText w:val="•"/>
      <w:lvlJc w:val="left"/>
      <w:pPr>
        <w:ind w:left="3013" w:hanging="264"/>
      </w:pPr>
      <w:rPr>
        <w:rFonts w:hint="default"/>
        <w:lang w:val="en-US" w:eastAsia="en-US" w:bidi="ar-SA"/>
      </w:rPr>
    </w:lvl>
    <w:lvl w:ilvl="3" w:tplc="E62236DA">
      <w:numFmt w:val="bullet"/>
      <w:lvlText w:val="•"/>
      <w:lvlJc w:val="left"/>
      <w:pPr>
        <w:ind w:left="3899" w:hanging="264"/>
      </w:pPr>
      <w:rPr>
        <w:rFonts w:hint="default"/>
        <w:lang w:val="en-US" w:eastAsia="en-US" w:bidi="ar-SA"/>
      </w:rPr>
    </w:lvl>
    <w:lvl w:ilvl="4" w:tplc="C5444826">
      <w:numFmt w:val="bullet"/>
      <w:lvlText w:val="•"/>
      <w:lvlJc w:val="left"/>
      <w:pPr>
        <w:ind w:left="4786" w:hanging="264"/>
      </w:pPr>
      <w:rPr>
        <w:rFonts w:hint="default"/>
        <w:lang w:val="en-US" w:eastAsia="en-US" w:bidi="ar-SA"/>
      </w:rPr>
    </w:lvl>
    <w:lvl w:ilvl="5" w:tplc="4C9EB7FA">
      <w:numFmt w:val="bullet"/>
      <w:lvlText w:val="•"/>
      <w:lvlJc w:val="left"/>
      <w:pPr>
        <w:ind w:left="5672" w:hanging="264"/>
      </w:pPr>
      <w:rPr>
        <w:rFonts w:hint="default"/>
        <w:lang w:val="en-US" w:eastAsia="en-US" w:bidi="ar-SA"/>
      </w:rPr>
    </w:lvl>
    <w:lvl w:ilvl="6" w:tplc="91FE5D5C">
      <w:numFmt w:val="bullet"/>
      <w:lvlText w:val="•"/>
      <w:lvlJc w:val="left"/>
      <w:pPr>
        <w:ind w:left="6559" w:hanging="264"/>
      </w:pPr>
      <w:rPr>
        <w:rFonts w:hint="default"/>
        <w:lang w:val="en-US" w:eastAsia="en-US" w:bidi="ar-SA"/>
      </w:rPr>
    </w:lvl>
    <w:lvl w:ilvl="7" w:tplc="0CD2252A">
      <w:numFmt w:val="bullet"/>
      <w:lvlText w:val="•"/>
      <w:lvlJc w:val="left"/>
      <w:pPr>
        <w:ind w:left="7445" w:hanging="264"/>
      </w:pPr>
      <w:rPr>
        <w:rFonts w:hint="default"/>
        <w:lang w:val="en-US" w:eastAsia="en-US" w:bidi="ar-SA"/>
      </w:rPr>
    </w:lvl>
    <w:lvl w:ilvl="8" w:tplc="211ED484">
      <w:numFmt w:val="bullet"/>
      <w:lvlText w:val="•"/>
      <w:lvlJc w:val="left"/>
      <w:pPr>
        <w:ind w:left="8332" w:hanging="264"/>
      </w:pPr>
      <w:rPr>
        <w:rFonts w:hint="default"/>
        <w:lang w:val="en-US" w:eastAsia="en-US" w:bidi="ar-SA"/>
      </w:rPr>
    </w:lvl>
  </w:abstractNum>
  <w:abstractNum w:abstractNumId="18" w15:restartNumberingAfterBreak="0">
    <w:nsid w:val="35665222"/>
    <w:multiLevelType w:val="multilevel"/>
    <w:tmpl w:val="2C9E2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359DB"/>
    <w:multiLevelType w:val="multilevel"/>
    <w:tmpl w:val="F366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9603E"/>
    <w:multiLevelType w:val="multilevel"/>
    <w:tmpl w:val="BA18D848"/>
    <w:lvl w:ilvl="0">
      <w:start w:val="2"/>
      <w:numFmt w:val="upperRoman"/>
      <w:lvlText w:val="%1."/>
      <w:lvlJc w:val="left"/>
      <w:pPr>
        <w:ind w:left="1984" w:firstLine="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567" w:firstLine="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3424" w:firstLine="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ind w:left="4144" w:firstLine="0"/>
      </w:pPr>
      <w:rPr>
        <w:rFonts w:hint="default"/>
        <w:b w:val="0"/>
        <w:bCs w:val="0"/>
        <w:i/>
        <w:iCs/>
        <w:sz w:val="20"/>
        <w:szCs w:val="20"/>
      </w:rPr>
    </w:lvl>
    <w:lvl w:ilvl="4">
      <w:start w:val="1"/>
      <w:numFmt w:val="decimal"/>
      <w:lvlText w:val="(%5)"/>
      <w:lvlJc w:val="left"/>
      <w:pPr>
        <w:ind w:left="4864" w:firstLine="0"/>
      </w:pPr>
      <w:rPr>
        <w:rFonts w:hint="default"/>
      </w:rPr>
    </w:lvl>
    <w:lvl w:ilvl="5">
      <w:start w:val="1"/>
      <w:numFmt w:val="lowerLetter"/>
      <w:lvlText w:val="(%6)"/>
      <w:lvlJc w:val="left"/>
      <w:pPr>
        <w:ind w:left="5584" w:firstLine="0"/>
      </w:pPr>
      <w:rPr>
        <w:rFonts w:hint="default"/>
      </w:rPr>
    </w:lvl>
    <w:lvl w:ilvl="6">
      <w:start w:val="1"/>
      <w:numFmt w:val="lowerRoman"/>
      <w:lvlText w:val="(%7)"/>
      <w:lvlJc w:val="left"/>
      <w:pPr>
        <w:ind w:left="6304" w:firstLine="0"/>
      </w:pPr>
      <w:rPr>
        <w:rFonts w:hint="default"/>
      </w:rPr>
    </w:lvl>
    <w:lvl w:ilvl="7">
      <w:start w:val="1"/>
      <w:numFmt w:val="lowerLetter"/>
      <w:lvlText w:val="(%8)"/>
      <w:lvlJc w:val="left"/>
      <w:pPr>
        <w:ind w:left="7024" w:firstLine="0"/>
      </w:pPr>
      <w:rPr>
        <w:rFonts w:hint="default"/>
      </w:rPr>
    </w:lvl>
    <w:lvl w:ilvl="8">
      <w:start w:val="1"/>
      <w:numFmt w:val="lowerRoman"/>
      <w:lvlText w:val="(%9)"/>
      <w:lvlJc w:val="left"/>
      <w:pPr>
        <w:ind w:left="7744" w:firstLine="0"/>
      </w:pPr>
      <w:rPr>
        <w:rFonts w:hint="default"/>
      </w:rPr>
    </w:lvl>
  </w:abstractNum>
  <w:abstractNum w:abstractNumId="21" w15:restartNumberingAfterBreak="0">
    <w:nsid w:val="435728D0"/>
    <w:multiLevelType w:val="hybridMultilevel"/>
    <w:tmpl w:val="F5822518"/>
    <w:lvl w:ilvl="0" w:tplc="7BF836A4">
      <w:start w:val="1"/>
      <w:numFmt w:val="decimal"/>
      <w:pStyle w:val="tablehead"/>
      <w:lvlText w:val="%1."/>
      <w:lvlJc w:val="left"/>
      <w:pPr>
        <w:ind w:left="1249" w:hanging="260"/>
      </w:pPr>
      <w:rPr>
        <w:rFonts w:ascii="Times New Roman" w:eastAsia="Times New Roman" w:hAnsi="Times New Roman" w:cs="Times New Roman" w:hint="default"/>
        <w:color w:val="211F1F"/>
        <w:w w:val="100"/>
        <w:sz w:val="24"/>
        <w:szCs w:val="24"/>
        <w:lang w:val="en-US" w:eastAsia="en-US" w:bidi="ar-SA"/>
      </w:rPr>
    </w:lvl>
    <w:lvl w:ilvl="1" w:tplc="7DBC26CA">
      <w:start w:val="1"/>
      <w:numFmt w:val="lowerLetter"/>
      <w:lvlText w:val="%2."/>
      <w:lvlJc w:val="left"/>
      <w:pPr>
        <w:ind w:left="1479" w:hanging="231"/>
      </w:pPr>
      <w:rPr>
        <w:rFonts w:ascii="Times New Roman" w:eastAsia="Times New Roman" w:hAnsi="Times New Roman" w:cs="Times New Roman" w:hint="default"/>
        <w:color w:val="211F1F"/>
        <w:spacing w:val="-1"/>
        <w:w w:val="100"/>
        <w:sz w:val="24"/>
        <w:szCs w:val="24"/>
        <w:lang w:val="en-US" w:eastAsia="en-US" w:bidi="ar-SA"/>
      </w:rPr>
    </w:lvl>
    <w:lvl w:ilvl="2" w:tplc="888E28E0">
      <w:start w:val="1"/>
      <w:numFmt w:val="decimal"/>
      <w:lvlText w:val="(%3)"/>
      <w:lvlJc w:val="left"/>
      <w:pPr>
        <w:ind w:left="1964" w:hanging="327"/>
      </w:pPr>
      <w:rPr>
        <w:rFonts w:ascii="Times New Roman" w:eastAsia="Times New Roman" w:hAnsi="Times New Roman" w:cs="Times New Roman" w:hint="default"/>
        <w:color w:val="211F1F"/>
        <w:spacing w:val="0"/>
        <w:w w:val="91"/>
        <w:sz w:val="24"/>
        <w:szCs w:val="24"/>
        <w:lang w:val="en-US" w:eastAsia="en-US" w:bidi="ar-SA"/>
      </w:rPr>
    </w:lvl>
    <w:lvl w:ilvl="3" w:tplc="80AA8210">
      <w:numFmt w:val="bullet"/>
      <w:lvlText w:val="•"/>
      <w:lvlJc w:val="left"/>
      <w:pPr>
        <w:ind w:left="1960" w:hanging="327"/>
      </w:pPr>
      <w:rPr>
        <w:rFonts w:hint="default"/>
        <w:lang w:val="en-US" w:eastAsia="en-US" w:bidi="ar-SA"/>
      </w:rPr>
    </w:lvl>
    <w:lvl w:ilvl="4" w:tplc="2DEACD06">
      <w:numFmt w:val="bullet"/>
      <w:lvlText w:val="•"/>
      <w:lvlJc w:val="left"/>
      <w:pPr>
        <w:ind w:left="3123" w:hanging="327"/>
      </w:pPr>
      <w:rPr>
        <w:rFonts w:hint="default"/>
        <w:lang w:val="en-US" w:eastAsia="en-US" w:bidi="ar-SA"/>
      </w:rPr>
    </w:lvl>
    <w:lvl w:ilvl="5" w:tplc="E15078BE">
      <w:numFmt w:val="bullet"/>
      <w:lvlText w:val="•"/>
      <w:lvlJc w:val="left"/>
      <w:pPr>
        <w:ind w:left="4287" w:hanging="327"/>
      </w:pPr>
      <w:rPr>
        <w:rFonts w:hint="default"/>
        <w:lang w:val="en-US" w:eastAsia="en-US" w:bidi="ar-SA"/>
      </w:rPr>
    </w:lvl>
    <w:lvl w:ilvl="6" w:tplc="8C7A86BA">
      <w:numFmt w:val="bullet"/>
      <w:lvlText w:val="•"/>
      <w:lvlJc w:val="left"/>
      <w:pPr>
        <w:ind w:left="5450" w:hanging="327"/>
      </w:pPr>
      <w:rPr>
        <w:rFonts w:hint="default"/>
        <w:lang w:val="en-US" w:eastAsia="en-US" w:bidi="ar-SA"/>
      </w:rPr>
    </w:lvl>
    <w:lvl w:ilvl="7" w:tplc="335841F0">
      <w:numFmt w:val="bullet"/>
      <w:lvlText w:val="•"/>
      <w:lvlJc w:val="left"/>
      <w:pPr>
        <w:ind w:left="6614" w:hanging="327"/>
      </w:pPr>
      <w:rPr>
        <w:rFonts w:hint="default"/>
        <w:lang w:val="en-US" w:eastAsia="en-US" w:bidi="ar-SA"/>
      </w:rPr>
    </w:lvl>
    <w:lvl w:ilvl="8" w:tplc="F686F5EC">
      <w:numFmt w:val="bullet"/>
      <w:lvlText w:val="•"/>
      <w:lvlJc w:val="left"/>
      <w:pPr>
        <w:ind w:left="7778" w:hanging="327"/>
      </w:pPr>
      <w:rPr>
        <w:rFonts w:hint="default"/>
        <w:lang w:val="en-US" w:eastAsia="en-US" w:bidi="ar-SA"/>
      </w:rPr>
    </w:lvl>
  </w:abstractNum>
  <w:abstractNum w:abstractNumId="22" w15:restartNumberingAfterBreak="0">
    <w:nsid w:val="4452361A"/>
    <w:multiLevelType w:val="hybridMultilevel"/>
    <w:tmpl w:val="A2A2B86A"/>
    <w:lvl w:ilvl="0" w:tplc="27F2DAD2">
      <w:start w:val="9"/>
      <w:numFmt w:val="decimal"/>
      <w:lvlText w:val="%1."/>
      <w:lvlJc w:val="left"/>
      <w:pPr>
        <w:ind w:left="764" w:hanging="236"/>
        <w:jc w:val="right"/>
      </w:pPr>
      <w:rPr>
        <w:rFonts w:hint="default"/>
        <w:b/>
        <w:bCs/>
        <w:w w:val="96"/>
        <w:lang w:val="en-US" w:eastAsia="en-US" w:bidi="ar-SA"/>
      </w:rPr>
    </w:lvl>
    <w:lvl w:ilvl="1" w:tplc="4DE84758">
      <w:start w:val="1"/>
      <w:numFmt w:val="lowerLetter"/>
      <w:lvlText w:val="%2."/>
      <w:lvlJc w:val="left"/>
      <w:pPr>
        <w:ind w:left="1249" w:hanging="303"/>
        <w:jc w:val="right"/>
      </w:pPr>
      <w:rPr>
        <w:rFonts w:ascii="Times New Roman" w:eastAsia="Times New Roman" w:hAnsi="Times New Roman" w:cs="Times New Roman" w:hint="default"/>
        <w:color w:val="211F1F"/>
        <w:spacing w:val="-2"/>
        <w:w w:val="95"/>
        <w:sz w:val="24"/>
        <w:szCs w:val="24"/>
        <w:lang w:val="en-US" w:eastAsia="en-US" w:bidi="ar-SA"/>
      </w:rPr>
    </w:lvl>
    <w:lvl w:ilvl="2" w:tplc="6876DA9E">
      <w:numFmt w:val="bullet"/>
      <w:lvlText w:val="•"/>
      <w:lvlJc w:val="left"/>
      <w:pPr>
        <w:ind w:left="2225" w:hanging="303"/>
      </w:pPr>
      <w:rPr>
        <w:rFonts w:hint="default"/>
        <w:lang w:val="en-US" w:eastAsia="en-US" w:bidi="ar-SA"/>
      </w:rPr>
    </w:lvl>
    <w:lvl w:ilvl="3" w:tplc="813699E4">
      <w:numFmt w:val="bullet"/>
      <w:lvlText w:val="•"/>
      <w:lvlJc w:val="left"/>
      <w:pPr>
        <w:ind w:left="3210" w:hanging="303"/>
      </w:pPr>
      <w:rPr>
        <w:rFonts w:hint="default"/>
        <w:lang w:val="en-US" w:eastAsia="en-US" w:bidi="ar-SA"/>
      </w:rPr>
    </w:lvl>
    <w:lvl w:ilvl="4" w:tplc="2AD46434">
      <w:numFmt w:val="bullet"/>
      <w:lvlText w:val="•"/>
      <w:lvlJc w:val="left"/>
      <w:pPr>
        <w:ind w:left="4195" w:hanging="303"/>
      </w:pPr>
      <w:rPr>
        <w:rFonts w:hint="default"/>
        <w:lang w:val="en-US" w:eastAsia="en-US" w:bidi="ar-SA"/>
      </w:rPr>
    </w:lvl>
    <w:lvl w:ilvl="5" w:tplc="866A1ABA">
      <w:numFmt w:val="bullet"/>
      <w:lvlText w:val="•"/>
      <w:lvlJc w:val="left"/>
      <w:pPr>
        <w:ind w:left="5180" w:hanging="303"/>
      </w:pPr>
      <w:rPr>
        <w:rFonts w:hint="default"/>
        <w:lang w:val="en-US" w:eastAsia="en-US" w:bidi="ar-SA"/>
      </w:rPr>
    </w:lvl>
    <w:lvl w:ilvl="6" w:tplc="AA203A58">
      <w:numFmt w:val="bullet"/>
      <w:lvlText w:val="•"/>
      <w:lvlJc w:val="left"/>
      <w:pPr>
        <w:ind w:left="6165" w:hanging="303"/>
      </w:pPr>
      <w:rPr>
        <w:rFonts w:hint="default"/>
        <w:lang w:val="en-US" w:eastAsia="en-US" w:bidi="ar-SA"/>
      </w:rPr>
    </w:lvl>
    <w:lvl w:ilvl="7" w:tplc="9910973A">
      <w:numFmt w:val="bullet"/>
      <w:lvlText w:val="•"/>
      <w:lvlJc w:val="left"/>
      <w:pPr>
        <w:ind w:left="7150" w:hanging="303"/>
      </w:pPr>
      <w:rPr>
        <w:rFonts w:hint="default"/>
        <w:lang w:val="en-US" w:eastAsia="en-US" w:bidi="ar-SA"/>
      </w:rPr>
    </w:lvl>
    <w:lvl w:ilvl="8" w:tplc="2684035C">
      <w:numFmt w:val="bullet"/>
      <w:lvlText w:val="•"/>
      <w:lvlJc w:val="left"/>
      <w:pPr>
        <w:ind w:left="8135" w:hanging="303"/>
      </w:pPr>
      <w:rPr>
        <w:rFonts w:hint="default"/>
        <w:lang w:val="en-US" w:eastAsia="en-US" w:bidi="ar-SA"/>
      </w:rPr>
    </w:lvl>
  </w:abstractNum>
  <w:abstractNum w:abstractNumId="23" w15:restartNumberingAfterBreak="0">
    <w:nsid w:val="4DA86F2E"/>
    <w:multiLevelType w:val="hybridMultilevel"/>
    <w:tmpl w:val="2FE6E942"/>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24" w15:restartNumberingAfterBreak="0">
    <w:nsid w:val="4E03D34C"/>
    <w:multiLevelType w:val="hybridMultilevel"/>
    <w:tmpl w:val="E28A5FA2"/>
    <w:lvl w:ilvl="0" w:tplc="550ADAA4">
      <w:start w:val="1"/>
      <w:numFmt w:val="bullet"/>
      <w:lvlText w:val=""/>
      <w:lvlJc w:val="left"/>
      <w:pPr>
        <w:ind w:left="719" w:hanging="360"/>
      </w:pPr>
      <w:rPr>
        <w:rFonts w:ascii="Wingdings" w:hAnsi="Wingdings" w:hint="default"/>
      </w:rPr>
    </w:lvl>
    <w:lvl w:ilvl="1" w:tplc="5D200000">
      <w:start w:val="1"/>
      <w:numFmt w:val="bullet"/>
      <w:lvlText w:val=""/>
      <w:lvlJc w:val="left"/>
      <w:pPr>
        <w:ind w:left="1439" w:hanging="360"/>
      </w:pPr>
      <w:rPr>
        <w:rFonts w:ascii="Wingdings" w:hAnsi="Wingdings" w:hint="default"/>
      </w:rPr>
    </w:lvl>
    <w:lvl w:ilvl="2" w:tplc="7566436C">
      <w:start w:val="1"/>
      <w:numFmt w:val="bullet"/>
      <w:lvlText w:val=""/>
      <w:lvlJc w:val="left"/>
      <w:pPr>
        <w:ind w:left="2159" w:hanging="360"/>
      </w:pPr>
      <w:rPr>
        <w:rFonts w:ascii="Wingdings" w:hAnsi="Wingdings" w:hint="default"/>
      </w:rPr>
    </w:lvl>
    <w:lvl w:ilvl="3" w:tplc="0608A584">
      <w:start w:val="1"/>
      <w:numFmt w:val="bullet"/>
      <w:lvlText w:val=""/>
      <w:lvlJc w:val="left"/>
      <w:pPr>
        <w:ind w:left="2879" w:hanging="360"/>
      </w:pPr>
      <w:rPr>
        <w:rFonts w:ascii="Wingdings" w:hAnsi="Wingdings" w:hint="default"/>
      </w:rPr>
    </w:lvl>
    <w:lvl w:ilvl="4" w:tplc="699E29AC">
      <w:start w:val="1"/>
      <w:numFmt w:val="bullet"/>
      <w:lvlText w:val=""/>
      <w:lvlJc w:val="left"/>
      <w:pPr>
        <w:ind w:left="3599" w:hanging="360"/>
      </w:pPr>
      <w:rPr>
        <w:rFonts w:ascii="Wingdings" w:hAnsi="Wingdings" w:hint="default"/>
      </w:rPr>
    </w:lvl>
    <w:lvl w:ilvl="5" w:tplc="27EE3800">
      <w:start w:val="1"/>
      <w:numFmt w:val="bullet"/>
      <w:lvlText w:val=""/>
      <w:lvlJc w:val="left"/>
      <w:pPr>
        <w:ind w:left="4319" w:hanging="360"/>
      </w:pPr>
      <w:rPr>
        <w:rFonts w:ascii="Wingdings" w:hAnsi="Wingdings" w:hint="default"/>
      </w:rPr>
    </w:lvl>
    <w:lvl w:ilvl="6" w:tplc="DAEADCB8">
      <w:start w:val="1"/>
      <w:numFmt w:val="bullet"/>
      <w:lvlText w:val=""/>
      <w:lvlJc w:val="left"/>
      <w:pPr>
        <w:ind w:left="5039" w:hanging="360"/>
      </w:pPr>
      <w:rPr>
        <w:rFonts w:ascii="Wingdings" w:hAnsi="Wingdings" w:hint="default"/>
      </w:rPr>
    </w:lvl>
    <w:lvl w:ilvl="7" w:tplc="1F486268">
      <w:start w:val="1"/>
      <w:numFmt w:val="bullet"/>
      <w:lvlText w:val=""/>
      <w:lvlJc w:val="left"/>
      <w:pPr>
        <w:ind w:left="5759" w:hanging="360"/>
      </w:pPr>
      <w:rPr>
        <w:rFonts w:ascii="Wingdings" w:hAnsi="Wingdings" w:hint="default"/>
      </w:rPr>
    </w:lvl>
    <w:lvl w:ilvl="8" w:tplc="AA2AB8FE">
      <w:start w:val="1"/>
      <w:numFmt w:val="bullet"/>
      <w:lvlText w:val=""/>
      <w:lvlJc w:val="left"/>
      <w:pPr>
        <w:ind w:left="6479" w:hanging="360"/>
      </w:pPr>
      <w:rPr>
        <w:rFonts w:ascii="Wingdings" w:hAnsi="Wingdings" w:hint="default"/>
      </w:rPr>
    </w:lvl>
  </w:abstractNum>
  <w:abstractNum w:abstractNumId="25" w15:restartNumberingAfterBreak="0">
    <w:nsid w:val="52CA544A"/>
    <w:multiLevelType w:val="singleLevel"/>
    <w:tmpl w:val="5304259A"/>
    <w:lvl w:ilvl="0">
      <w:start w:val="1"/>
      <w:numFmt w:val="decimal"/>
      <w:pStyle w:val="references"/>
      <w:lvlText w:val="[%1]"/>
      <w:lvlJc w:val="left"/>
      <w:pPr>
        <w:tabs>
          <w:tab w:val="num" w:pos="3054"/>
        </w:tabs>
        <w:ind w:left="3054" w:hanging="360"/>
      </w:pPr>
      <w:rPr>
        <w:rFonts w:ascii="Times New Roman" w:hAnsi="Times New Roman" w:cs="Times New Roman" w:hint="default"/>
        <w:b w:val="0"/>
        <w:bCs w:val="0"/>
        <w:i w:val="0"/>
        <w:iCs w:val="0"/>
        <w:sz w:val="20"/>
        <w:szCs w:val="20"/>
      </w:rPr>
    </w:lvl>
  </w:abstractNum>
  <w:abstractNum w:abstractNumId="26" w15:restartNumberingAfterBreak="0">
    <w:nsid w:val="543F4D26"/>
    <w:multiLevelType w:val="hybridMultilevel"/>
    <w:tmpl w:val="E96096E6"/>
    <w:lvl w:ilvl="0" w:tplc="8DD22A9C">
      <w:numFmt w:val="bullet"/>
      <w:lvlText w:val="•"/>
      <w:lvlJc w:val="left"/>
      <w:pPr>
        <w:ind w:left="1076" w:hanging="360"/>
      </w:pPr>
      <w:rPr>
        <w:rFonts w:ascii="Arial" w:eastAsia="Arial" w:hAnsi="Arial" w:cs="Arial" w:hint="default"/>
        <w:w w:val="100"/>
        <w:sz w:val="22"/>
        <w:szCs w:val="22"/>
        <w:lang w:val="en-US" w:eastAsia="en-US" w:bidi="ar-SA"/>
      </w:rPr>
    </w:lvl>
    <w:lvl w:ilvl="1" w:tplc="E99CB9FE">
      <w:numFmt w:val="bullet"/>
      <w:lvlText w:val="•"/>
      <w:lvlJc w:val="left"/>
      <w:pPr>
        <w:ind w:left="1982" w:hanging="360"/>
      </w:pPr>
      <w:rPr>
        <w:rFonts w:hint="default"/>
        <w:lang w:val="en-US" w:eastAsia="en-US" w:bidi="ar-SA"/>
      </w:rPr>
    </w:lvl>
    <w:lvl w:ilvl="2" w:tplc="DB8AB7E0">
      <w:numFmt w:val="bullet"/>
      <w:lvlText w:val="•"/>
      <w:lvlJc w:val="left"/>
      <w:pPr>
        <w:ind w:left="2885" w:hanging="360"/>
      </w:pPr>
      <w:rPr>
        <w:rFonts w:hint="default"/>
        <w:lang w:val="en-US" w:eastAsia="en-US" w:bidi="ar-SA"/>
      </w:rPr>
    </w:lvl>
    <w:lvl w:ilvl="3" w:tplc="A59E1A92">
      <w:numFmt w:val="bullet"/>
      <w:lvlText w:val="•"/>
      <w:lvlJc w:val="left"/>
      <w:pPr>
        <w:ind w:left="3787" w:hanging="360"/>
      </w:pPr>
      <w:rPr>
        <w:rFonts w:hint="default"/>
        <w:lang w:val="en-US" w:eastAsia="en-US" w:bidi="ar-SA"/>
      </w:rPr>
    </w:lvl>
    <w:lvl w:ilvl="4" w:tplc="951AB0E6">
      <w:numFmt w:val="bullet"/>
      <w:lvlText w:val="•"/>
      <w:lvlJc w:val="left"/>
      <w:pPr>
        <w:ind w:left="4690" w:hanging="360"/>
      </w:pPr>
      <w:rPr>
        <w:rFonts w:hint="default"/>
        <w:lang w:val="en-US" w:eastAsia="en-US" w:bidi="ar-SA"/>
      </w:rPr>
    </w:lvl>
    <w:lvl w:ilvl="5" w:tplc="FD48631C">
      <w:numFmt w:val="bullet"/>
      <w:lvlText w:val="•"/>
      <w:lvlJc w:val="left"/>
      <w:pPr>
        <w:ind w:left="5592" w:hanging="360"/>
      </w:pPr>
      <w:rPr>
        <w:rFonts w:hint="default"/>
        <w:lang w:val="en-US" w:eastAsia="en-US" w:bidi="ar-SA"/>
      </w:rPr>
    </w:lvl>
    <w:lvl w:ilvl="6" w:tplc="BA7CC3C2">
      <w:numFmt w:val="bullet"/>
      <w:lvlText w:val="•"/>
      <w:lvlJc w:val="left"/>
      <w:pPr>
        <w:ind w:left="6495" w:hanging="360"/>
      </w:pPr>
      <w:rPr>
        <w:rFonts w:hint="default"/>
        <w:lang w:val="en-US" w:eastAsia="en-US" w:bidi="ar-SA"/>
      </w:rPr>
    </w:lvl>
    <w:lvl w:ilvl="7" w:tplc="8404FD8A">
      <w:numFmt w:val="bullet"/>
      <w:lvlText w:val="•"/>
      <w:lvlJc w:val="left"/>
      <w:pPr>
        <w:ind w:left="7397" w:hanging="360"/>
      </w:pPr>
      <w:rPr>
        <w:rFonts w:hint="default"/>
        <w:lang w:val="en-US" w:eastAsia="en-US" w:bidi="ar-SA"/>
      </w:rPr>
    </w:lvl>
    <w:lvl w:ilvl="8" w:tplc="4CC806B4">
      <w:numFmt w:val="bullet"/>
      <w:lvlText w:val="•"/>
      <w:lvlJc w:val="left"/>
      <w:pPr>
        <w:ind w:left="8300" w:hanging="360"/>
      </w:pPr>
      <w:rPr>
        <w:rFonts w:hint="default"/>
        <w:lang w:val="en-US" w:eastAsia="en-US" w:bidi="ar-SA"/>
      </w:rPr>
    </w:lvl>
  </w:abstractNum>
  <w:abstractNum w:abstractNumId="27" w15:restartNumberingAfterBreak="0">
    <w:nsid w:val="55AF5A8B"/>
    <w:multiLevelType w:val="hybridMultilevel"/>
    <w:tmpl w:val="9E489A68"/>
    <w:lvl w:ilvl="0" w:tplc="F7367FF6">
      <w:numFmt w:val="bullet"/>
      <w:lvlText w:val="•"/>
      <w:lvlJc w:val="left"/>
      <w:pPr>
        <w:ind w:left="831" w:hanging="360"/>
      </w:pPr>
      <w:rPr>
        <w:rFonts w:ascii="Arial" w:eastAsia="Arial" w:hAnsi="Arial" w:cs="Arial" w:hint="default"/>
        <w:w w:val="100"/>
        <w:sz w:val="22"/>
        <w:szCs w:val="22"/>
        <w:lang w:val="en-US" w:eastAsia="en-US" w:bidi="ar-SA"/>
      </w:rPr>
    </w:lvl>
    <w:lvl w:ilvl="1" w:tplc="A5D69812">
      <w:numFmt w:val="bullet"/>
      <w:lvlText w:val="•"/>
      <w:lvlJc w:val="left"/>
      <w:pPr>
        <w:ind w:left="1766" w:hanging="360"/>
      </w:pPr>
      <w:rPr>
        <w:rFonts w:hint="default"/>
        <w:lang w:val="en-US" w:eastAsia="en-US" w:bidi="ar-SA"/>
      </w:rPr>
    </w:lvl>
    <w:lvl w:ilvl="2" w:tplc="66402938">
      <w:numFmt w:val="bullet"/>
      <w:lvlText w:val="•"/>
      <w:lvlJc w:val="left"/>
      <w:pPr>
        <w:ind w:left="2693" w:hanging="360"/>
      </w:pPr>
      <w:rPr>
        <w:rFonts w:hint="default"/>
        <w:lang w:val="en-US" w:eastAsia="en-US" w:bidi="ar-SA"/>
      </w:rPr>
    </w:lvl>
    <w:lvl w:ilvl="3" w:tplc="A5403C52">
      <w:numFmt w:val="bullet"/>
      <w:lvlText w:val="•"/>
      <w:lvlJc w:val="left"/>
      <w:pPr>
        <w:ind w:left="3619" w:hanging="360"/>
      </w:pPr>
      <w:rPr>
        <w:rFonts w:hint="default"/>
        <w:lang w:val="en-US" w:eastAsia="en-US" w:bidi="ar-SA"/>
      </w:rPr>
    </w:lvl>
    <w:lvl w:ilvl="4" w:tplc="80A6EAFA">
      <w:numFmt w:val="bullet"/>
      <w:lvlText w:val="•"/>
      <w:lvlJc w:val="left"/>
      <w:pPr>
        <w:ind w:left="4546" w:hanging="360"/>
      </w:pPr>
      <w:rPr>
        <w:rFonts w:hint="default"/>
        <w:lang w:val="en-US" w:eastAsia="en-US" w:bidi="ar-SA"/>
      </w:rPr>
    </w:lvl>
    <w:lvl w:ilvl="5" w:tplc="3A1490DE">
      <w:numFmt w:val="bullet"/>
      <w:lvlText w:val="•"/>
      <w:lvlJc w:val="left"/>
      <w:pPr>
        <w:ind w:left="5472" w:hanging="360"/>
      </w:pPr>
      <w:rPr>
        <w:rFonts w:hint="default"/>
        <w:lang w:val="en-US" w:eastAsia="en-US" w:bidi="ar-SA"/>
      </w:rPr>
    </w:lvl>
    <w:lvl w:ilvl="6" w:tplc="19DA29A8">
      <w:numFmt w:val="bullet"/>
      <w:lvlText w:val="•"/>
      <w:lvlJc w:val="left"/>
      <w:pPr>
        <w:ind w:left="6399" w:hanging="360"/>
      </w:pPr>
      <w:rPr>
        <w:rFonts w:hint="default"/>
        <w:lang w:val="en-US" w:eastAsia="en-US" w:bidi="ar-SA"/>
      </w:rPr>
    </w:lvl>
    <w:lvl w:ilvl="7" w:tplc="6546B252">
      <w:numFmt w:val="bullet"/>
      <w:lvlText w:val="•"/>
      <w:lvlJc w:val="left"/>
      <w:pPr>
        <w:ind w:left="7325" w:hanging="360"/>
      </w:pPr>
      <w:rPr>
        <w:rFonts w:hint="default"/>
        <w:lang w:val="en-US" w:eastAsia="en-US" w:bidi="ar-SA"/>
      </w:rPr>
    </w:lvl>
    <w:lvl w:ilvl="8" w:tplc="8BBAEEEE">
      <w:numFmt w:val="bullet"/>
      <w:lvlText w:val="•"/>
      <w:lvlJc w:val="left"/>
      <w:pPr>
        <w:ind w:left="8252" w:hanging="360"/>
      </w:pPr>
      <w:rPr>
        <w:rFonts w:hint="default"/>
        <w:lang w:val="en-US" w:eastAsia="en-US" w:bidi="ar-SA"/>
      </w:rPr>
    </w:lvl>
  </w:abstractNum>
  <w:abstractNum w:abstractNumId="28" w15:restartNumberingAfterBreak="0">
    <w:nsid w:val="5C643287"/>
    <w:multiLevelType w:val="hybridMultilevel"/>
    <w:tmpl w:val="66D8D596"/>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29" w15:restartNumberingAfterBreak="0">
    <w:nsid w:val="5DA42B72"/>
    <w:multiLevelType w:val="multilevel"/>
    <w:tmpl w:val="F0209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734A8"/>
    <w:multiLevelType w:val="multilevel"/>
    <w:tmpl w:val="C25CD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BE0974"/>
    <w:multiLevelType w:val="hybridMultilevel"/>
    <w:tmpl w:val="3E20D666"/>
    <w:lvl w:ilvl="0" w:tplc="4009000F">
      <w:start w:val="1"/>
      <w:numFmt w:val="decimal"/>
      <w:lvlText w:val="%1."/>
      <w:lvlJc w:val="left"/>
      <w:pPr>
        <w:ind w:left="887" w:hanging="360"/>
      </w:pPr>
    </w:lvl>
    <w:lvl w:ilvl="1" w:tplc="40090019" w:tentative="1">
      <w:start w:val="1"/>
      <w:numFmt w:val="lowerLetter"/>
      <w:lvlText w:val="%2."/>
      <w:lvlJc w:val="left"/>
      <w:pPr>
        <w:ind w:left="1607" w:hanging="360"/>
      </w:pPr>
    </w:lvl>
    <w:lvl w:ilvl="2" w:tplc="4009001B" w:tentative="1">
      <w:start w:val="1"/>
      <w:numFmt w:val="lowerRoman"/>
      <w:lvlText w:val="%3."/>
      <w:lvlJc w:val="right"/>
      <w:pPr>
        <w:ind w:left="2327" w:hanging="180"/>
      </w:pPr>
    </w:lvl>
    <w:lvl w:ilvl="3" w:tplc="4009000F" w:tentative="1">
      <w:start w:val="1"/>
      <w:numFmt w:val="decimal"/>
      <w:lvlText w:val="%4."/>
      <w:lvlJc w:val="left"/>
      <w:pPr>
        <w:ind w:left="3047" w:hanging="360"/>
      </w:pPr>
    </w:lvl>
    <w:lvl w:ilvl="4" w:tplc="40090019" w:tentative="1">
      <w:start w:val="1"/>
      <w:numFmt w:val="lowerLetter"/>
      <w:lvlText w:val="%5."/>
      <w:lvlJc w:val="left"/>
      <w:pPr>
        <w:ind w:left="3767" w:hanging="360"/>
      </w:pPr>
    </w:lvl>
    <w:lvl w:ilvl="5" w:tplc="4009001B" w:tentative="1">
      <w:start w:val="1"/>
      <w:numFmt w:val="lowerRoman"/>
      <w:lvlText w:val="%6."/>
      <w:lvlJc w:val="right"/>
      <w:pPr>
        <w:ind w:left="4487" w:hanging="180"/>
      </w:pPr>
    </w:lvl>
    <w:lvl w:ilvl="6" w:tplc="4009000F" w:tentative="1">
      <w:start w:val="1"/>
      <w:numFmt w:val="decimal"/>
      <w:lvlText w:val="%7."/>
      <w:lvlJc w:val="left"/>
      <w:pPr>
        <w:ind w:left="5207" w:hanging="360"/>
      </w:pPr>
    </w:lvl>
    <w:lvl w:ilvl="7" w:tplc="40090019" w:tentative="1">
      <w:start w:val="1"/>
      <w:numFmt w:val="lowerLetter"/>
      <w:lvlText w:val="%8."/>
      <w:lvlJc w:val="left"/>
      <w:pPr>
        <w:ind w:left="5927" w:hanging="360"/>
      </w:pPr>
    </w:lvl>
    <w:lvl w:ilvl="8" w:tplc="4009001B" w:tentative="1">
      <w:start w:val="1"/>
      <w:numFmt w:val="lowerRoman"/>
      <w:lvlText w:val="%9."/>
      <w:lvlJc w:val="right"/>
      <w:pPr>
        <w:ind w:left="6647" w:hanging="180"/>
      </w:pPr>
    </w:lvl>
  </w:abstractNum>
  <w:abstractNum w:abstractNumId="32" w15:restartNumberingAfterBreak="0">
    <w:nsid w:val="6B155B08"/>
    <w:multiLevelType w:val="hybridMultilevel"/>
    <w:tmpl w:val="67661B9E"/>
    <w:lvl w:ilvl="0" w:tplc="0540A604">
      <w:start w:val="1"/>
      <w:numFmt w:val="decimal"/>
      <w:lvlText w:val="%1."/>
      <w:lvlJc w:val="left"/>
      <w:pPr>
        <w:ind w:left="467" w:hanging="245"/>
      </w:pPr>
      <w:rPr>
        <w:rFonts w:ascii="Times New Roman" w:eastAsia="Times New Roman" w:hAnsi="Times New Roman" w:cs="Times New Roman" w:hint="default"/>
        <w:w w:val="100"/>
        <w:sz w:val="24"/>
        <w:szCs w:val="24"/>
        <w:lang w:val="en-US" w:eastAsia="en-US" w:bidi="ar-SA"/>
      </w:rPr>
    </w:lvl>
    <w:lvl w:ilvl="1" w:tplc="8CA2BBBC">
      <w:numFmt w:val="bullet"/>
      <w:lvlText w:val="•"/>
      <w:lvlJc w:val="left"/>
      <w:pPr>
        <w:ind w:left="1424" w:hanging="245"/>
      </w:pPr>
      <w:rPr>
        <w:rFonts w:hint="default"/>
        <w:lang w:val="en-US" w:eastAsia="en-US" w:bidi="ar-SA"/>
      </w:rPr>
    </w:lvl>
    <w:lvl w:ilvl="2" w:tplc="8D2A3002">
      <w:numFmt w:val="bullet"/>
      <w:lvlText w:val="•"/>
      <w:lvlJc w:val="left"/>
      <w:pPr>
        <w:ind w:left="2389" w:hanging="245"/>
      </w:pPr>
      <w:rPr>
        <w:rFonts w:hint="default"/>
        <w:lang w:val="en-US" w:eastAsia="en-US" w:bidi="ar-SA"/>
      </w:rPr>
    </w:lvl>
    <w:lvl w:ilvl="3" w:tplc="176E356A">
      <w:numFmt w:val="bullet"/>
      <w:lvlText w:val="•"/>
      <w:lvlJc w:val="left"/>
      <w:pPr>
        <w:ind w:left="3353" w:hanging="245"/>
      </w:pPr>
      <w:rPr>
        <w:rFonts w:hint="default"/>
        <w:lang w:val="en-US" w:eastAsia="en-US" w:bidi="ar-SA"/>
      </w:rPr>
    </w:lvl>
    <w:lvl w:ilvl="4" w:tplc="833057A8">
      <w:numFmt w:val="bullet"/>
      <w:lvlText w:val="•"/>
      <w:lvlJc w:val="left"/>
      <w:pPr>
        <w:ind w:left="4318" w:hanging="245"/>
      </w:pPr>
      <w:rPr>
        <w:rFonts w:hint="default"/>
        <w:lang w:val="en-US" w:eastAsia="en-US" w:bidi="ar-SA"/>
      </w:rPr>
    </w:lvl>
    <w:lvl w:ilvl="5" w:tplc="3698E172">
      <w:numFmt w:val="bullet"/>
      <w:lvlText w:val="•"/>
      <w:lvlJc w:val="left"/>
      <w:pPr>
        <w:ind w:left="5282" w:hanging="245"/>
      </w:pPr>
      <w:rPr>
        <w:rFonts w:hint="default"/>
        <w:lang w:val="en-US" w:eastAsia="en-US" w:bidi="ar-SA"/>
      </w:rPr>
    </w:lvl>
    <w:lvl w:ilvl="6" w:tplc="4CF4C5A6">
      <w:numFmt w:val="bullet"/>
      <w:lvlText w:val="•"/>
      <w:lvlJc w:val="left"/>
      <w:pPr>
        <w:ind w:left="6247" w:hanging="245"/>
      </w:pPr>
      <w:rPr>
        <w:rFonts w:hint="default"/>
        <w:lang w:val="en-US" w:eastAsia="en-US" w:bidi="ar-SA"/>
      </w:rPr>
    </w:lvl>
    <w:lvl w:ilvl="7" w:tplc="F77CE306">
      <w:numFmt w:val="bullet"/>
      <w:lvlText w:val="•"/>
      <w:lvlJc w:val="left"/>
      <w:pPr>
        <w:ind w:left="7211" w:hanging="245"/>
      </w:pPr>
      <w:rPr>
        <w:rFonts w:hint="default"/>
        <w:lang w:val="en-US" w:eastAsia="en-US" w:bidi="ar-SA"/>
      </w:rPr>
    </w:lvl>
    <w:lvl w:ilvl="8" w:tplc="EF121516">
      <w:numFmt w:val="bullet"/>
      <w:lvlText w:val="•"/>
      <w:lvlJc w:val="left"/>
      <w:pPr>
        <w:ind w:left="8176" w:hanging="245"/>
      </w:pPr>
      <w:rPr>
        <w:rFonts w:hint="default"/>
        <w:lang w:val="en-US" w:eastAsia="en-US" w:bidi="ar-SA"/>
      </w:rPr>
    </w:lvl>
  </w:abstractNum>
  <w:abstractNum w:abstractNumId="33" w15:restartNumberingAfterBreak="0">
    <w:nsid w:val="6DDB29FB"/>
    <w:multiLevelType w:val="hybridMultilevel"/>
    <w:tmpl w:val="997E15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8B6B9F"/>
    <w:multiLevelType w:val="hybridMultilevel"/>
    <w:tmpl w:val="B6648D34"/>
    <w:lvl w:ilvl="0" w:tplc="69E03A94">
      <w:start w:val="1"/>
      <w:numFmt w:val="decimal"/>
      <w:lvlText w:val="%1."/>
      <w:lvlJc w:val="left"/>
      <w:pPr>
        <w:ind w:left="5038" w:hanging="360"/>
      </w:pPr>
    </w:lvl>
    <w:lvl w:ilvl="1" w:tplc="B78034D8">
      <w:start w:val="1"/>
      <w:numFmt w:val="lowerLetter"/>
      <w:lvlText w:val="%2."/>
      <w:lvlJc w:val="left"/>
      <w:pPr>
        <w:ind w:left="5758" w:hanging="360"/>
      </w:pPr>
    </w:lvl>
    <w:lvl w:ilvl="2" w:tplc="C406A32C">
      <w:start w:val="1"/>
      <w:numFmt w:val="lowerRoman"/>
      <w:lvlText w:val="%3."/>
      <w:lvlJc w:val="right"/>
      <w:pPr>
        <w:ind w:left="6478" w:hanging="180"/>
      </w:pPr>
    </w:lvl>
    <w:lvl w:ilvl="3" w:tplc="61F0B438">
      <w:start w:val="1"/>
      <w:numFmt w:val="decimal"/>
      <w:lvlText w:val="%4."/>
      <w:lvlJc w:val="left"/>
      <w:pPr>
        <w:ind w:left="7198" w:hanging="360"/>
      </w:pPr>
    </w:lvl>
    <w:lvl w:ilvl="4" w:tplc="6792DAB0">
      <w:start w:val="1"/>
      <w:numFmt w:val="lowerLetter"/>
      <w:lvlText w:val="%5."/>
      <w:lvlJc w:val="left"/>
      <w:pPr>
        <w:ind w:left="7918" w:hanging="360"/>
      </w:pPr>
    </w:lvl>
    <w:lvl w:ilvl="5" w:tplc="2828F7AC">
      <w:start w:val="1"/>
      <w:numFmt w:val="lowerRoman"/>
      <w:lvlText w:val="%6."/>
      <w:lvlJc w:val="right"/>
      <w:pPr>
        <w:ind w:left="8638" w:hanging="180"/>
      </w:pPr>
    </w:lvl>
    <w:lvl w:ilvl="6" w:tplc="3D043336">
      <w:start w:val="1"/>
      <w:numFmt w:val="decimal"/>
      <w:lvlText w:val="%7."/>
      <w:lvlJc w:val="left"/>
      <w:pPr>
        <w:ind w:left="9358" w:hanging="360"/>
      </w:pPr>
    </w:lvl>
    <w:lvl w:ilvl="7" w:tplc="2C8C6F42">
      <w:start w:val="1"/>
      <w:numFmt w:val="lowerLetter"/>
      <w:lvlText w:val="%8."/>
      <w:lvlJc w:val="left"/>
      <w:pPr>
        <w:ind w:left="10078" w:hanging="360"/>
      </w:pPr>
    </w:lvl>
    <w:lvl w:ilvl="8" w:tplc="C2002F28">
      <w:start w:val="1"/>
      <w:numFmt w:val="lowerRoman"/>
      <w:lvlText w:val="%9."/>
      <w:lvlJc w:val="right"/>
      <w:pPr>
        <w:ind w:left="10798" w:hanging="180"/>
      </w:pPr>
    </w:lvl>
  </w:abstractNum>
  <w:abstractNum w:abstractNumId="35" w15:restartNumberingAfterBreak="0">
    <w:nsid w:val="70A83D92"/>
    <w:multiLevelType w:val="hybridMultilevel"/>
    <w:tmpl w:val="378A144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735F5C28"/>
    <w:multiLevelType w:val="multilevel"/>
    <w:tmpl w:val="757A4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12CA3"/>
    <w:multiLevelType w:val="hybridMultilevel"/>
    <w:tmpl w:val="360A6834"/>
    <w:lvl w:ilvl="0" w:tplc="EDC8BEDA">
      <w:start w:val="1"/>
      <w:numFmt w:val="decimal"/>
      <w:lvlText w:val="%1."/>
      <w:lvlJc w:val="left"/>
      <w:pPr>
        <w:ind w:left="1969" w:hanging="365"/>
      </w:pPr>
      <w:rPr>
        <w:rFonts w:ascii="Times New Roman" w:eastAsia="Times New Roman" w:hAnsi="Times New Roman" w:cs="Times New Roman" w:hint="default"/>
        <w:color w:val="211F1F"/>
        <w:spacing w:val="-5"/>
        <w:w w:val="100"/>
        <w:sz w:val="24"/>
        <w:szCs w:val="24"/>
        <w:lang w:val="en-US" w:eastAsia="en-US" w:bidi="ar-SA"/>
      </w:rPr>
    </w:lvl>
    <w:lvl w:ilvl="1" w:tplc="45067E66">
      <w:numFmt w:val="bullet"/>
      <w:lvlText w:val="•"/>
      <w:lvlJc w:val="left"/>
      <w:pPr>
        <w:ind w:left="2774" w:hanging="365"/>
      </w:pPr>
      <w:rPr>
        <w:rFonts w:hint="default"/>
        <w:lang w:val="en-US" w:eastAsia="en-US" w:bidi="ar-SA"/>
      </w:rPr>
    </w:lvl>
    <w:lvl w:ilvl="2" w:tplc="6D3872E8">
      <w:numFmt w:val="bullet"/>
      <w:lvlText w:val="•"/>
      <w:lvlJc w:val="left"/>
      <w:pPr>
        <w:ind w:left="3589" w:hanging="365"/>
      </w:pPr>
      <w:rPr>
        <w:rFonts w:hint="default"/>
        <w:lang w:val="en-US" w:eastAsia="en-US" w:bidi="ar-SA"/>
      </w:rPr>
    </w:lvl>
    <w:lvl w:ilvl="3" w:tplc="8D22EC08">
      <w:numFmt w:val="bullet"/>
      <w:lvlText w:val="•"/>
      <w:lvlJc w:val="left"/>
      <w:pPr>
        <w:ind w:left="4403" w:hanging="365"/>
      </w:pPr>
      <w:rPr>
        <w:rFonts w:hint="default"/>
        <w:lang w:val="en-US" w:eastAsia="en-US" w:bidi="ar-SA"/>
      </w:rPr>
    </w:lvl>
    <w:lvl w:ilvl="4" w:tplc="9C94630C">
      <w:numFmt w:val="bullet"/>
      <w:lvlText w:val="•"/>
      <w:lvlJc w:val="left"/>
      <w:pPr>
        <w:ind w:left="5218" w:hanging="365"/>
      </w:pPr>
      <w:rPr>
        <w:rFonts w:hint="default"/>
        <w:lang w:val="en-US" w:eastAsia="en-US" w:bidi="ar-SA"/>
      </w:rPr>
    </w:lvl>
    <w:lvl w:ilvl="5" w:tplc="506CD408">
      <w:numFmt w:val="bullet"/>
      <w:lvlText w:val="•"/>
      <w:lvlJc w:val="left"/>
      <w:pPr>
        <w:ind w:left="6032" w:hanging="365"/>
      </w:pPr>
      <w:rPr>
        <w:rFonts w:hint="default"/>
        <w:lang w:val="en-US" w:eastAsia="en-US" w:bidi="ar-SA"/>
      </w:rPr>
    </w:lvl>
    <w:lvl w:ilvl="6" w:tplc="D104354A">
      <w:numFmt w:val="bullet"/>
      <w:lvlText w:val="•"/>
      <w:lvlJc w:val="left"/>
      <w:pPr>
        <w:ind w:left="6847" w:hanging="365"/>
      </w:pPr>
      <w:rPr>
        <w:rFonts w:hint="default"/>
        <w:lang w:val="en-US" w:eastAsia="en-US" w:bidi="ar-SA"/>
      </w:rPr>
    </w:lvl>
    <w:lvl w:ilvl="7" w:tplc="DEFAA058">
      <w:numFmt w:val="bullet"/>
      <w:lvlText w:val="•"/>
      <w:lvlJc w:val="left"/>
      <w:pPr>
        <w:ind w:left="7661" w:hanging="365"/>
      </w:pPr>
      <w:rPr>
        <w:rFonts w:hint="default"/>
        <w:lang w:val="en-US" w:eastAsia="en-US" w:bidi="ar-SA"/>
      </w:rPr>
    </w:lvl>
    <w:lvl w:ilvl="8" w:tplc="C77C6502">
      <w:numFmt w:val="bullet"/>
      <w:lvlText w:val="•"/>
      <w:lvlJc w:val="left"/>
      <w:pPr>
        <w:ind w:left="8476" w:hanging="365"/>
      </w:pPr>
      <w:rPr>
        <w:rFonts w:hint="default"/>
        <w:lang w:val="en-US" w:eastAsia="en-US" w:bidi="ar-SA"/>
      </w:rPr>
    </w:lvl>
  </w:abstractNum>
  <w:abstractNum w:abstractNumId="38" w15:restartNumberingAfterBreak="0">
    <w:nsid w:val="78D60F06"/>
    <w:multiLevelType w:val="multilevel"/>
    <w:tmpl w:val="732E3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9553C"/>
    <w:multiLevelType w:val="hybridMultilevel"/>
    <w:tmpl w:val="6656479C"/>
    <w:lvl w:ilvl="0" w:tplc="B896F5DA">
      <w:start w:val="1"/>
      <w:numFmt w:val="upperRoman"/>
      <w:lvlText w:val="%1."/>
      <w:lvlJc w:val="left"/>
      <w:pPr>
        <w:ind w:left="889" w:hanging="514"/>
        <w:jc w:val="right"/>
      </w:pPr>
      <w:rPr>
        <w:rFonts w:ascii="Times New Roman" w:eastAsia="Times New Roman" w:hAnsi="Times New Roman" w:cs="Times New Roman" w:hint="default"/>
        <w:b/>
        <w:bCs/>
        <w:color w:val="211F1F"/>
        <w:spacing w:val="-4"/>
        <w:w w:val="96"/>
        <w:sz w:val="24"/>
        <w:szCs w:val="24"/>
        <w:lang w:val="en-US" w:eastAsia="en-US" w:bidi="ar-SA"/>
      </w:rPr>
    </w:lvl>
    <w:lvl w:ilvl="1" w:tplc="3A24D104">
      <w:start w:val="1"/>
      <w:numFmt w:val="decimal"/>
      <w:lvlText w:val="%2."/>
      <w:lvlJc w:val="left"/>
      <w:pPr>
        <w:ind w:left="1307" w:hanging="418"/>
      </w:pPr>
      <w:rPr>
        <w:rFonts w:ascii="Times New Roman" w:eastAsia="Times New Roman" w:hAnsi="Times New Roman" w:cs="Times New Roman" w:hint="default"/>
        <w:color w:val="211F1F"/>
        <w:w w:val="91"/>
        <w:sz w:val="24"/>
        <w:szCs w:val="24"/>
        <w:lang w:val="en-US" w:eastAsia="en-US" w:bidi="ar-SA"/>
      </w:rPr>
    </w:lvl>
    <w:lvl w:ilvl="2" w:tplc="402A0EF8">
      <w:numFmt w:val="bullet"/>
      <w:lvlText w:val="•"/>
      <w:lvlJc w:val="left"/>
      <w:pPr>
        <w:ind w:left="2278" w:hanging="418"/>
      </w:pPr>
      <w:rPr>
        <w:rFonts w:hint="default"/>
        <w:lang w:val="en-US" w:eastAsia="en-US" w:bidi="ar-SA"/>
      </w:rPr>
    </w:lvl>
    <w:lvl w:ilvl="3" w:tplc="B94E805E">
      <w:numFmt w:val="bullet"/>
      <w:lvlText w:val="•"/>
      <w:lvlJc w:val="left"/>
      <w:pPr>
        <w:ind w:left="3256" w:hanging="418"/>
      </w:pPr>
      <w:rPr>
        <w:rFonts w:hint="default"/>
        <w:lang w:val="en-US" w:eastAsia="en-US" w:bidi="ar-SA"/>
      </w:rPr>
    </w:lvl>
    <w:lvl w:ilvl="4" w:tplc="12A49866">
      <w:numFmt w:val="bullet"/>
      <w:lvlText w:val="•"/>
      <w:lvlJc w:val="left"/>
      <w:pPr>
        <w:ind w:left="4235" w:hanging="418"/>
      </w:pPr>
      <w:rPr>
        <w:rFonts w:hint="default"/>
        <w:lang w:val="en-US" w:eastAsia="en-US" w:bidi="ar-SA"/>
      </w:rPr>
    </w:lvl>
    <w:lvl w:ilvl="5" w:tplc="283E5296">
      <w:numFmt w:val="bullet"/>
      <w:lvlText w:val="•"/>
      <w:lvlJc w:val="left"/>
      <w:pPr>
        <w:ind w:left="5213" w:hanging="418"/>
      </w:pPr>
      <w:rPr>
        <w:rFonts w:hint="default"/>
        <w:lang w:val="en-US" w:eastAsia="en-US" w:bidi="ar-SA"/>
      </w:rPr>
    </w:lvl>
    <w:lvl w:ilvl="6" w:tplc="A428232C">
      <w:numFmt w:val="bullet"/>
      <w:lvlText w:val="•"/>
      <w:lvlJc w:val="left"/>
      <w:pPr>
        <w:ind w:left="6191" w:hanging="418"/>
      </w:pPr>
      <w:rPr>
        <w:rFonts w:hint="default"/>
        <w:lang w:val="en-US" w:eastAsia="en-US" w:bidi="ar-SA"/>
      </w:rPr>
    </w:lvl>
    <w:lvl w:ilvl="7" w:tplc="A43AF61A">
      <w:numFmt w:val="bullet"/>
      <w:lvlText w:val="•"/>
      <w:lvlJc w:val="left"/>
      <w:pPr>
        <w:ind w:left="7170" w:hanging="418"/>
      </w:pPr>
      <w:rPr>
        <w:rFonts w:hint="default"/>
        <w:lang w:val="en-US" w:eastAsia="en-US" w:bidi="ar-SA"/>
      </w:rPr>
    </w:lvl>
    <w:lvl w:ilvl="8" w:tplc="0BB21E48">
      <w:numFmt w:val="bullet"/>
      <w:lvlText w:val="•"/>
      <w:lvlJc w:val="left"/>
      <w:pPr>
        <w:ind w:left="8148" w:hanging="418"/>
      </w:pPr>
      <w:rPr>
        <w:rFonts w:hint="default"/>
        <w:lang w:val="en-US" w:eastAsia="en-US" w:bidi="ar-SA"/>
      </w:rPr>
    </w:lvl>
  </w:abstractNum>
  <w:abstractNum w:abstractNumId="40" w15:restartNumberingAfterBreak="0">
    <w:nsid w:val="7C535373"/>
    <w:multiLevelType w:val="hybridMultilevel"/>
    <w:tmpl w:val="68EA52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15"/>
  </w:num>
  <w:num w:numId="5">
    <w:abstractNumId w:val="16"/>
  </w:num>
  <w:num w:numId="6">
    <w:abstractNumId w:val="2"/>
  </w:num>
  <w:num w:numId="7">
    <w:abstractNumId w:val="34"/>
  </w:num>
  <w:num w:numId="8">
    <w:abstractNumId w:val="32"/>
  </w:num>
  <w:num w:numId="9">
    <w:abstractNumId w:val="11"/>
  </w:num>
  <w:num w:numId="10">
    <w:abstractNumId w:val="27"/>
  </w:num>
  <w:num w:numId="11">
    <w:abstractNumId w:val="26"/>
  </w:num>
  <w:num w:numId="12">
    <w:abstractNumId w:val="17"/>
  </w:num>
  <w:num w:numId="13">
    <w:abstractNumId w:val="22"/>
  </w:num>
  <w:num w:numId="14">
    <w:abstractNumId w:val="9"/>
  </w:num>
  <w:num w:numId="15">
    <w:abstractNumId w:val="37"/>
  </w:num>
  <w:num w:numId="16">
    <w:abstractNumId w:val="21"/>
  </w:num>
  <w:num w:numId="17">
    <w:abstractNumId w:val="39"/>
  </w:num>
  <w:num w:numId="18">
    <w:abstractNumId w:val="5"/>
  </w:num>
  <w:num w:numId="19">
    <w:abstractNumId w:val="25"/>
  </w:num>
  <w:num w:numId="20">
    <w:abstractNumId w:val="1"/>
  </w:num>
  <w:num w:numId="21">
    <w:abstractNumId w:val="30"/>
  </w:num>
  <w:num w:numId="22">
    <w:abstractNumId w:val="18"/>
  </w:num>
  <w:num w:numId="23">
    <w:abstractNumId w:val="36"/>
  </w:num>
  <w:num w:numId="24">
    <w:abstractNumId w:val="29"/>
  </w:num>
  <w:num w:numId="25">
    <w:abstractNumId w:val="38"/>
  </w:num>
  <w:num w:numId="26">
    <w:abstractNumId w:val="19"/>
  </w:num>
  <w:num w:numId="27">
    <w:abstractNumId w:val="35"/>
  </w:num>
  <w:num w:numId="28">
    <w:abstractNumId w:val="10"/>
  </w:num>
  <w:num w:numId="29">
    <w:abstractNumId w:val="20"/>
  </w:num>
  <w:num w:numId="30">
    <w:abstractNumId w:val="0"/>
  </w:num>
  <w:num w:numId="31">
    <w:abstractNumId w:val="8"/>
  </w:num>
  <w:num w:numId="32">
    <w:abstractNumId w:val="7"/>
  </w:num>
  <w:num w:numId="33">
    <w:abstractNumId w:val="33"/>
  </w:num>
  <w:num w:numId="34">
    <w:abstractNumId w:val="28"/>
  </w:num>
  <w:num w:numId="35">
    <w:abstractNumId w:val="23"/>
  </w:num>
  <w:num w:numId="36">
    <w:abstractNumId w:val="12"/>
  </w:num>
  <w:num w:numId="37">
    <w:abstractNumId w:val="13"/>
  </w:num>
  <w:num w:numId="38">
    <w:abstractNumId w:val="6"/>
  </w:num>
  <w:num w:numId="39">
    <w:abstractNumId w:val="3"/>
  </w:num>
  <w:num w:numId="40">
    <w:abstractNumId w:val="3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823"/>
    <w:rsid w:val="00003573"/>
    <w:rsid w:val="00003A3C"/>
    <w:rsid w:val="00007D10"/>
    <w:rsid w:val="00011538"/>
    <w:rsid w:val="00011B04"/>
    <w:rsid w:val="00022866"/>
    <w:rsid w:val="00034623"/>
    <w:rsid w:val="00034628"/>
    <w:rsid w:val="0003489D"/>
    <w:rsid w:val="00041585"/>
    <w:rsid w:val="000479B7"/>
    <w:rsid w:val="0005045B"/>
    <w:rsid w:val="00050774"/>
    <w:rsid w:val="00050CCD"/>
    <w:rsid w:val="000512FD"/>
    <w:rsid w:val="000542CD"/>
    <w:rsid w:val="000579A9"/>
    <w:rsid w:val="00057D1B"/>
    <w:rsid w:val="000607C1"/>
    <w:rsid w:val="00063FD5"/>
    <w:rsid w:val="00065A3D"/>
    <w:rsid w:val="00071378"/>
    <w:rsid w:val="000732B2"/>
    <w:rsid w:val="0008285C"/>
    <w:rsid w:val="00085D58"/>
    <w:rsid w:val="00086D27"/>
    <w:rsid w:val="00087622"/>
    <w:rsid w:val="00092F26"/>
    <w:rsid w:val="000938CE"/>
    <w:rsid w:val="00094833"/>
    <w:rsid w:val="00094C63"/>
    <w:rsid w:val="000968C0"/>
    <w:rsid w:val="00096C3C"/>
    <w:rsid w:val="000A07B4"/>
    <w:rsid w:val="000A2091"/>
    <w:rsid w:val="000B0A31"/>
    <w:rsid w:val="000B1CAE"/>
    <w:rsid w:val="000B2563"/>
    <w:rsid w:val="000B3583"/>
    <w:rsid w:val="000B3F4A"/>
    <w:rsid w:val="000B4E4D"/>
    <w:rsid w:val="000B5530"/>
    <w:rsid w:val="000C2888"/>
    <w:rsid w:val="000C6929"/>
    <w:rsid w:val="000D2988"/>
    <w:rsid w:val="000D40A0"/>
    <w:rsid w:val="000D7E49"/>
    <w:rsid w:val="000E15A0"/>
    <w:rsid w:val="000E1D4A"/>
    <w:rsid w:val="000E4502"/>
    <w:rsid w:val="000E64BC"/>
    <w:rsid w:val="000E6D92"/>
    <w:rsid w:val="000F138F"/>
    <w:rsid w:val="000F2DAD"/>
    <w:rsid w:val="000F46B8"/>
    <w:rsid w:val="000F655B"/>
    <w:rsid w:val="00102D57"/>
    <w:rsid w:val="00102D8A"/>
    <w:rsid w:val="001042F5"/>
    <w:rsid w:val="00105AAE"/>
    <w:rsid w:val="00110317"/>
    <w:rsid w:val="00113D3B"/>
    <w:rsid w:val="001156D5"/>
    <w:rsid w:val="001228A7"/>
    <w:rsid w:val="001240E0"/>
    <w:rsid w:val="001248BA"/>
    <w:rsid w:val="0012747A"/>
    <w:rsid w:val="0012790C"/>
    <w:rsid w:val="00133903"/>
    <w:rsid w:val="00135DF8"/>
    <w:rsid w:val="00143B8C"/>
    <w:rsid w:val="00145A52"/>
    <w:rsid w:val="00145BF1"/>
    <w:rsid w:val="00146759"/>
    <w:rsid w:val="00146F75"/>
    <w:rsid w:val="001505DA"/>
    <w:rsid w:val="00154509"/>
    <w:rsid w:val="0015752C"/>
    <w:rsid w:val="0016309E"/>
    <w:rsid w:val="00163888"/>
    <w:rsid w:val="00166B50"/>
    <w:rsid w:val="00176453"/>
    <w:rsid w:val="00177CC8"/>
    <w:rsid w:val="00182A6B"/>
    <w:rsid w:val="00184345"/>
    <w:rsid w:val="001926DB"/>
    <w:rsid w:val="00196C2B"/>
    <w:rsid w:val="001973D7"/>
    <w:rsid w:val="001A053C"/>
    <w:rsid w:val="001A4FCB"/>
    <w:rsid w:val="001A4FFE"/>
    <w:rsid w:val="001A5060"/>
    <w:rsid w:val="001A55E8"/>
    <w:rsid w:val="001B2B9C"/>
    <w:rsid w:val="001B75F5"/>
    <w:rsid w:val="001C1B0D"/>
    <w:rsid w:val="001C525A"/>
    <w:rsid w:val="001C5386"/>
    <w:rsid w:val="001D0927"/>
    <w:rsid w:val="001D38B2"/>
    <w:rsid w:val="001F1B5D"/>
    <w:rsid w:val="001F4D80"/>
    <w:rsid w:val="001F6E70"/>
    <w:rsid w:val="00201686"/>
    <w:rsid w:val="00202B4A"/>
    <w:rsid w:val="00202BAE"/>
    <w:rsid w:val="0020777F"/>
    <w:rsid w:val="00207C0B"/>
    <w:rsid w:val="00210602"/>
    <w:rsid w:val="002250EB"/>
    <w:rsid w:val="00230838"/>
    <w:rsid w:val="0023470E"/>
    <w:rsid w:val="002371F8"/>
    <w:rsid w:val="0023907E"/>
    <w:rsid w:val="002407B7"/>
    <w:rsid w:val="00242EDD"/>
    <w:rsid w:val="00242F37"/>
    <w:rsid w:val="00251B78"/>
    <w:rsid w:val="00254599"/>
    <w:rsid w:val="00255667"/>
    <w:rsid w:val="00264417"/>
    <w:rsid w:val="002652EF"/>
    <w:rsid w:val="00271126"/>
    <w:rsid w:val="00273281"/>
    <w:rsid w:val="002743EA"/>
    <w:rsid w:val="00275194"/>
    <w:rsid w:val="00291054"/>
    <w:rsid w:val="002A0302"/>
    <w:rsid w:val="002A206E"/>
    <w:rsid w:val="002A3207"/>
    <w:rsid w:val="002A381E"/>
    <w:rsid w:val="002B0C10"/>
    <w:rsid w:val="002B28F2"/>
    <w:rsid w:val="002B3402"/>
    <w:rsid w:val="002B5188"/>
    <w:rsid w:val="002C084D"/>
    <w:rsid w:val="002C2688"/>
    <w:rsid w:val="002C26AD"/>
    <w:rsid w:val="002C3D9D"/>
    <w:rsid w:val="002C3DB3"/>
    <w:rsid w:val="002C5EFE"/>
    <w:rsid w:val="002D075D"/>
    <w:rsid w:val="002D1BC5"/>
    <w:rsid w:val="002D2625"/>
    <w:rsid w:val="002D33E0"/>
    <w:rsid w:val="002D4AF0"/>
    <w:rsid w:val="002D580E"/>
    <w:rsid w:val="002D5A8A"/>
    <w:rsid w:val="002E2460"/>
    <w:rsid w:val="002E3E33"/>
    <w:rsid w:val="002E4C41"/>
    <w:rsid w:val="002F14F1"/>
    <w:rsid w:val="002F2963"/>
    <w:rsid w:val="003002DC"/>
    <w:rsid w:val="0031047B"/>
    <w:rsid w:val="0031166B"/>
    <w:rsid w:val="0031667E"/>
    <w:rsid w:val="00317B19"/>
    <w:rsid w:val="00317B8F"/>
    <w:rsid w:val="00322635"/>
    <w:rsid w:val="0032616C"/>
    <w:rsid w:val="00327741"/>
    <w:rsid w:val="003310B1"/>
    <w:rsid w:val="00334F18"/>
    <w:rsid w:val="00342CB1"/>
    <w:rsid w:val="00342CF9"/>
    <w:rsid w:val="00344039"/>
    <w:rsid w:val="00344890"/>
    <w:rsid w:val="003467AD"/>
    <w:rsid w:val="0034682A"/>
    <w:rsid w:val="00347AB6"/>
    <w:rsid w:val="00355F70"/>
    <w:rsid w:val="00360592"/>
    <w:rsid w:val="0036257D"/>
    <w:rsid w:val="003853A5"/>
    <w:rsid w:val="003903BF"/>
    <w:rsid w:val="00390705"/>
    <w:rsid w:val="00393093"/>
    <w:rsid w:val="00393855"/>
    <w:rsid w:val="003A1508"/>
    <w:rsid w:val="003A1855"/>
    <w:rsid w:val="003B3222"/>
    <w:rsid w:val="003B4181"/>
    <w:rsid w:val="003C3897"/>
    <w:rsid w:val="003C3F6C"/>
    <w:rsid w:val="003C630D"/>
    <w:rsid w:val="003C7BD6"/>
    <w:rsid w:val="003D101E"/>
    <w:rsid w:val="003D4769"/>
    <w:rsid w:val="003D54CF"/>
    <w:rsid w:val="003E6586"/>
    <w:rsid w:val="003E6BB7"/>
    <w:rsid w:val="003E7906"/>
    <w:rsid w:val="003F68B4"/>
    <w:rsid w:val="003F7475"/>
    <w:rsid w:val="003F7742"/>
    <w:rsid w:val="004035FC"/>
    <w:rsid w:val="004052CD"/>
    <w:rsid w:val="00405566"/>
    <w:rsid w:val="00410AF5"/>
    <w:rsid w:val="00411BC4"/>
    <w:rsid w:val="0041562F"/>
    <w:rsid w:val="0042149C"/>
    <w:rsid w:val="0042717D"/>
    <w:rsid w:val="00432D5F"/>
    <w:rsid w:val="0044150A"/>
    <w:rsid w:val="00442ACD"/>
    <w:rsid w:val="0044598B"/>
    <w:rsid w:val="0044654F"/>
    <w:rsid w:val="00447FB2"/>
    <w:rsid w:val="00452689"/>
    <w:rsid w:val="00454467"/>
    <w:rsid w:val="0046372B"/>
    <w:rsid w:val="004651E9"/>
    <w:rsid w:val="00470A9E"/>
    <w:rsid w:val="0048176B"/>
    <w:rsid w:val="004906E1"/>
    <w:rsid w:val="00490E4F"/>
    <w:rsid w:val="00492536"/>
    <w:rsid w:val="004962C9"/>
    <w:rsid w:val="004A50EF"/>
    <w:rsid w:val="004B50B8"/>
    <w:rsid w:val="004C01EE"/>
    <w:rsid w:val="004C1170"/>
    <w:rsid w:val="004C5F0A"/>
    <w:rsid w:val="004D1372"/>
    <w:rsid w:val="004D28DD"/>
    <w:rsid w:val="004D33B3"/>
    <w:rsid w:val="004D510D"/>
    <w:rsid w:val="004D69B5"/>
    <w:rsid w:val="004E0AEB"/>
    <w:rsid w:val="004E15AD"/>
    <w:rsid w:val="004E1EC7"/>
    <w:rsid w:val="004E7B81"/>
    <w:rsid w:val="004F34E5"/>
    <w:rsid w:val="004F7623"/>
    <w:rsid w:val="005049DD"/>
    <w:rsid w:val="00512CBA"/>
    <w:rsid w:val="00513B41"/>
    <w:rsid w:val="00524487"/>
    <w:rsid w:val="00525356"/>
    <w:rsid w:val="00530DA4"/>
    <w:rsid w:val="0053730F"/>
    <w:rsid w:val="005376C0"/>
    <w:rsid w:val="0054617A"/>
    <w:rsid w:val="005509CD"/>
    <w:rsid w:val="00551F9B"/>
    <w:rsid w:val="00556239"/>
    <w:rsid w:val="00557E78"/>
    <w:rsid w:val="00561766"/>
    <w:rsid w:val="00563254"/>
    <w:rsid w:val="0056543D"/>
    <w:rsid w:val="0056597B"/>
    <w:rsid w:val="005677E5"/>
    <w:rsid w:val="00572539"/>
    <w:rsid w:val="00576504"/>
    <w:rsid w:val="00582574"/>
    <w:rsid w:val="005847B0"/>
    <w:rsid w:val="005932ED"/>
    <w:rsid w:val="005949F3"/>
    <w:rsid w:val="005A23F4"/>
    <w:rsid w:val="005B29E2"/>
    <w:rsid w:val="005B2F79"/>
    <w:rsid w:val="005B42DE"/>
    <w:rsid w:val="005C5DDA"/>
    <w:rsid w:val="005C7A44"/>
    <w:rsid w:val="005D0BCA"/>
    <w:rsid w:val="005D13AB"/>
    <w:rsid w:val="005D44F9"/>
    <w:rsid w:val="005E2A7A"/>
    <w:rsid w:val="005E2ED1"/>
    <w:rsid w:val="005E2FB1"/>
    <w:rsid w:val="005E3E0C"/>
    <w:rsid w:val="005E41E5"/>
    <w:rsid w:val="005F291B"/>
    <w:rsid w:val="005F2D0E"/>
    <w:rsid w:val="006143CF"/>
    <w:rsid w:val="0062303F"/>
    <w:rsid w:val="00626250"/>
    <w:rsid w:val="00626E64"/>
    <w:rsid w:val="00631D25"/>
    <w:rsid w:val="00635FF4"/>
    <w:rsid w:val="006417E8"/>
    <w:rsid w:val="00642D0A"/>
    <w:rsid w:val="00642D85"/>
    <w:rsid w:val="00651B81"/>
    <w:rsid w:val="00666A4A"/>
    <w:rsid w:val="006715E4"/>
    <w:rsid w:val="00672571"/>
    <w:rsid w:val="006744DA"/>
    <w:rsid w:val="00675934"/>
    <w:rsid w:val="00682732"/>
    <w:rsid w:val="006837F5"/>
    <w:rsid w:val="0068408D"/>
    <w:rsid w:val="00685BA0"/>
    <w:rsid w:val="00693D91"/>
    <w:rsid w:val="006A1644"/>
    <w:rsid w:val="006A3967"/>
    <w:rsid w:val="006A424F"/>
    <w:rsid w:val="006A7513"/>
    <w:rsid w:val="006B1E5B"/>
    <w:rsid w:val="006B4BFE"/>
    <w:rsid w:val="006C1DBC"/>
    <w:rsid w:val="006C304F"/>
    <w:rsid w:val="006C30C9"/>
    <w:rsid w:val="006C7620"/>
    <w:rsid w:val="006D02FF"/>
    <w:rsid w:val="006D3D1A"/>
    <w:rsid w:val="006D624B"/>
    <w:rsid w:val="006D67C7"/>
    <w:rsid w:val="006E3868"/>
    <w:rsid w:val="006E5FED"/>
    <w:rsid w:val="006F3CD0"/>
    <w:rsid w:val="006F428E"/>
    <w:rsid w:val="006F5D78"/>
    <w:rsid w:val="007102BC"/>
    <w:rsid w:val="0071149F"/>
    <w:rsid w:val="007116B2"/>
    <w:rsid w:val="007118AD"/>
    <w:rsid w:val="007124E7"/>
    <w:rsid w:val="00715508"/>
    <w:rsid w:val="00720B06"/>
    <w:rsid w:val="00723CFB"/>
    <w:rsid w:val="007278FB"/>
    <w:rsid w:val="00731772"/>
    <w:rsid w:val="00734084"/>
    <w:rsid w:val="00734740"/>
    <w:rsid w:val="00735E0E"/>
    <w:rsid w:val="00735E86"/>
    <w:rsid w:val="00736076"/>
    <w:rsid w:val="007506F7"/>
    <w:rsid w:val="00754F33"/>
    <w:rsid w:val="0075708E"/>
    <w:rsid w:val="00761652"/>
    <w:rsid w:val="00764446"/>
    <w:rsid w:val="00766249"/>
    <w:rsid w:val="007663B7"/>
    <w:rsid w:val="007704A8"/>
    <w:rsid w:val="00770FA6"/>
    <w:rsid w:val="007766F4"/>
    <w:rsid w:val="0077672F"/>
    <w:rsid w:val="00776F9A"/>
    <w:rsid w:val="00776FF4"/>
    <w:rsid w:val="007806BF"/>
    <w:rsid w:val="00781098"/>
    <w:rsid w:val="00782609"/>
    <w:rsid w:val="00787926"/>
    <w:rsid w:val="00794C6C"/>
    <w:rsid w:val="007951A8"/>
    <w:rsid w:val="0079704F"/>
    <w:rsid w:val="0079742C"/>
    <w:rsid w:val="007A0F8F"/>
    <w:rsid w:val="007A37F5"/>
    <w:rsid w:val="007A4206"/>
    <w:rsid w:val="007A6805"/>
    <w:rsid w:val="007B042F"/>
    <w:rsid w:val="007B7126"/>
    <w:rsid w:val="007B7833"/>
    <w:rsid w:val="007B7865"/>
    <w:rsid w:val="007C4ACF"/>
    <w:rsid w:val="007C5872"/>
    <w:rsid w:val="007D2C6A"/>
    <w:rsid w:val="007D5314"/>
    <w:rsid w:val="007E15B5"/>
    <w:rsid w:val="007E3987"/>
    <w:rsid w:val="007E4B4B"/>
    <w:rsid w:val="007E5D72"/>
    <w:rsid w:val="007F5617"/>
    <w:rsid w:val="007F7D1D"/>
    <w:rsid w:val="00803022"/>
    <w:rsid w:val="00804CB2"/>
    <w:rsid w:val="00805869"/>
    <w:rsid w:val="00806703"/>
    <w:rsid w:val="00816935"/>
    <w:rsid w:val="00817A83"/>
    <w:rsid w:val="0082051E"/>
    <w:rsid w:val="00820E1B"/>
    <w:rsid w:val="00822A1F"/>
    <w:rsid w:val="008250CB"/>
    <w:rsid w:val="00825823"/>
    <w:rsid w:val="00831184"/>
    <w:rsid w:val="0084079F"/>
    <w:rsid w:val="0085120A"/>
    <w:rsid w:val="00852152"/>
    <w:rsid w:val="008532B3"/>
    <w:rsid w:val="00853C61"/>
    <w:rsid w:val="0085730F"/>
    <w:rsid w:val="00857564"/>
    <w:rsid w:val="00860184"/>
    <w:rsid w:val="00865C54"/>
    <w:rsid w:val="00866AB3"/>
    <w:rsid w:val="008721AD"/>
    <w:rsid w:val="00873274"/>
    <w:rsid w:val="00873C92"/>
    <w:rsid w:val="0087648F"/>
    <w:rsid w:val="00881CFE"/>
    <w:rsid w:val="008827CE"/>
    <w:rsid w:val="00883BEF"/>
    <w:rsid w:val="008845A7"/>
    <w:rsid w:val="00891D6B"/>
    <w:rsid w:val="00891F8D"/>
    <w:rsid w:val="00892DF6"/>
    <w:rsid w:val="00893CD7"/>
    <w:rsid w:val="00893E11"/>
    <w:rsid w:val="00895DBC"/>
    <w:rsid w:val="00895F42"/>
    <w:rsid w:val="008A2891"/>
    <w:rsid w:val="008B16F0"/>
    <w:rsid w:val="008B26CC"/>
    <w:rsid w:val="008B6639"/>
    <w:rsid w:val="008B687A"/>
    <w:rsid w:val="008B6C7F"/>
    <w:rsid w:val="008B7D30"/>
    <w:rsid w:val="008C04C1"/>
    <w:rsid w:val="008C1325"/>
    <w:rsid w:val="008C2F73"/>
    <w:rsid w:val="008C56CF"/>
    <w:rsid w:val="008D14D3"/>
    <w:rsid w:val="008D37C9"/>
    <w:rsid w:val="008D3CF4"/>
    <w:rsid w:val="008D4580"/>
    <w:rsid w:val="008D45DB"/>
    <w:rsid w:val="008D51C7"/>
    <w:rsid w:val="008E6E56"/>
    <w:rsid w:val="008F05E6"/>
    <w:rsid w:val="008F53AC"/>
    <w:rsid w:val="008F6BBE"/>
    <w:rsid w:val="00900BF2"/>
    <w:rsid w:val="00907B8B"/>
    <w:rsid w:val="0091089F"/>
    <w:rsid w:val="00910D6A"/>
    <w:rsid w:val="00921475"/>
    <w:rsid w:val="00921951"/>
    <w:rsid w:val="00923190"/>
    <w:rsid w:val="009267BD"/>
    <w:rsid w:val="0092683E"/>
    <w:rsid w:val="00927CE3"/>
    <w:rsid w:val="00934F7D"/>
    <w:rsid w:val="00942963"/>
    <w:rsid w:val="009466A6"/>
    <w:rsid w:val="0094733C"/>
    <w:rsid w:val="00952A46"/>
    <w:rsid w:val="0095531C"/>
    <w:rsid w:val="00960F98"/>
    <w:rsid w:val="00965D36"/>
    <w:rsid w:val="00966CA9"/>
    <w:rsid w:val="00967BBA"/>
    <w:rsid w:val="00973E67"/>
    <w:rsid w:val="00974CA6"/>
    <w:rsid w:val="00976466"/>
    <w:rsid w:val="00980D6C"/>
    <w:rsid w:val="009810A9"/>
    <w:rsid w:val="00983D47"/>
    <w:rsid w:val="00990570"/>
    <w:rsid w:val="009B0182"/>
    <w:rsid w:val="009B6FAE"/>
    <w:rsid w:val="009D30EF"/>
    <w:rsid w:val="009E2D59"/>
    <w:rsid w:val="009E3111"/>
    <w:rsid w:val="009E3BED"/>
    <w:rsid w:val="009F5B38"/>
    <w:rsid w:val="00A00774"/>
    <w:rsid w:val="00A04047"/>
    <w:rsid w:val="00A04829"/>
    <w:rsid w:val="00A06116"/>
    <w:rsid w:val="00A13559"/>
    <w:rsid w:val="00A142D5"/>
    <w:rsid w:val="00A1718C"/>
    <w:rsid w:val="00A27C51"/>
    <w:rsid w:val="00A3007B"/>
    <w:rsid w:val="00A334CF"/>
    <w:rsid w:val="00A35830"/>
    <w:rsid w:val="00A36862"/>
    <w:rsid w:val="00A41B72"/>
    <w:rsid w:val="00A43121"/>
    <w:rsid w:val="00A50218"/>
    <w:rsid w:val="00A74117"/>
    <w:rsid w:val="00A77C1E"/>
    <w:rsid w:val="00A87C8A"/>
    <w:rsid w:val="00A95F80"/>
    <w:rsid w:val="00AA28F5"/>
    <w:rsid w:val="00AA46F2"/>
    <w:rsid w:val="00AD12FE"/>
    <w:rsid w:val="00AD23E4"/>
    <w:rsid w:val="00AF3986"/>
    <w:rsid w:val="00AF646E"/>
    <w:rsid w:val="00B04C5D"/>
    <w:rsid w:val="00B06F17"/>
    <w:rsid w:val="00B10ED8"/>
    <w:rsid w:val="00B13DDC"/>
    <w:rsid w:val="00B14D1C"/>
    <w:rsid w:val="00B2055B"/>
    <w:rsid w:val="00B2092E"/>
    <w:rsid w:val="00B2127B"/>
    <w:rsid w:val="00B250F9"/>
    <w:rsid w:val="00B3001C"/>
    <w:rsid w:val="00B3203F"/>
    <w:rsid w:val="00B322A6"/>
    <w:rsid w:val="00B3765C"/>
    <w:rsid w:val="00B53F3F"/>
    <w:rsid w:val="00B541A7"/>
    <w:rsid w:val="00B5770B"/>
    <w:rsid w:val="00B62A8D"/>
    <w:rsid w:val="00B63D78"/>
    <w:rsid w:val="00B710B5"/>
    <w:rsid w:val="00B73722"/>
    <w:rsid w:val="00B75C8E"/>
    <w:rsid w:val="00B77992"/>
    <w:rsid w:val="00B77F0F"/>
    <w:rsid w:val="00B80F7B"/>
    <w:rsid w:val="00B874AA"/>
    <w:rsid w:val="00B94D38"/>
    <w:rsid w:val="00BA5C23"/>
    <w:rsid w:val="00BA5DDB"/>
    <w:rsid w:val="00BB363E"/>
    <w:rsid w:val="00BB4F50"/>
    <w:rsid w:val="00BC47E6"/>
    <w:rsid w:val="00BC737F"/>
    <w:rsid w:val="00BD0E19"/>
    <w:rsid w:val="00BD29A2"/>
    <w:rsid w:val="00BD556D"/>
    <w:rsid w:val="00BD56F5"/>
    <w:rsid w:val="00BE1A7D"/>
    <w:rsid w:val="00BE579A"/>
    <w:rsid w:val="00BF623E"/>
    <w:rsid w:val="00BF68B2"/>
    <w:rsid w:val="00C007E4"/>
    <w:rsid w:val="00C05561"/>
    <w:rsid w:val="00C07307"/>
    <w:rsid w:val="00C10D68"/>
    <w:rsid w:val="00C1128A"/>
    <w:rsid w:val="00C12275"/>
    <w:rsid w:val="00C178F8"/>
    <w:rsid w:val="00C246E7"/>
    <w:rsid w:val="00C248B8"/>
    <w:rsid w:val="00C25764"/>
    <w:rsid w:val="00C25CEB"/>
    <w:rsid w:val="00C2685D"/>
    <w:rsid w:val="00C368D2"/>
    <w:rsid w:val="00C46CBE"/>
    <w:rsid w:val="00C54404"/>
    <w:rsid w:val="00C5701C"/>
    <w:rsid w:val="00C61444"/>
    <w:rsid w:val="00C61E21"/>
    <w:rsid w:val="00C62A0B"/>
    <w:rsid w:val="00C62E78"/>
    <w:rsid w:val="00C6426D"/>
    <w:rsid w:val="00C657CC"/>
    <w:rsid w:val="00C672B9"/>
    <w:rsid w:val="00C73B9F"/>
    <w:rsid w:val="00C83EFB"/>
    <w:rsid w:val="00C91E8C"/>
    <w:rsid w:val="00C920E9"/>
    <w:rsid w:val="00C96191"/>
    <w:rsid w:val="00CA1ABD"/>
    <w:rsid w:val="00CA4C97"/>
    <w:rsid w:val="00CA777F"/>
    <w:rsid w:val="00CA7FF4"/>
    <w:rsid w:val="00CB1A2F"/>
    <w:rsid w:val="00CB37ED"/>
    <w:rsid w:val="00CB602C"/>
    <w:rsid w:val="00CC0F57"/>
    <w:rsid w:val="00CC7C00"/>
    <w:rsid w:val="00CD4335"/>
    <w:rsid w:val="00CD4535"/>
    <w:rsid w:val="00CD4D9E"/>
    <w:rsid w:val="00CD7C7D"/>
    <w:rsid w:val="00CD7F3F"/>
    <w:rsid w:val="00CE03F1"/>
    <w:rsid w:val="00CE35D7"/>
    <w:rsid w:val="00CE5C8E"/>
    <w:rsid w:val="00CF31AA"/>
    <w:rsid w:val="00CF3803"/>
    <w:rsid w:val="00D03DB4"/>
    <w:rsid w:val="00D03DCD"/>
    <w:rsid w:val="00D040E1"/>
    <w:rsid w:val="00D115E1"/>
    <w:rsid w:val="00D1546E"/>
    <w:rsid w:val="00D155AE"/>
    <w:rsid w:val="00D17405"/>
    <w:rsid w:val="00D17454"/>
    <w:rsid w:val="00D24474"/>
    <w:rsid w:val="00D244FF"/>
    <w:rsid w:val="00D24E90"/>
    <w:rsid w:val="00D30790"/>
    <w:rsid w:val="00D30CA2"/>
    <w:rsid w:val="00D34487"/>
    <w:rsid w:val="00D3586D"/>
    <w:rsid w:val="00D456AD"/>
    <w:rsid w:val="00D47586"/>
    <w:rsid w:val="00D55E26"/>
    <w:rsid w:val="00D55E2C"/>
    <w:rsid w:val="00D64261"/>
    <w:rsid w:val="00D65175"/>
    <w:rsid w:val="00D70607"/>
    <w:rsid w:val="00D75FA2"/>
    <w:rsid w:val="00D76FD4"/>
    <w:rsid w:val="00D776BA"/>
    <w:rsid w:val="00D77D30"/>
    <w:rsid w:val="00D85780"/>
    <w:rsid w:val="00D9004A"/>
    <w:rsid w:val="00D92E88"/>
    <w:rsid w:val="00D93F4A"/>
    <w:rsid w:val="00D95028"/>
    <w:rsid w:val="00D95D25"/>
    <w:rsid w:val="00DA48D3"/>
    <w:rsid w:val="00DB50AC"/>
    <w:rsid w:val="00DB5495"/>
    <w:rsid w:val="00DC30EC"/>
    <w:rsid w:val="00DD3BB6"/>
    <w:rsid w:val="00DD58CA"/>
    <w:rsid w:val="00DE0459"/>
    <w:rsid w:val="00DE0C97"/>
    <w:rsid w:val="00DE24FB"/>
    <w:rsid w:val="00DE3944"/>
    <w:rsid w:val="00DF6AEE"/>
    <w:rsid w:val="00E023AC"/>
    <w:rsid w:val="00E04F22"/>
    <w:rsid w:val="00E145FD"/>
    <w:rsid w:val="00E1473A"/>
    <w:rsid w:val="00E22F7F"/>
    <w:rsid w:val="00E236AC"/>
    <w:rsid w:val="00E24531"/>
    <w:rsid w:val="00E25F0F"/>
    <w:rsid w:val="00E2602E"/>
    <w:rsid w:val="00E26E3E"/>
    <w:rsid w:val="00E27E37"/>
    <w:rsid w:val="00E33708"/>
    <w:rsid w:val="00E349BA"/>
    <w:rsid w:val="00E3683B"/>
    <w:rsid w:val="00E36AF3"/>
    <w:rsid w:val="00E36DD8"/>
    <w:rsid w:val="00E43A91"/>
    <w:rsid w:val="00E44150"/>
    <w:rsid w:val="00E53F91"/>
    <w:rsid w:val="00E54A89"/>
    <w:rsid w:val="00E56172"/>
    <w:rsid w:val="00E56834"/>
    <w:rsid w:val="00E623D7"/>
    <w:rsid w:val="00E70F18"/>
    <w:rsid w:val="00E726E7"/>
    <w:rsid w:val="00E75350"/>
    <w:rsid w:val="00E76389"/>
    <w:rsid w:val="00E8319F"/>
    <w:rsid w:val="00E86C36"/>
    <w:rsid w:val="00E87E1E"/>
    <w:rsid w:val="00E965F0"/>
    <w:rsid w:val="00E96847"/>
    <w:rsid w:val="00EA2911"/>
    <w:rsid w:val="00EA2C4C"/>
    <w:rsid w:val="00EA4433"/>
    <w:rsid w:val="00EB1139"/>
    <w:rsid w:val="00EB5993"/>
    <w:rsid w:val="00EC3430"/>
    <w:rsid w:val="00EC6C22"/>
    <w:rsid w:val="00EC7CAF"/>
    <w:rsid w:val="00ED0498"/>
    <w:rsid w:val="00ED1E2C"/>
    <w:rsid w:val="00ED5086"/>
    <w:rsid w:val="00ED76B3"/>
    <w:rsid w:val="00ED8E27"/>
    <w:rsid w:val="00EE01A7"/>
    <w:rsid w:val="00EE6363"/>
    <w:rsid w:val="00EE6B51"/>
    <w:rsid w:val="00EF1F6A"/>
    <w:rsid w:val="00F03E4D"/>
    <w:rsid w:val="00F0418A"/>
    <w:rsid w:val="00F113AF"/>
    <w:rsid w:val="00F215C2"/>
    <w:rsid w:val="00F2423B"/>
    <w:rsid w:val="00F308D8"/>
    <w:rsid w:val="00F31C24"/>
    <w:rsid w:val="00F32390"/>
    <w:rsid w:val="00F33E42"/>
    <w:rsid w:val="00F35A4F"/>
    <w:rsid w:val="00F37256"/>
    <w:rsid w:val="00F41A21"/>
    <w:rsid w:val="00F451C1"/>
    <w:rsid w:val="00F53998"/>
    <w:rsid w:val="00F53D8A"/>
    <w:rsid w:val="00F5462C"/>
    <w:rsid w:val="00F608C3"/>
    <w:rsid w:val="00F63BBB"/>
    <w:rsid w:val="00F70242"/>
    <w:rsid w:val="00F70ECC"/>
    <w:rsid w:val="00F71D38"/>
    <w:rsid w:val="00F80187"/>
    <w:rsid w:val="00F813C7"/>
    <w:rsid w:val="00F84928"/>
    <w:rsid w:val="00F85FB6"/>
    <w:rsid w:val="00F86C1E"/>
    <w:rsid w:val="00F91598"/>
    <w:rsid w:val="00F9166B"/>
    <w:rsid w:val="00F92E7F"/>
    <w:rsid w:val="00F93BD9"/>
    <w:rsid w:val="00F93E72"/>
    <w:rsid w:val="00F94FEC"/>
    <w:rsid w:val="00F95824"/>
    <w:rsid w:val="00F96B21"/>
    <w:rsid w:val="00FA0AC6"/>
    <w:rsid w:val="00FA66DE"/>
    <w:rsid w:val="00FA6C12"/>
    <w:rsid w:val="00FB5961"/>
    <w:rsid w:val="00FB70CC"/>
    <w:rsid w:val="00FC0139"/>
    <w:rsid w:val="00FC6C24"/>
    <w:rsid w:val="00FD7C1A"/>
    <w:rsid w:val="00FE1CCB"/>
    <w:rsid w:val="00FE45F5"/>
    <w:rsid w:val="00FE4966"/>
    <w:rsid w:val="00FE7F09"/>
    <w:rsid w:val="00FF0CB8"/>
    <w:rsid w:val="010E171E"/>
    <w:rsid w:val="012BCF3F"/>
    <w:rsid w:val="012DD2D4"/>
    <w:rsid w:val="01549ADA"/>
    <w:rsid w:val="0178AE7C"/>
    <w:rsid w:val="019E3F01"/>
    <w:rsid w:val="019EFB94"/>
    <w:rsid w:val="01C2D609"/>
    <w:rsid w:val="01D5B977"/>
    <w:rsid w:val="01E3F176"/>
    <w:rsid w:val="020513D3"/>
    <w:rsid w:val="0208B654"/>
    <w:rsid w:val="02959E67"/>
    <w:rsid w:val="02D2D440"/>
    <w:rsid w:val="031BC101"/>
    <w:rsid w:val="0320693F"/>
    <w:rsid w:val="03275D97"/>
    <w:rsid w:val="036A9312"/>
    <w:rsid w:val="03C70522"/>
    <w:rsid w:val="03F0BF83"/>
    <w:rsid w:val="0450E7B5"/>
    <w:rsid w:val="04A5702D"/>
    <w:rsid w:val="04A8D2E3"/>
    <w:rsid w:val="04C9A061"/>
    <w:rsid w:val="04EEAD82"/>
    <w:rsid w:val="0528CB1D"/>
    <w:rsid w:val="05531631"/>
    <w:rsid w:val="056B6A21"/>
    <w:rsid w:val="05828893"/>
    <w:rsid w:val="05858744"/>
    <w:rsid w:val="0614BD3D"/>
    <w:rsid w:val="061D3FA4"/>
    <w:rsid w:val="06222E15"/>
    <w:rsid w:val="067AD204"/>
    <w:rsid w:val="068C6E08"/>
    <w:rsid w:val="069EB795"/>
    <w:rsid w:val="06C3AEC6"/>
    <w:rsid w:val="06ED69FB"/>
    <w:rsid w:val="07172151"/>
    <w:rsid w:val="073ADFC7"/>
    <w:rsid w:val="073BFD98"/>
    <w:rsid w:val="07516B5A"/>
    <w:rsid w:val="07919922"/>
    <w:rsid w:val="07D20EFD"/>
    <w:rsid w:val="07D7C3F7"/>
    <w:rsid w:val="0800B681"/>
    <w:rsid w:val="0817CEBE"/>
    <w:rsid w:val="082A38E2"/>
    <w:rsid w:val="0833A54F"/>
    <w:rsid w:val="084BB562"/>
    <w:rsid w:val="086122B5"/>
    <w:rsid w:val="088E1D66"/>
    <w:rsid w:val="08CFC745"/>
    <w:rsid w:val="08F6A9AB"/>
    <w:rsid w:val="08FF95FB"/>
    <w:rsid w:val="091AF30E"/>
    <w:rsid w:val="091C4312"/>
    <w:rsid w:val="09561B93"/>
    <w:rsid w:val="0984E830"/>
    <w:rsid w:val="09949A4D"/>
    <w:rsid w:val="09B31AFE"/>
    <w:rsid w:val="09CCFF69"/>
    <w:rsid w:val="0A10392A"/>
    <w:rsid w:val="0A38581B"/>
    <w:rsid w:val="0A43EB48"/>
    <w:rsid w:val="0A6D220F"/>
    <w:rsid w:val="0ADE185A"/>
    <w:rsid w:val="0AFE7816"/>
    <w:rsid w:val="0B36D002"/>
    <w:rsid w:val="0B3BDFB4"/>
    <w:rsid w:val="0B798C91"/>
    <w:rsid w:val="0BB907C9"/>
    <w:rsid w:val="0BC0DAB0"/>
    <w:rsid w:val="0BDC3846"/>
    <w:rsid w:val="0C301EA4"/>
    <w:rsid w:val="0C39094D"/>
    <w:rsid w:val="0C46D610"/>
    <w:rsid w:val="0C6443FB"/>
    <w:rsid w:val="0C6F11B0"/>
    <w:rsid w:val="0CA3B95F"/>
    <w:rsid w:val="0CC2C98C"/>
    <w:rsid w:val="0CEB5F91"/>
    <w:rsid w:val="0D247FCB"/>
    <w:rsid w:val="0D40465E"/>
    <w:rsid w:val="0D4BF86E"/>
    <w:rsid w:val="0D64CD48"/>
    <w:rsid w:val="0D744D1F"/>
    <w:rsid w:val="0DF08BB0"/>
    <w:rsid w:val="0E10D3AD"/>
    <w:rsid w:val="0E18AD4C"/>
    <w:rsid w:val="0F300F59"/>
    <w:rsid w:val="0F6C36D6"/>
    <w:rsid w:val="0F939B40"/>
    <w:rsid w:val="0F9E1C9F"/>
    <w:rsid w:val="100C6E04"/>
    <w:rsid w:val="1011A7B7"/>
    <w:rsid w:val="1027FA87"/>
    <w:rsid w:val="103364C1"/>
    <w:rsid w:val="10505465"/>
    <w:rsid w:val="1080CE24"/>
    <w:rsid w:val="10B21502"/>
    <w:rsid w:val="10BE5D6A"/>
    <w:rsid w:val="10D359FB"/>
    <w:rsid w:val="113565F5"/>
    <w:rsid w:val="1145A420"/>
    <w:rsid w:val="117DCD6E"/>
    <w:rsid w:val="11C1A44B"/>
    <w:rsid w:val="11C69C6E"/>
    <w:rsid w:val="11CCD5AD"/>
    <w:rsid w:val="1213D8BA"/>
    <w:rsid w:val="121A4EE8"/>
    <w:rsid w:val="12369317"/>
    <w:rsid w:val="1265ABE3"/>
    <w:rsid w:val="1292D36D"/>
    <w:rsid w:val="12B2AC59"/>
    <w:rsid w:val="12D2D607"/>
    <w:rsid w:val="12EF1EA6"/>
    <w:rsid w:val="13340D12"/>
    <w:rsid w:val="135D0B35"/>
    <w:rsid w:val="1368423A"/>
    <w:rsid w:val="139F92B4"/>
    <w:rsid w:val="13FE693F"/>
    <w:rsid w:val="14298C41"/>
    <w:rsid w:val="14453B1C"/>
    <w:rsid w:val="149BA208"/>
    <w:rsid w:val="14BC6CB8"/>
    <w:rsid w:val="14FE7152"/>
    <w:rsid w:val="1511C63B"/>
    <w:rsid w:val="1576DCC1"/>
    <w:rsid w:val="157DBA25"/>
    <w:rsid w:val="15AA3C8F"/>
    <w:rsid w:val="15DBC206"/>
    <w:rsid w:val="15FC6199"/>
    <w:rsid w:val="162A6304"/>
    <w:rsid w:val="162D794E"/>
    <w:rsid w:val="168AF630"/>
    <w:rsid w:val="169BA572"/>
    <w:rsid w:val="16CF587A"/>
    <w:rsid w:val="16DBD937"/>
    <w:rsid w:val="1704FA2C"/>
    <w:rsid w:val="174732ED"/>
    <w:rsid w:val="1782324A"/>
    <w:rsid w:val="1791D30B"/>
    <w:rsid w:val="1799D0E1"/>
    <w:rsid w:val="17B8D011"/>
    <w:rsid w:val="17FBF7A0"/>
    <w:rsid w:val="18352DF9"/>
    <w:rsid w:val="18604F97"/>
    <w:rsid w:val="187BF9CC"/>
    <w:rsid w:val="18B2CA51"/>
    <w:rsid w:val="1969C51C"/>
    <w:rsid w:val="1978BFA4"/>
    <w:rsid w:val="19BF1660"/>
    <w:rsid w:val="19CADF06"/>
    <w:rsid w:val="19E24733"/>
    <w:rsid w:val="1A2761FD"/>
    <w:rsid w:val="1A3BE0F9"/>
    <w:rsid w:val="1A4D5B50"/>
    <w:rsid w:val="1A6A5A9B"/>
    <w:rsid w:val="1A824587"/>
    <w:rsid w:val="1A8B84C4"/>
    <w:rsid w:val="1A9B848C"/>
    <w:rsid w:val="1ABF1B9D"/>
    <w:rsid w:val="1AD06E2E"/>
    <w:rsid w:val="1AD670DB"/>
    <w:rsid w:val="1AE40F4B"/>
    <w:rsid w:val="1B45B824"/>
    <w:rsid w:val="1B519E2C"/>
    <w:rsid w:val="1B53EC93"/>
    <w:rsid w:val="1B56392F"/>
    <w:rsid w:val="1B8A56E3"/>
    <w:rsid w:val="1B92F8CD"/>
    <w:rsid w:val="1BB90230"/>
    <w:rsid w:val="1BE342BB"/>
    <w:rsid w:val="1BEE2D36"/>
    <w:rsid w:val="1C1816EB"/>
    <w:rsid w:val="1C34F2B0"/>
    <w:rsid w:val="1C428CBB"/>
    <w:rsid w:val="1C504742"/>
    <w:rsid w:val="1CD09196"/>
    <w:rsid w:val="1CD21CFB"/>
    <w:rsid w:val="1E20C27A"/>
    <w:rsid w:val="1E23AEB5"/>
    <w:rsid w:val="1E2FB3BE"/>
    <w:rsid w:val="1E6F06C8"/>
    <w:rsid w:val="1EC3DB4F"/>
    <w:rsid w:val="1F0EFA25"/>
    <w:rsid w:val="1F26C64D"/>
    <w:rsid w:val="1F31F154"/>
    <w:rsid w:val="1F667CE8"/>
    <w:rsid w:val="1F747389"/>
    <w:rsid w:val="1FA872DF"/>
    <w:rsid w:val="1FAAA1ED"/>
    <w:rsid w:val="1FCDF950"/>
    <w:rsid w:val="20247975"/>
    <w:rsid w:val="202D01BF"/>
    <w:rsid w:val="2080AD24"/>
    <w:rsid w:val="2080DF6F"/>
    <w:rsid w:val="2088167D"/>
    <w:rsid w:val="20AB301F"/>
    <w:rsid w:val="20B2D926"/>
    <w:rsid w:val="20B3A129"/>
    <w:rsid w:val="20D01591"/>
    <w:rsid w:val="21182BBE"/>
    <w:rsid w:val="211F109C"/>
    <w:rsid w:val="21BF0A43"/>
    <w:rsid w:val="21CF4E2A"/>
    <w:rsid w:val="21E17827"/>
    <w:rsid w:val="22983271"/>
    <w:rsid w:val="22CF5319"/>
    <w:rsid w:val="22E8847B"/>
    <w:rsid w:val="22FB22E7"/>
    <w:rsid w:val="2339EB70"/>
    <w:rsid w:val="235729B9"/>
    <w:rsid w:val="23696D1F"/>
    <w:rsid w:val="23756079"/>
    <w:rsid w:val="23D767F5"/>
    <w:rsid w:val="240EC57F"/>
    <w:rsid w:val="243F8EA3"/>
    <w:rsid w:val="245E4DD7"/>
    <w:rsid w:val="247AC5EF"/>
    <w:rsid w:val="249D4B89"/>
    <w:rsid w:val="24AC59A8"/>
    <w:rsid w:val="2585AD8D"/>
    <w:rsid w:val="259E74F9"/>
    <w:rsid w:val="25B73A13"/>
    <w:rsid w:val="2607D8BC"/>
    <w:rsid w:val="2614D9BA"/>
    <w:rsid w:val="26308B67"/>
    <w:rsid w:val="26516466"/>
    <w:rsid w:val="2669E3AC"/>
    <w:rsid w:val="2693CD44"/>
    <w:rsid w:val="26AF67CF"/>
    <w:rsid w:val="273B0928"/>
    <w:rsid w:val="277F9C0F"/>
    <w:rsid w:val="2781774F"/>
    <w:rsid w:val="278A0CE7"/>
    <w:rsid w:val="2798F7BC"/>
    <w:rsid w:val="279F15F9"/>
    <w:rsid w:val="27A092F6"/>
    <w:rsid w:val="27D0AA80"/>
    <w:rsid w:val="27EE033F"/>
    <w:rsid w:val="28086823"/>
    <w:rsid w:val="280A6143"/>
    <w:rsid w:val="2842A948"/>
    <w:rsid w:val="28BE4915"/>
    <w:rsid w:val="28D23434"/>
    <w:rsid w:val="28D7F67C"/>
    <w:rsid w:val="28F6A734"/>
    <w:rsid w:val="290AE33E"/>
    <w:rsid w:val="290BBB96"/>
    <w:rsid w:val="2911FB82"/>
    <w:rsid w:val="292542E7"/>
    <w:rsid w:val="2929AF5B"/>
    <w:rsid w:val="2933238B"/>
    <w:rsid w:val="2962758B"/>
    <w:rsid w:val="29B8D42E"/>
    <w:rsid w:val="29D3CA76"/>
    <w:rsid w:val="29DEE89D"/>
    <w:rsid w:val="2A446D58"/>
    <w:rsid w:val="2A530C44"/>
    <w:rsid w:val="2A8F87A4"/>
    <w:rsid w:val="2AB0CAF1"/>
    <w:rsid w:val="2B0D183E"/>
    <w:rsid w:val="2B23BA4C"/>
    <w:rsid w:val="2B45F699"/>
    <w:rsid w:val="2B5EAD59"/>
    <w:rsid w:val="2BA3DB77"/>
    <w:rsid w:val="2BC645BD"/>
    <w:rsid w:val="2BDFBC24"/>
    <w:rsid w:val="2BF1459C"/>
    <w:rsid w:val="2C1B2B56"/>
    <w:rsid w:val="2C5B5545"/>
    <w:rsid w:val="2C6958AA"/>
    <w:rsid w:val="2C910534"/>
    <w:rsid w:val="2CA02E15"/>
    <w:rsid w:val="2CB9D0BF"/>
    <w:rsid w:val="2CFB7E2D"/>
    <w:rsid w:val="2D37606F"/>
    <w:rsid w:val="2D529F1C"/>
    <w:rsid w:val="2D62F0F6"/>
    <w:rsid w:val="2DFFA557"/>
    <w:rsid w:val="2E185CCF"/>
    <w:rsid w:val="2E3AD27B"/>
    <w:rsid w:val="2E7880B9"/>
    <w:rsid w:val="2E8F1879"/>
    <w:rsid w:val="2F4FA6C9"/>
    <w:rsid w:val="2FAD4C2C"/>
    <w:rsid w:val="2FCFF2CB"/>
    <w:rsid w:val="302521BC"/>
    <w:rsid w:val="3027EC08"/>
    <w:rsid w:val="30733689"/>
    <w:rsid w:val="30C18EE3"/>
    <w:rsid w:val="30E57655"/>
    <w:rsid w:val="30ED4E4D"/>
    <w:rsid w:val="314579C6"/>
    <w:rsid w:val="31584055"/>
    <w:rsid w:val="319BB83E"/>
    <w:rsid w:val="319CA265"/>
    <w:rsid w:val="31D442D8"/>
    <w:rsid w:val="31D477B1"/>
    <w:rsid w:val="3240726D"/>
    <w:rsid w:val="32874365"/>
    <w:rsid w:val="32B8BB30"/>
    <w:rsid w:val="32F6218F"/>
    <w:rsid w:val="3313D0FE"/>
    <w:rsid w:val="332031E5"/>
    <w:rsid w:val="33E0691D"/>
    <w:rsid w:val="33E227F8"/>
    <w:rsid w:val="33E7FDE2"/>
    <w:rsid w:val="34058D90"/>
    <w:rsid w:val="345E9242"/>
    <w:rsid w:val="3463F1C1"/>
    <w:rsid w:val="347CFC5A"/>
    <w:rsid w:val="34A077AC"/>
    <w:rsid w:val="34A422F5"/>
    <w:rsid w:val="34B87CB8"/>
    <w:rsid w:val="34CF7710"/>
    <w:rsid w:val="34D5F200"/>
    <w:rsid w:val="35175D60"/>
    <w:rsid w:val="3548FE02"/>
    <w:rsid w:val="35B3601D"/>
    <w:rsid w:val="35CF1916"/>
    <w:rsid w:val="3662FC61"/>
    <w:rsid w:val="3682F9D0"/>
    <w:rsid w:val="368E69CB"/>
    <w:rsid w:val="369A8940"/>
    <w:rsid w:val="36D6EF7A"/>
    <w:rsid w:val="3718017B"/>
    <w:rsid w:val="3728F8CE"/>
    <w:rsid w:val="373A2F38"/>
    <w:rsid w:val="37408677"/>
    <w:rsid w:val="377302F7"/>
    <w:rsid w:val="3779481B"/>
    <w:rsid w:val="377AE8A5"/>
    <w:rsid w:val="37AF69FC"/>
    <w:rsid w:val="37C1EC74"/>
    <w:rsid w:val="3828D1CB"/>
    <w:rsid w:val="383BF4CD"/>
    <w:rsid w:val="385AB12F"/>
    <w:rsid w:val="3864739A"/>
    <w:rsid w:val="38BB58BB"/>
    <w:rsid w:val="38FF07CF"/>
    <w:rsid w:val="393D8382"/>
    <w:rsid w:val="3943A0E8"/>
    <w:rsid w:val="396F407A"/>
    <w:rsid w:val="39BAA27B"/>
    <w:rsid w:val="39E241EE"/>
    <w:rsid w:val="39F20F0A"/>
    <w:rsid w:val="3A1F9275"/>
    <w:rsid w:val="3A5FE777"/>
    <w:rsid w:val="3A64F58F"/>
    <w:rsid w:val="3A9D843C"/>
    <w:rsid w:val="3AA26A84"/>
    <w:rsid w:val="3B91FB2B"/>
    <w:rsid w:val="3BCC7787"/>
    <w:rsid w:val="3BCE8870"/>
    <w:rsid w:val="3CA6A42A"/>
    <w:rsid w:val="3CCEB5AD"/>
    <w:rsid w:val="3CE18C9C"/>
    <w:rsid w:val="3D07F282"/>
    <w:rsid w:val="3D124276"/>
    <w:rsid w:val="3D1EE92D"/>
    <w:rsid w:val="3D25183D"/>
    <w:rsid w:val="3D6E914B"/>
    <w:rsid w:val="3DBEBD3B"/>
    <w:rsid w:val="3E139BC7"/>
    <w:rsid w:val="3E1CCDB6"/>
    <w:rsid w:val="3E2CFB75"/>
    <w:rsid w:val="3E4EADEF"/>
    <w:rsid w:val="3E4F9501"/>
    <w:rsid w:val="3E537557"/>
    <w:rsid w:val="3E59B9C0"/>
    <w:rsid w:val="3E61FDCA"/>
    <w:rsid w:val="3E6220EC"/>
    <w:rsid w:val="3E674382"/>
    <w:rsid w:val="3E92A820"/>
    <w:rsid w:val="3E95364F"/>
    <w:rsid w:val="3E959903"/>
    <w:rsid w:val="3EAD98DB"/>
    <w:rsid w:val="3EC90C7D"/>
    <w:rsid w:val="3F089AA2"/>
    <w:rsid w:val="3F1C0678"/>
    <w:rsid w:val="3F232F56"/>
    <w:rsid w:val="3F252142"/>
    <w:rsid w:val="3F3C6DF5"/>
    <w:rsid w:val="3F7F3E60"/>
    <w:rsid w:val="3F82F1C2"/>
    <w:rsid w:val="3FBFDA75"/>
    <w:rsid w:val="3FEAFC1B"/>
    <w:rsid w:val="4022F25D"/>
    <w:rsid w:val="402650E9"/>
    <w:rsid w:val="40726639"/>
    <w:rsid w:val="40B0D8B4"/>
    <w:rsid w:val="40BB0594"/>
    <w:rsid w:val="40F1060B"/>
    <w:rsid w:val="415A6A3D"/>
    <w:rsid w:val="41CC1B0D"/>
    <w:rsid w:val="42076F8B"/>
    <w:rsid w:val="4208EF7E"/>
    <w:rsid w:val="420DECA3"/>
    <w:rsid w:val="4251158C"/>
    <w:rsid w:val="4259DA61"/>
    <w:rsid w:val="426B051D"/>
    <w:rsid w:val="42936025"/>
    <w:rsid w:val="42BBC646"/>
    <w:rsid w:val="438495B6"/>
    <w:rsid w:val="439B4AB0"/>
    <w:rsid w:val="43A92DF6"/>
    <w:rsid w:val="43B92B0C"/>
    <w:rsid w:val="43C6D8EB"/>
    <w:rsid w:val="43E2D218"/>
    <w:rsid w:val="4425FA6A"/>
    <w:rsid w:val="4438C323"/>
    <w:rsid w:val="443AD0E9"/>
    <w:rsid w:val="4448E6DD"/>
    <w:rsid w:val="44A2B434"/>
    <w:rsid w:val="44D5D65E"/>
    <w:rsid w:val="44F81A0E"/>
    <w:rsid w:val="4586F3B9"/>
    <w:rsid w:val="4587B2A2"/>
    <w:rsid w:val="45926F80"/>
    <w:rsid w:val="45B1E4EF"/>
    <w:rsid w:val="4664E8D0"/>
    <w:rsid w:val="46775EF9"/>
    <w:rsid w:val="46C6E53A"/>
    <w:rsid w:val="4705B585"/>
    <w:rsid w:val="470B8CE9"/>
    <w:rsid w:val="47354C4B"/>
    <w:rsid w:val="4749CD94"/>
    <w:rsid w:val="475F490D"/>
    <w:rsid w:val="47665D4F"/>
    <w:rsid w:val="47905674"/>
    <w:rsid w:val="47F56A28"/>
    <w:rsid w:val="482FAE33"/>
    <w:rsid w:val="48572202"/>
    <w:rsid w:val="48DA5B44"/>
    <w:rsid w:val="496AE027"/>
    <w:rsid w:val="49D0E4AD"/>
    <w:rsid w:val="49DA80A6"/>
    <w:rsid w:val="4A74CFFA"/>
    <w:rsid w:val="4A9D41C0"/>
    <w:rsid w:val="4AD0FF21"/>
    <w:rsid w:val="4B6F002B"/>
    <w:rsid w:val="4B7BC0AB"/>
    <w:rsid w:val="4BA6C874"/>
    <w:rsid w:val="4BB034BF"/>
    <w:rsid w:val="4BF6350E"/>
    <w:rsid w:val="4C6CA42A"/>
    <w:rsid w:val="4C93162F"/>
    <w:rsid w:val="4CB659B2"/>
    <w:rsid w:val="4CD7AD16"/>
    <w:rsid w:val="4CF2494E"/>
    <w:rsid w:val="4CF45DC5"/>
    <w:rsid w:val="4D03EB74"/>
    <w:rsid w:val="4D16D875"/>
    <w:rsid w:val="4D5F565C"/>
    <w:rsid w:val="4D90D48C"/>
    <w:rsid w:val="4DC7FB33"/>
    <w:rsid w:val="4DCFCA15"/>
    <w:rsid w:val="4E067A90"/>
    <w:rsid w:val="4E1440E0"/>
    <w:rsid w:val="4E83F16C"/>
    <w:rsid w:val="4ED98C38"/>
    <w:rsid w:val="4F10847F"/>
    <w:rsid w:val="4F5B4EA4"/>
    <w:rsid w:val="4F9A74B0"/>
    <w:rsid w:val="50069263"/>
    <w:rsid w:val="502ED421"/>
    <w:rsid w:val="504D82D3"/>
    <w:rsid w:val="5066EDD5"/>
    <w:rsid w:val="50723EA3"/>
    <w:rsid w:val="50A83AAF"/>
    <w:rsid w:val="50E90FF5"/>
    <w:rsid w:val="50F52E04"/>
    <w:rsid w:val="510B1EA7"/>
    <w:rsid w:val="510B8F72"/>
    <w:rsid w:val="5129A88D"/>
    <w:rsid w:val="512C52AC"/>
    <w:rsid w:val="515FBDAA"/>
    <w:rsid w:val="51D1D29D"/>
    <w:rsid w:val="51D563CE"/>
    <w:rsid w:val="51FFB5E4"/>
    <w:rsid w:val="52187E65"/>
    <w:rsid w:val="5261631A"/>
    <w:rsid w:val="527234F4"/>
    <w:rsid w:val="5286A258"/>
    <w:rsid w:val="5289126C"/>
    <w:rsid w:val="5291AD3F"/>
    <w:rsid w:val="52B6F10C"/>
    <w:rsid w:val="52D1CABB"/>
    <w:rsid w:val="5304193B"/>
    <w:rsid w:val="5335F566"/>
    <w:rsid w:val="53505611"/>
    <w:rsid w:val="53833C96"/>
    <w:rsid w:val="538EE247"/>
    <w:rsid w:val="53E6265A"/>
    <w:rsid w:val="53FAD227"/>
    <w:rsid w:val="544D4764"/>
    <w:rsid w:val="5478C5CD"/>
    <w:rsid w:val="547ABD3D"/>
    <w:rsid w:val="547B9328"/>
    <w:rsid w:val="549AD257"/>
    <w:rsid w:val="551B3E19"/>
    <w:rsid w:val="55328C29"/>
    <w:rsid w:val="5544883B"/>
    <w:rsid w:val="554B2F12"/>
    <w:rsid w:val="55622DE9"/>
    <w:rsid w:val="55622E82"/>
    <w:rsid w:val="55B2578F"/>
    <w:rsid w:val="55F3CE0B"/>
    <w:rsid w:val="5686361F"/>
    <w:rsid w:val="56D9E7E8"/>
    <w:rsid w:val="573A866D"/>
    <w:rsid w:val="575FFFF7"/>
    <w:rsid w:val="578318E6"/>
    <w:rsid w:val="57AD414D"/>
    <w:rsid w:val="57D4958F"/>
    <w:rsid w:val="57ECB36B"/>
    <w:rsid w:val="57F021B9"/>
    <w:rsid w:val="580C58E1"/>
    <w:rsid w:val="5818AF66"/>
    <w:rsid w:val="583B59C9"/>
    <w:rsid w:val="5845A72E"/>
    <w:rsid w:val="58AE8ED2"/>
    <w:rsid w:val="58D68DFA"/>
    <w:rsid w:val="58E4DA7E"/>
    <w:rsid w:val="590EB4F4"/>
    <w:rsid w:val="59548A7C"/>
    <w:rsid w:val="59550CF1"/>
    <w:rsid w:val="59AF030A"/>
    <w:rsid w:val="59AFA2D8"/>
    <w:rsid w:val="59B41991"/>
    <w:rsid w:val="5A1ED1DB"/>
    <w:rsid w:val="5A2430A9"/>
    <w:rsid w:val="5A44F0FB"/>
    <w:rsid w:val="5A9E1CED"/>
    <w:rsid w:val="5AE3BECA"/>
    <w:rsid w:val="5B5784AF"/>
    <w:rsid w:val="5B57B2E4"/>
    <w:rsid w:val="5B87140A"/>
    <w:rsid w:val="5C13BAF8"/>
    <w:rsid w:val="5C32B183"/>
    <w:rsid w:val="5C5ABEED"/>
    <w:rsid w:val="5C5C25AD"/>
    <w:rsid w:val="5CC50EB0"/>
    <w:rsid w:val="5CF41E29"/>
    <w:rsid w:val="5D2361C9"/>
    <w:rsid w:val="5D556B39"/>
    <w:rsid w:val="5D7DE5AE"/>
    <w:rsid w:val="5DA5CC96"/>
    <w:rsid w:val="5DE1679E"/>
    <w:rsid w:val="5DE7A1ED"/>
    <w:rsid w:val="5E06AEA3"/>
    <w:rsid w:val="5E1BD0D5"/>
    <w:rsid w:val="5EDA1A40"/>
    <w:rsid w:val="5EDDA7EF"/>
    <w:rsid w:val="5F052BD0"/>
    <w:rsid w:val="5F06378F"/>
    <w:rsid w:val="5F46D9CB"/>
    <w:rsid w:val="5F4FA027"/>
    <w:rsid w:val="5F92F2B4"/>
    <w:rsid w:val="5F9AD15E"/>
    <w:rsid w:val="5FCD7A5B"/>
    <w:rsid w:val="5FDA31F9"/>
    <w:rsid w:val="5FF062D8"/>
    <w:rsid w:val="6005F65F"/>
    <w:rsid w:val="6028E1EB"/>
    <w:rsid w:val="6030CF8A"/>
    <w:rsid w:val="60B358E7"/>
    <w:rsid w:val="60DEEAF3"/>
    <w:rsid w:val="60EA7962"/>
    <w:rsid w:val="613DEF82"/>
    <w:rsid w:val="61AE1714"/>
    <w:rsid w:val="61B45B8C"/>
    <w:rsid w:val="620FB902"/>
    <w:rsid w:val="623B8152"/>
    <w:rsid w:val="624AEB2B"/>
    <w:rsid w:val="625B6A2A"/>
    <w:rsid w:val="62D90D34"/>
    <w:rsid w:val="62F1E666"/>
    <w:rsid w:val="634FC67F"/>
    <w:rsid w:val="635D0102"/>
    <w:rsid w:val="63870D0F"/>
    <w:rsid w:val="63F64023"/>
    <w:rsid w:val="6415D905"/>
    <w:rsid w:val="641AD5EB"/>
    <w:rsid w:val="641B8A24"/>
    <w:rsid w:val="644F624B"/>
    <w:rsid w:val="648D07DC"/>
    <w:rsid w:val="64C53893"/>
    <w:rsid w:val="65B894DE"/>
    <w:rsid w:val="65E9E82E"/>
    <w:rsid w:val="65EEDA7C"/>
    <w:rsid w:val="6637829F"/>
    <w:rsid w:val="66557DE5"/>
    <w:rsid w:val="6655E23A"/>
    <w:rsid w:val="66636097"/>
    <w:rsid w:val="6668DC82"/>
    <w:rsid w:val="671D6B13"/>
    <w:rsid w:val="6755CF28"/>
    <w:rsid w:val="6762C981"/>
    <w:rsid w:val="67A3CBE7"/>
    <w:rsid w:val="68355CE7"/>
    <w:rsid w:val="683A7A03"/>
    <w:rsid w:val="68C8000E"/>
    <w:rsid w:val="68FFB215"/>
    <w:rsid w:val="690B4516"/>
    <w:rsid w:val="69863E96"/>
    <w:rsid w:val="6991A8B9"/>
    <w:rsid w:val="6996BAA8"/>
    <w:rsid w:val="69A9B9CC"/>
    <w:rsid w:val="69D6D9C5"/>
    <w:rsid w:val="69E3F458"/>
    <w:rsid w:val="6A022A59"/>
    <w:rsid w:val="6A048CA4"/>
    <w:rsid w:val="6A086751"/>
    <w:rsid w:val="6A3CDBBE"/>
    <w:rsid w:val="6A504A81"/>
    <w:rsid w:val="6A583E48"/>
    <w:rsid w:val="6AA45A62"/>
    <w:rsid w:val="6AC0F91D"/>
    <w:rsid w:val="6AE39238"/>
    <w:rsid w:val="6B3E88FF"/>
    <w:rsid w:val="6B3E9AAF"/>
    <w:rsid w:val="6B3EA428"/>
    <w:rsid w:val="6B634170"/>
    <w:rsid w:val="6B6D2CAF"/>
    <w:rsid w:val="6B932E9F"/>
    <w:rsid w:val="6BE9DD14"/>
    <w:rsid w:val="6BF48976"/>
    <w:rsid w:val="6C174F1C"/>
    <w:rsid w:val="6C1E6981"/>
    <w:rsid w:val="6C2DEEBC"/>
    <w:rsid w:val="6CB1C77C"/>
    <w:rsid w:val="6CBC36EF"/>
    <w:rsid w:val="6CD14590"/>
    <w:rsid w:val="6CDB990E"/>
    <w:rsid w:val="6CE208B4"/>
    <w:rsid w:val="6CEC0AA7"/>
    <w:rsid w:val="6CF7DCC6"/>
    <w:rsid w:val="6D33E3D3"/>
    <w:rsid w:val="6DBC55F1"/>
    <w:rsid w:val="6E171D5E"/>
    <w:rsid w:val="6E4186E4"/>
    <w:rsid w:val="6E50EE01"/>
    <w:rsid w:val="6E627DF5"/>
    <w:rsid w:val="6E6AC1C3"/>
    <w:rsid w:val="6E79311F"/>
    <w:rsid w:val="6EA29F21"/>
    <w:rsid w:val="6F09F1C9"/>
    <w:rsid w:val="6F9A5F25"/>
    <w:rsid w:val="6FFF535D"/>
    <w:rsid w:val="70AB1B8C"/>
    <w:rsid w:val="70B03F1C"/>
    <w:rsid w:val="70D0271E"/>
    <w:rsid w:val="70DED6C3"/>
    <w:rsid w:val="7106B079"/>
    <w:rsid w:val="711C109D"/>
    <w:rsid w:val="7168D22B"/>
    <w:rsid w:val="71A949F6"/>
    <w:rsid w:val="71DF8605"/>
    <w:rsid w:val="7242A21D"/>
    <w:rsid w:val="725102D7"/>
    <w:rsid w:val="7257D0CC"/>
    <w:rsid w:val="725AE5B1"/>
    <w:rsid w:val="728BE246"/>
    <w:rsid w:val="729E2F90"/>
    <w:rsid w:val="72A129F0"/>
    <w:rsid w:val="72A88340"/>
    <w:rsid w:val="736E9159"/>
    <w:rsid w:val="73E47389"/>
    <w:rsid w:val="73F885A1"/>
    <w:rsid w:val="7431866B"/>
    <w:rsid w:val="74879952"/>
    <w:rsid w:val="74B75FC4"/>
    <w:rsid w:val="74D3AA49"/>
    <w:rsid w:val="74E16539"/>
    <w:rsid w:val="74E51A73"/>
    <w:rsid w:val="74F261F4"/>
    <w:rsid w:val="74FB0460"/>
    <w:rsid w:val="7576F757"/>
    <w:rsid w:val="75B036CC"/>
    <w:rsid w:val="75E11AC1"/>
    <w:rsid w:val="761FD659"/>
    <w:rsid w:val="772301F8"/>
    <w:rsid w:val="773ACE55"/>
    <w:rsid w:val="773DBEC6"/>
    <w:rsid w:val="774BF4B1"/>
    <w:rsid w:val="775658D7"/>
    <w:rsid w:val="777EE3E3"/>
    <w:rsid w:val="77B4F7A5"/>
    <w:rsid w:val="7821D794"/>
    <w:rsid w:val="785DF18D"/>
    <w:rsid w:val="7863FDE6"/>
    <w:rsid w:val="7869A0C2"/>
    <w:rsid w:val="787BB7B2"/>
    <w:rsid w:val="78D74EB9"/>
    <w:rsid w:val="78EEBC09"/>
    <w:rsid w:val="794C42E8"/>
    <w:rsid w:val="7971E263"/>
    <w:rsid w:val="7985BD93"/>
    <w:rsid w:val="7986D224"/>
    <w:rsid w:val="79B817E8"/>
    <w:rsid w:val="79BDD7DA"/>
    <w:rsid w:val="79C12F42"/>
    <w:rsid w:val="7A059025"/>
    <w:rsid w:val="7A13C16E"/>
    <w:rsid w:val="7A156559"/>
    <w:rsid w:val="7A233CEF"/>
    <w:rsid w:val="7A270F8F"/>
    <w:rsid w:val="7A2A4D13"/>
    <w:rsid w:val="7A6D5C6A"/>
    <w:rsid w:val="7A7CEFAF"/>
    <w:rsid w:val="7AB88113"/>
    <w:rsid w:val="7AE92068"/>
    <w:rsid w:val="7B30445C"/>
    <w:rsid w:val="7B5DDF07"/>
    <w:rsid w:val="7B6EA767"/>
    <w:rsid w:val="7B763817"/>
    <w:rsid w:val="7B78E9DC"/>
    <w:rsid w:val="7B8194D8"/>
    <w:rsid w:val="7B93D122"/>
    <w:rsid w:val="7C090678"/>
    <w:rsid w:val="7C236742"/>
    <w:rsid w:val="7C23A149"/>
    <w:rsid w:val="7C45D425"/>
    <w:rsid w:val="7C5DDC4E"/>
    <w:rsid w:val="7C872F4F"/>
    <w:rsid w:val="7C900E3D"/>
    <w:rsid w:val="7D72A97F"/>
    <w:rsid w:val="7D99844A"/>
    <w:rsid w:val="7DC60ECC"/>
    <w:rsid w:val="7DD00A6C"/>
    <w:rsid w:val="7E0DAAE6"/>
    <w:rsid w:val="7E2099CF"/>
    <w:rsid w:val="7E705FA3"/>
    <w:rsid w:val="7E8BA176"/>
    <w:rsid w:val="7E929C42"/>
    <w:rsid w:val="7EE6E724"/>
    <w:rsid w:val="7F08585A"/>
    <w:rsid w:val="7F17149E"/>
    <w:rsid w:val="7F2752D9"/>
    <w:rsid w:val="7F56A3A5"/>
    <w:rsid w:val="7FA2CD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3D533"/>
  <w15:docId w15:val="{BFA369EC-2CC4-4010-A451-931A26E69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825823"/>
    <w:rPr>
      <w:rFonts w:ascii="Times New Roman" w:eastAsia="Times New Roman" w:hAnsi="Times New Roman" w:cs="Times New Roman"/>
    </w:rPr>
  </w:style>
  <w:style w:type="paragraph" w:styleId="Heading1">
    <w:name w:val="heading 1"/>
    <w:basedOn w:val="Normal"/>
    <w:qFormat/>
    <w:rsid w:val="00825823"/>
    <w:pPr>
      <w:ind w:left="1388"/>
      <w:outlineLvl w:val="0"/>
    </w:pPr>
    <w:rPr>
      <w:b/>
      <w:bCs/>
      <w:sz w:val="34"/>
      <w:szCs w:val="34"/>
    </w:rPr>
  </w:style>
  <w:style w:type="paragraph" w:styleId="Heading2">
    <w:name w:val="heading 2"/>
    <w:basedOn w:val="Normal"/>
    <w:qFormat/>
    <w:rsid w:val="00825823"/>
    <w:pPr>
      <w:ind w:left="1382" w:right="1374"/>
      <w:jc w:val="center"/>
      <w:outlineLvl w:val="1"/>
    </w:pPr>
    <w:rPr>
      <w:b/>
      <w:bCs/>
      <w:sz w:val="32"/>
      <w:szCs w:val="32"/>
    </w:rPr>
  </w:style>
  <w:style w:type="paragraph" w:styleId="Heading3">
    <w:name w:val="heading 3"/>
    <w:basedOn w:val="Normal"/>
    <w:qFormat/>
    <w:rsid w:val="00825823"/>
    <w:pPr>
      <w:ind w:left="1386" w:right="1374"/>
      <w:jc w:val="center"/>
      <w:outlineLvl w:val="2"/>
    </w:pPr>
    <w:rPr>
      <w:b/>
      <w:bCs/>
      <w:sz w:val="28"/>
      <w:szCs w:val="28"/>
    </w:rPr>
  </w:style>
  <w:style w:type="paragraph" w:styleId="Heading4">
    <w:name w:val="heading 4"/>
    <w:basedOn w:val="Normal"/>
    <w:qFormat/>
    <w:rsid w:val="00825823"/>
    <w:pPr>
      <w:ind w:left="390"/>
      <w:outlineLvl w:val="3"/>
    </w:pPr>
    <w:rPr>
      <w:b/>
      <w:bCs/>
      <w:sz w:val="24"/>
      <w:szCs w:val="24"/>
    </w:rPr>
  </w:style>
  <w:style w:type="paragraph" w:styleId="Heading5">
    <w:name w:val="heading 5"/>
    <w:basedOn w:val="Normal"/>
    <w:next w:val="Normal"/>
    <w:link w:val="Heading5Char"/>
    <w:qFormat/>
    <w:rsid w:val="00642D85"/>
    <w:pPr>
      <w:widowControl/>
      <w:tabs>
        <w:tab w:val="left" w:pos="360"/>
      </w:tabs>
      <w:autoSpaceDE/>
      <w:autoSpaceDN/>
      <w:spacing w:before="160" w:after="80"/>
      <w:ind w:left="4864"/>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25823"/>
    <w:pPr>
      <w:spacing w:before="107"/>
      <w:ind w:left="1019"/>
    </w:pPr>
  </w:style>
  <w:style w:type="paragraph" w:styleId="TOC2">
    <w:name w:val="toc 2"/>
    <w:basedOn w:val="Normal"/>
    <w:uiPriority w:val="1"/>
    <w:qFormat/>
    <w:rsid w:val="00825823"/>
    <w:pPr>
      <w:spacing w:before="2"/>
      <w:ind w:left="1019"/>
    </w:pPr>
    <w:rPr>
      <w:b/>
      <w:bCs/>
      <w:i/>
    </w:rPr>
  </w:style>
  <w:style w:type="paragraph" w:styleId="TOC3">
    <w:name w:val="toc 3"/>
    <w:basedOn w:val="Normal"/>
    <w:uiPriority w:val="1"/>
    <w:qFormat/>
    <w:rsid w:val="00825823"/>
    <w:pPr>
      <w:spacing w:before="116"/>
      <w:ind w:left="1081"/>
    </w:pPr>
  </w:style>
  <w:style w:type="paragraph" w:styleId="TOC4">
    <w:name w:val="toc 4"/>
    <w:basedOn w:val="Normal"/>
    <w:uiPriority w:val="1"/>
    <w:qFormat/>
    <w:rsid w:val="00825823"/>
    <w:pPr>
      <w:spacing w:before="107"/>
      <w:ind w:left="1489"/>
    </w:pPr>
  </w:style>
  <w:style w:type="paragraph" w:styleId="BodyText">
    <w:name w:val="Body Text"/>
    <w:basedOn w:val="Normal"/>
    <w:uiPriority w:val="1"/>
    <w:qFormat/>
    <w:rsid w:val="00825823"/>
    <w:rPr>
      <w:sz w:val="24"/>
      <w:szCs w:val="24"/>
    </w:rPr>
  </w:style>
  <w:style w:type="paragraph" w:styleId="Title">
    <w:name w:val="Title"/>
    <w:basedOn w:val="Normal"/>
    <w:uiPriority w:val="1"/>
    <w:qFormat/>
    <w:rsid w:val="00825823"/>
    <w:pPr>
      <w:spacing w:line="443" w:lineRule="exact"/>
      <w:ind w:left="142" w:right="121"/>
      <w:jc w:val="center"/>
    </w:pPr>
    <w:rPr>
      <w:b/>
      <w:bCs/>
      <w:sz w:val="40"/>
      <w:szCs w:val="40"/>
    </w:rPr>
  </w:style>
  <w:style w:type="paragraph" w:styleId="ListParagraph">
    <w:name w:val="List Paragraph"/>
    <w:basedOn w:val="Normal"/>
    <w:uiPriority w:val="1"/>
    <w:qFormat/>
    <w:rsid w:val="00825823"/>
    <w:pPr>
      <w:ind w:left="1964" w:hanging="361"/>
    </w:pPr>
  </w:style>
  <w:style w:type="paragraph" w:customStyle="1" w:styleId="TableParagraph">
    <w:name w:val="Table Paragraph"/>
    <w:basedOn w:val="Normal"/>
    <w:uiPriority w:val="1"/>
    <w:qFormat/>
    <w:rsid w:val="00825823"/>
  </w:style>
  <w:style w:type="paragraph" w:styleId="BalloonText">
    <w:name w:val="Balloon Text"/>
    <w:basedOn w:val="Normal"/>
    <w:link w:val="BalloonTextChar"/>
    <w:uiPriority w:val="99"/>
    <w:semiHidden/>
    <w:unhideWhenUsed/>
    <w:rsid w:val="00B77F0F"/>
    <w:rPr>
      <w:rFonts w:ascii="Tahoma" w:hAnsi="Tahoma" w:cs="Tahoma"/>
      <w:sz w:val="16"/>
      <w:szCs w:val="16"/>
    </w:rPr>
  </w:style>
  <w:style w:type="character" w:customStyle="1" w:styleId="BalloonTextChar">
    <w:name w:val="Balloon Text Char"/>
    <w:basedOn w:val="DefaultParagraphFont"/>
    <w:link w:val="BalloonText"/>
    <w:uiPriority w:val="99"/>
    <w:semiHidden/>
    <w:rsid w:val="00B77F0F"/>
    <w:rPr>
      <w:rFonts w:ascii="Tahoma" w:eastAsia="Times New Roman" w:hAnsi="Tahoma" w:cs="Tahoma"/>
      <w:sz w:val="16"/>
      <w:szCs w:val="16"/>
    </w:rPr>
  </w:style>
  <w:style w:type="paragraph" w:customStyle="1" w:styleId="Abstract">
    <w:name w:val="Abstract"/>
    <w:basedOn w:val="Normal"/>
    <w:uiPriority w:val="1"/>
    <w:rsid w:val="0A6D220F"/>
    <w:pPr>
      <w:spacing w:after="200"/>
      <w:ind w:firstLine="272"/>
      <w:jc w:val="both"/>
    </w:pPr>
    <w:rPr>
      <w:rFonts w:eastAsia="SimSun"/>
      <w:b/>
      <w:bCs/>
      <w:sz w:val="18"/>
      <w:szCs w:val="18"/>
    </w:rPr>
  </w:style>
  <w:style w:type="paragraph" w:customStyle="1" w:styleId="tablehead">
    <w:name w:val="table head"/>
    <w:basedOn w:val="Normal"/>
    <w:uiPriority w:val="1"/>
    <w:rsid w:val="0A6D220F"/>
    <w:pPr>
      <w:numPr>
        <w:numId w:val="16"/>
      </w:numPr>
      <w:spacing w:before="240" w:after="120" w:line="216" w:lineRule="auto"/>
      <w:jc w:val="center"/>
    </w:pPr>
    <w:rPr>
      <w:rFonts w:eastAsia="SimSun"/>
      <w:smallCaps/>
      <w:noProof/>
      <w:sz w:val="16"/>
      <w:szCs w:val="16"/>
    </w:rPr>
  </w:style>
  <w:style w:type="character" w:styleId="Hyperlink">
    <w:name w:val="Hyperlink"/>
    <w:basedOn w:val="DefaultParagraphFont"/>
    <w:uiPriority w:val="99"/>
    <w:unhideWhenUsed/>
    <w:rsid w:val="0A6D220F"/>
    <w:rPr>
      <w:color w:val="0000FF"/>
      <w:u w:val="single"/>
    </w:rPr>
  </w:style>
  <w:style w:type="paragraph" w:styleId="Header">
    <w:name w:val="header"/>
    <w:basedOn w:val="Normal"/>
    <w:link w:val="HeaderChar"/>
    <w:uiPriority w:val="99"/>
    <w:unhideWhenUsed/>
    <w:rsid w:val="0A6D220F"/>
    <w:pPr>
      <w:tabs>
        <w:tab w:val="center" w:pos="4680"/>
        <w:tab w:val="right" w:pos="9360"/>
      </w:tabs>
    </w:pPr>
  </w:style>
  <w:style w:type="paragraph" w:styleId="Footer">
    <w:name w:val="footer"/>
    <w:basedOn w:val="Normal"/>
    <w:link w:val="FooterChar"/>
    <w:uiPriority w:val="99"/>
    <w:unhideWhenUsed/>
    <w:rsid w:val="0A6D220F"/>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12747A"/>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12747A"/>
  </w:style>
  <w:style w:type="character" w:customStyle="1" w:styleId="eop">
    <w:name w:val="eop"/>
    <w:basedOn w:val="DefaultParagraphFont"/>
    <w:rsid w:val="0012747A"/>
  </w:style>
  <w:style w:type="paragraph" w:customStyle="1" w:styleId="references">
    <w:name w:val="references"/>
    <w:rsid w:val="005B42DE"/>
    <w:pPr>
      <w:widowControl/>
      <w:numPr>
        <w:numId w:val="19"/>
      </w:numPr>
      <w:autoSpaceDE/>
      <w:autoSpaceDN/>
      <w:spacing w:after="50" w:line="180" w:lineRule="exact"/>
      <w:jc w:val="both"/>
    </w:pPr>
    <w:rPr>
      <w:rFonts w:ascii="Times New Roman" w:eastAsia="MS Mincho" w:hAnsi="Times New Roman" w:cs="Times New Roman"/>
      <w:noProof/>
      <w:sz w:val="16"/>
      <w:szCs w:val="16"/>
    </w:rPr>
  </w:style>
  <w:style w:type="character" w:styleId="UnresolvedMention">
    <w:name w:val="Unresolved Mention"/>
    <w:basedOn w:val="DefaultParagraphFont"/>
    <w:uiPriority w:val="99"/>
    <w:semiHidden/>
    <w:unhideWhenUsed/>
    <w:rsid w:val="005B42DE"/>
    <w:rPr>
      <w:color w:val="605E5C"/>
      <w:shd w:val="clear" w:color="auto" w:fill="E1DFDD"/>
    </w:rPr>
  </w:style>
  <w:style w:type="character" w:styleId="FollowedHyperlink">
    <w:name w:val="FollowedHyperlink"/>
    <w:basedOn w:val="DefaultParagraphFont"/>
    <w:uiPriority w:val="99"/>
    <w:semiHidden/>
    <w:unhideWhenUsed/>
    <w:rsid w:val="005B42DE"/>
    <w:rPr>
      <w:color w:val="800080" w:themeColor="followedHyperlink"/>
      <w:u w:val="single"/>
    </w:rPr>
  </w:style>
  <w:style w:type="character" w:customStyle="1" w:styleId="HeaderChar">
    <w:name w:val="Header Char"/>
    <w:basedOn w:val="DefaultParagraphFont"/>
    <w:link w:val="Header"/>
    <w:uiPriority w:val="99"/>
    <w:rsid w:val="00454467"/>
    <w:rPr>
      <w:rFonts w:ascii="Times New Roman" w:eastAsia="Times New Roman" w:hAnsi="Times New Roman" w:cs="Times New Roman"/>
    </w:rPr>
  </w:style>
  <w:style w:type="table" w:customStyle="1" w:styleId="TableGrid1">
    <w:name w:val="Table Grid1"/>
    <w:basedOn w:val="TableNormal"/>
    <w:next w:val="TableGrid"/>
    <w:uiPriority w:val="39"/>
    <w:rsid w:val="00334F18"/>
    <w:pPr>
      <w:widowControl/>
      <w:autoSpaceDE/>
      <w:autoSpaceDN/>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3DB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03DB4"/>
    <w:rPr>
      <w:b/>
      <w:bCs/>
    </w:rPr>
  </w:style>
  <w:style w:type="character" w:customStyle="1" w:styleId="Heading5Char">
    <w:name w:val="Heading 5 Char"/>
    <w:basedOn w:val="DefaultParagraphFont"/>
    <w:link w:val="Heading5"/>
    <w:rsid w:val="00642D85"/>
    <w:rPr>
      <w:rFonts w:ascii="Times New Roman" w:eastAsia="SimSun" w:hAnsi="Times New Roman" w:cs="Times New Roman"/>
      <w:smallCaps/>
      <w:noProof/>
      <w:sz w:val="20"/>
      <w:szCs w:val="20"/>
    </w:rPr>
  </w:style>
  <w:style w:type="paragraph" w:customStyle="1" w:styleId="Heading61">
    <w:name w:val="Heading 61"/>
    <w:basedOn w:val="Normal"/>
    <w:next w:val="Normal"/>
    <w:semiHidden/>
    <w:unhideWhenUsed/>
    <w:qFormat/>
    <w:rsid w:val="00642D85"/>
    <w:pPr>
      <w:keepNext/>
      <w:keepLines/>
      <w:widowControl/>
      <w:autoSpaceDE/>
      <w:autoSpaceDN/>
      <w:spacing w:before="40"/>
      <w:ind w:left="4680" w:hanging="360"/>
      <w:jc w:val="center"/>
      <w:outlineLvl w:val="5"/>
    </w:pPr>
    <w:rPr>
      <w:rFonts w:ascii="Calibri Light" w:hAnsi="Calibri Light"/>
      <w:color w:val="1F4D78"/>
      <w:sz w:val="20"/>
      <w:szCs w:val="20"/>
    </w:rPr>
  </w:style>
  <w:style w:type="paragraph" w:customStyle="1" w:styleId="Heading71">
    <w:name w:val="Heading 71"/>
    <w:basedOn w:val="Normal"/>
    <w:next w:val="Normal"/>
    <w:semiHidden/>
    <w:unhideWhenUsed/>
    <w:qFormat/>
    <w:rsid w:val="00642D85"/>
    <w:pPr>
      <w:keepNext/>
      <w:keepLines/>
      <w:widowControl/>
      <w:autoSpaceDE/>
      <w:autoSpaceDN/>
      <w:spacing w:before="40"/>
      <w:ind w:left="5400" w:hanging="360"/>
      <w:jc w:val="center"/>
      <w:outlineLvl w:val="6"/>
    </w:pPr>
    <w:rPr>
      <w:rFonts w:ascii="Calibri Light" w:hAnsi="Calibri Light"/>
      <w:i/>
      <w:iCs/>
      <w:color w:val="1F4D78"/>
      <w:sz w:val="20"/>
      <w:szCs w:val="20"/>
    </w:rPr>
  </w:style>
  <w:style w:type="paragraph" w:customStyle="1" w:styleId="Heading81">
    <w:name w:val="Heading 81"/>
    <w:basedOn w:val="Normal"/>
    <w:next w:val="Normal"/>
    <w:semiHidden/>
    <w:unhideWhenUsed/>
    <w:qFormat/>
    <w:rsid w:val="00642D85"/>
    <w:pPr>
      <w:keepNext/>
      <w:keepLines/>
      <w:widowControl/>
      <w:autoSpaceDE/>
      <w:autoSpaceDN/>
      <w:spacing w:before="40"/>
      <w:ind w:left="6120" w:hanging="360"/>
      <w:jc w:val="center"/>
      <w:outlineLvl w:val="7"/>
    </w:pPr>
    <w:rPr>
      <w:rFonts w:ascii="Calibri Light" w:hAnsi="Calibri Light"/>
      <w:color w:val="272727"/>
      <w:sz w:val="21"/>
      <w:szCs w:val="21"/>
    </w:rPr>
  </w:style>
  <w:style w:type="paragraph" w:customStyle="1" w:styleId="Heading91">
    <w:name w:val="Heading 91"/>
    <w:basedOn w:val="Normal"/>
    <w:next w:val="Normal"/>
    <w:semiHidden/>
    <w:unhideWhenUsed/>
    <w:qFormat/>
    <w:rsid w:val="00642D85"/>
    <w:pPr>
      <w:keepNext/>
      <w:keepLines/>
      <w:widowControl/>
      <w:autoSpaceDE/>
      <w:autoSpaceDN/>
      <w:spacing w:before="40"/>
      <w:ind w:left="6840" w:hanging="360"/>
      <w:jc w:val="center"/>
      <w:outlineLvl w:val="8"/>
    </w:pPr>
    <w:rPr>
      <w:rFonts w:ascii="Calibri Light" w:hAnsi="Calibri Light"/>
      <w:i/>
      <w:iCs/>
      <w:color w:val="272727"/>
      <w:sz w:val="21"/>
      <w:szCs w:val="21"/>
    </w:rPr>
  </w:style>
  <w:style w:type="table" w:customStyle="1" w:styleId="TableGrid2">
    <w:name w:val="Table Grid2"/>
    <w:basedOn w:val="TableNormal"/>
    <w:next w:val="TableGrid"/>
    <w:uiPriority w:val="39"/>
    <w:rsid w:val="00642D85"/>
    <w:pPr>
      <w:widowControl/>
      <w:autoSpaceDE/>
      <w:autoSpaceDN/>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E70F18"/>
    <w:rPr>
      <w:rFonts w:ascii="Times New Roman" w:eastAsia="Times New Roman" w:hAnsi="Times New Roman" w:cs="Times New Roman"/>
    </w:rPr>
  </w:style>
  <w:style w:type="table" w:customStyle="1" w:styleId="TableGrid3">
    <w:name w:val="Table Grid3"/>
    <w:basedOn w:val="TableNormal"/>
    <w:next w:val="TableGrid"/>
    <w:uiPriority w:val="39"/>
    <w:rsid w:val="00360592"/>
    <w:pPr>
      <w:widowControl/>
      <w:autoSpaceDE/>
      <w:autoSpaceDN/>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95F80"/>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1597">
      <w:bodyDiv w:val="1"/>
      <w:marLeft w:val="0"/>
      <w:marRight w:val="0"/>
      <w:marTop w:val="0"/>
      <w:marBottom w:val="0"/>
      <w:divBdr>
        <w:top w:val="none" w:sz="0" w:space="0" w:color="auto"/>
        <w:left w:val="none" w:sz="0" w:space="0" w:color="auto"/>
        <w:bottom w:val="none" w:sz="0" w:space="0" w:color="auto"/>
        <w:right w:val="none" w:sz="0" w:space="0" w:color="auto"/>
      </w:divBdr>
    </w:div>
    <w:div w:id="51003694">
      <w:bodyDiv w:val="1"/>
      <w:marLeft w:val="0"/>
      <w:marRight w:val="0"/>
      <w:marTop w:val="0"/>
      <w:marBottom w:val="0"/>
      <w:divBdr>
        <w:top w:val="none" w:sz="0" w:space="0" w:color="auto"/>
        <w:left w:val="none" w:sz="0" w:space="0" w:color="auto"/>
        <w:bottom w:val="none" w:sz="0" w:space="0" w:color="auto"/>
        <w:right w:val="none" w:sz="0" w:space="0" w:color="auto"/>
      </w:divBdr>
    </w:div>
    <w:div w:id="306664269">
      <w:bodyDiv w:val="1"/>
      <w:marLeft w:val="0"/>
      <w:marRight w:val="0"/>
      <w:marTop w:val="0"/>
      <w:marBottom w:val="0"/>
      <w:divBdr>
        <w:top w:val="none" w:sz="0" w:space="0" w:color="auto"/>
        <w:left w:val="none" w:sz="0" w:space="0" w:color="auto"/>
        <w:bottom w:val="none" w:sz="0" w:space="0" w:color="auto"/>
        <w:right w:val="none" w:sz="0" w:space="0" w:color="auto"/>
      </w:divBdr>
    </w:div>
    <w:div w:id="35573422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523634369">
      <w:bodyDiv w:val="1"/>
      <w:marLeft w:val="0"/>
      <w:marRight w:val="0"/>
      <w:marTop w:val="0"/>
      <w:marBottom w:val="0"/>
      <w:divBdr>
        <w:top w:val="none" w:sz="0" w:space="0" w:color="auto"/>
        <w:left w:val="none" w:sz="0" w:space="0" w:color="auto"/>
        <w:bottom w:val="none" w:sz="0" w:space="0" w:color="auto"/>
        <w:right w:val="none" w:sz="0" w:space="0" w:color="auto"/>
      </w:divBdr>
      <w:divsChild>
        <w:div w:id="146612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885836">
      <w:bodyDiv w:val="1"/>
      <w:marLeft w:val="0"/>
      <w:marRight w:val="0"/>
      <w:marTop w:val="0"/>
      <w:marBottom w:val="0"/>
      <w:divBdr>
        <w:top w:val="none" w:sz="0" w:space="0" w:color="auto"/>
        <w:left w:val="none" w:sz="0" w:space="0" w:color="auto"/>
        <w:bottom w:val="none" w:sz="0" w:space="0" w:color="auto"/>
        <w:right w:val="none" w:sz="0" w:space="0" w:color="auto"/>
      </w:divBdr>
      <w:divsChild>
        <w:div w:id="603535202">
          <w:marLeft w:val="0"/>
          <w:marRight w:val="0"/>
          <w:marTop w:val="0"/>
          <w:marBottom w:val="0"/>
          <w:divBdr>
            <w:top w:val="none" w:sz="0" w:space="0" w:color="auto"/>
            <w:left w:val="none" w:sz="0" w:space="0" w:color="auto"/>
            <w:bottom w:val="none" w:sz="0" w:space="0" w:color="auto"/>
            <w:right w:val="none" w:sz="0" w:space="0" w:color="auto"/>
          </w:divBdr>
        </w:div>
        <w:div w:id="764691088">
          <w:marLeft w:val="0"/>
          <w:marRight w:val="0"/>
          <w:marTop w:val="0"/>
          <w:marBottom w:val="0"/>
          <w:divBdr>
            <w:top w:val="none" w:sz="0" w:space="0" w:color="auto"/>
            <w:left w:val="none" w:sz="0" w:space="0" w:color="auto"/>
            <w:bottom w:val="none" w:sz="0" w:space="0" w:color="auto"/>
            <w:right w:val="none" w:sz="0" w:space="0" w:color="auto"/>
          </w:divBdr>
        </w:div>
        <w:div w:id="1143542788">
          <w:marLeft w:val="0"/>
          <w:marRight w:val="0"/>
          <w:marTop w:val="0"/>
          <w:marBottom w:val="0"/>
          <w:divBdr>
            <w:top w:val="none" w:sz="0" w:space="0" w:color="auto"/>
            <w:left w:val="none" w:sz="0" w:space="0" w:color="auto"/>
            <w:bottom w:val="none" w:sz="0" w:space="0" w:color="auto"/>
            <w:right w:val="none" w:sz="0" w:space="0" w:color="auto"/>
          </w:divBdr>
        </w:div>
        <w:div w:id="1548836965">
          <w:marLeft w:val="0"/>
          <w:marRight w:val="0"/>
          <w:marTop w:val="0"/>
          <w:marBottom w:val="0"/>
          <w:divBdr>
            <w:top w:val="none" w:sz="0" w:space="0" w:color="auto"/>
            <w:left w:val="none" w:sz="0" w:space="0" w:color="auto"/>
            <w:bottom w:val="none" w:sz="0" w:space="0" w:color="auto"/>
            <w:right w:val="none" w:sz="0" w:space="0" w:color="auto"/>
          </w:divBdr>
        </w:div>
        <w:div w:id="1700012793">
          <w:marLeft w:val="0"/>
          <w:marRight w:val="0"/>
          <w:marTop w:val="0"/>
          <w:marBottom w:val="0"/>
          <w:divBdr>
            <w:top w:val="none" w:sz="0" w:space="0" w:color="auto"/>
            <w:left w:val="none" w:sz="0" w:space="0" w:color="auto"/>
            <w:bottom w:val="none" w:sz="0" w:space="0" w:color="auto"/>
            <w:right w:val="none" w:sz="0" w:space="0" w:color="auto"/>
          </w:divBdr>
        </w:div>
        <w:div w:id="2102407427">
          <w:marLeft w:val="0"/>
          <w:marRight w:val="0"/>
          <w:marTop w:val="0"/>
          <w:marBottom w:val="0"/>
          <w:divBdr>
            <w:top w:val="none" w:sz="0" w:space="0" w:color="auto"/>
            <w:left w:val="none" w:sz="0" w:space="0" w:color="auto"/>
            <w:bottom w:val="none" w:sz="0" w:space="0" w:color="auto"/>
            <w:right w:val="none" w:sz="0" w:space="0" w:color="auto"/>
          </w:divBdr>
        </w:div>
      </w:divsChild>
    </w:div>
    <w:div w:id="1357147810">
      <w:bodyDiv w:val="1"/>
      <w:marLeft w:val="0"/>
      <w:marRight w:val="0"/>
      <w:marTop w:val="0"/>
      <w:marBottom w:val="0"/>
      <w:divBdr>
        <w:top w:val="none" w:sz="0" w:space="0" w:color="auto"/>
        <w:left w:val="none" w:sz="0" w:space="0" w:color="auto"/>
        <w:bottom w:val="none" w:sz="0" w:space="0" w:color="auto"/>
        <w:right w:val="none" w:sz="0" w:space="0" w:color="auto"/>
      </w:divBdr>
    </w:div>
    <w:div w:id="1447239581">
      <w:bodyDiv w:val="1"/>
      <w:marLeft w:val="0"/>
      <w:marRight w:val="0"/>
      <w:marTop w:val="0"/>
      <w:marBottom w:val="0"/>
      <w:divBdr>
        <w:top w:val="none" w:sz="0" w:space="0" w:color="auto"/>
        <w:left w:val="none" w:sz="0" w:space="0" w:color="auto"/>
        <w:bottom w:val="none" w:sz="0" w:space="0" w:color="auto"/>
        <w:right w:val="none" w:sz="0" w:space="0" w:color="auto"/>
      </w:divBdr>
    </w:div>
    <w:div w:id="1528759329">
      <w:bodyDiv w:val="1"/>
      <w:marLeft w:val="0"/>
      <w:marRight w:val="0"/>
      <w:marTop w:val="0"/>
      <w:marBottom w:val="0"/>
      <w:divBdr>
        <w:top w:val="none" w:sz="0" w:space="0" w:color="auto"/>
        <w:left w:val="none" w:sz="0" w:space="0" w:color="auto"/>
        <w:bottom w:val="none" w:sz="0" w:space="0" w:color="auto"/>
        <w:right w:val="none" w:sz="0" w:space="0" w:color="auto"/>
      </w:divBdr>
    </w:div>
    <w:div w:id="1613440862">
      <w:bodyDiv w:val="1"/>
      <w:marLeft w:val="0"/>
      <w:marRight w:val="0"/>
      <w:marTop w:val="0"/>
      <w:marBottom w:val="0"/>
      <w:divBdr>
        <w:top w:val="none" w:sz="0" w:space="0" w:color="auto"/>
        <w:left w:val="none" w:sz="0" w:space="0" w:color="auto"/>
        <w:bottom w:val="none" w:sz="0" w:space="0" w:color="auto"/>
        <w:right w:val="none" w:sz="0" w:space="0" w:color="auto"/>
      </w:divBdr>
    </w:div>
    <w:div w:id="1672247759">
      <w:bodyDiv w:val="1"/>
      <w:marLeft w:val="0"/>
      <w:marRight w:val="0"/>
      <w:marTop w:val="0"/>
      <w:marBottom w:val="0"/>
      <w:divBdr>
        <w:top w:val="none" w:sz="0" w:space="0" w:color="auto"/>
        <w:left w:val="none" w:sz="0" w:space="0" w:color="auto"/>
        <w:bottom w:val="none" w:sz="0" w:space="0" w:color="auto"/>
        <w:right w:val="none" w:sz="0" w:space="0" w:color="auto"/>
      </w:divBdr>
    </w:div>
    <w:div w:id="1848012810">
      <w:bodyDiv w:val="1"/>
      <w:marLeft w:val="0"/>
      <w:marRight w:val="0"/>
      <w:marTop w:val="0"/>
      <w:marBottom w:val="0"/>
      <w:divBdr>
        <w:top w:val="none" w:sz="0" w:space="0" w:color="auto"/>
        <w:left w:val="none" w:sz="0" w:space="0" w:color="auto"/>
        <w:bottom w:val="none" w:sz="0" w:space="0" w:color="auto"/>
        <w:right w:val="none" w:sz="0" w:space="0" w:color="auto"/>
      </w:divBdr>
    </w:div>
    <w:div w:id="1865245633">
      <w:bodyDiv w:val="1"/>
      <w:marLeft w:val="0"/>
      <w:marRight w:val="0"/>
      <w:marTop w:val="0"/>
      <w:marBottom w:val="0"/>
      <w:divBdr>
        <w:top w:val="none" w:sz="0" w:space="0" w:color="auto"/>
        <w:left w:val="none" w:sz="0" w:space="0" w:color="auto"/>
        <w:bottom w:val="none" w:sz="0" w:space="0" w:color="auto"/>
        <w:right w:val="none" w:sz="0" w:space="0" w:color="auto"/>
      </w:divBdr>
      <w:divsChild>
        <w:div w:id="31942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21885">
      <w:bodyDiv w:val="1"/>
      <w:marLeft w:val="0"/>
      <w:marRight w:val="0"/>
      <w:marTop w:val="0"/>
      <w:marBottom w:val="0"/>
      <w:divBdr>
        <w:top w:val="none" w:sz="0" w:space="0" w:color="auto"/>
        <w:left w:val="none" w:sz="0" w:space="0" w:color="auto"/>
        <w:bottom w:val="none" w:sz="0" w:space="0" w:color="auto"/>
        <w:right w:val="none" w:sz="0" w:space="0" w:color="auto"/>
      </w:divBdr>
    </w:div>
    <w:div w:id="2065981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footer" Target="footer8.xml"/><Relationship Id="rId21" Type="http://schemas.openxmlformats.org/officeDocument/2006/relationships/header" Target="header8.xml"/><Relationship Id="rId34" Type="http://schemas.openxmlformats.org/officeDocument/2006/relationships/image" Target="media/image13.jpg"/><Relationship Id="rId42"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1.jpeg"/><Relationship Id="rId37" Type="http://schemas.openxmlformats.org/officeDocument/2006/relationships/header" Target="header9.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footer" Target="footer7.xml"/><Relationship Id="rId20" Type="http://schemas.openxmlformats.org/officeDocument/2006/relationships/footer" Target="footer4.xml"/><Relationship Id="rId41" Type="http://schemas.openxmlformats.org/officeDocument/2006/relationships/chart" Target="charts/chart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Custom%20Office%20Templates\PROJECT_REPORT_FORMAT_VIII_SEMESTE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Designed Model</c:v>
                </c:pt>
                <c:pt idx="1">
                  <c:v>SVF(RBF)</c:v>
                </c:pt>
                <c:pt idx="2">
                  <c:v>Naïve Bayes</c:v>
                </c:pt>
                <c:pt idx="3">
                  <c:v>KNN</c:v>
                </c:pt>
                <c:pt idx="4">
                  <c:v>CNN+ResNet</c:v>
                </c:pt>
              </c:strCache>
            </c:strRef>
          </c:cat>
          <c:val>
            <c:numRef>
              <c:f>Sheet1!$B$2:$B$6</c:f>
              <c:numCache>
                <c:formatCode>General</c:formatCode>
                <c:ptCount val="5"/>
                <c:pt idx="0">
                  <c:v>95</c:v>
                </c:pt>
                <c:pt idx="1">
                  <c:v>85.4</c:v>
                </c:pt>
                <c:pt idx="2">
                  <c:v>78.2</c:v>
                </c:pt>
                <c:pt idx="3">
                  <c:v>82.5</c:v>
                </c:pt>
                <c:pt idx="4">
                  <c:v>88.7</c:v>
                </c:pt>
              </c:numCache>
            </c:numRef>
          </c:val>
          <c:extLst>
            <c:ext xmlns:c16="http://schemas.microsoft.com/office/drawing/2014/chart" uri="{C3380CC4-5D6E-409C-BE32-E72D297353CC}">
              <c16:uniqueId val="{00000000-63E2-486F-B255-6CD2634F89C9}"/>
            </c:ext>
          </c:extLst>
        </c:ser>
        <c:ser>
          <c:idx val="1"/>
          <c:order val="1"/>
          <c:tx>
            <c:strRef>
              <c:f>Sheet1!$C$1</c:f>
              <c:strCache>
                <c:ptCount val="1"/>
                <c:pt idx="0">
                  <c:v>Series 2</c:v>
                </c:pt>
              </c:strCache>
            </c:strRef>
          </c:tx>
          <c:spPr>
            <a:solidFill>
              <a:schemeClr val="accent2"/>
            </a:solidFill>
            <a:ln>
              <a:noFill/>
            </a:ln>
            <a:effectLst/>
          </c:spPr>
          <c:invertIfNegative val="0"/>
          <c:cat>
            <c:strRef>
              <c:f>Sheet1!$A$2:$A$6</c:f>
              <c:strCache>
                <c:ptCount val="5"/>
                <c:pt idx="0">
                  <c:v>Designed Model</c:v>
                </c:pt>
                <c:pt idx="1">
                  <c:v>SVF(RBF)</c:v>
                </c:pt>
                <c:pt idx="2">
                  <c:v>Naïve Bayes</c:v>
                </c:pt>
                <c:pt idx="3">
                  <c:v>KNN</c:v>
                </c:pt>
                <c:pt idx="4">
                  <c:v>CNN+ResNet</c:v>
                </c:pt>
              </c:strCache>
            </c:strRef>
          </c:cat>
          <c:val>
            <c:numRef>
              <c:f>Sheet1!$C$2:$C$6</c:f>
              <c:numCache>
                <c:formatCode>General</c:formatCode>
                <c:ptCount val="5"/>
              </c:numCache>
            </c:numRef>
          </c:val>
          <c:extLst>
            <c:ext xmlns:c16="http://schemas.microsoft.com/office/drawing/2014/chart" uri="{C3380CC4-5D6E-409C-BE32-E72D297353CC}">
              <c16:uniqueId val="{00000001-63E2-486F-B255-6CD2634F89C9}"/>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Designed Model</c:v>
                </c:pt>
                <c:pt idx="1">
                  <c:v>SVF(RBF)</c:v>
                </c:pt>
                <c:pt idx="2">
                  <c:v>Naïve Bayes</c:v>
                </c:pt>
                <c:pt idx="3">
                  <c:v>KNN</c:v>
                </c:pt>
                <c:pt idx="4">
                  <c:v>CNN+ResNet</c:v>
                </c:pt>
              </c:strCache>
            </c:strRef>
          </c:cat>
          <c:val>
            <c:numRef>
              <c:f>Sheet1!$D$2:$D$6</c:f>
              <c:numCache>
                <c:formatCode>General</c:formatCode>
                <c:ptCount val="5"/>
              </c:numCache>
            </c:numRef>
          </c:val>
          <c:extLst>
            <c:ext xmlns:c16="http://schemas.microsoft.com/office/drawing/2014/chart" uri="{C3380CC4-5D6E-409C-BE32-E72D297353CC}">
              <c16:uniqueId val="{00000002-63E2-486F-B255-6CD2634F89C9}"/>
            </c:ext>
          </c:extLst>
        </c:ser>
        <c:dLbls>
          <c:showLegendKey val="0"/>
          <c:showVal val="0"/>
          <c:showCatName val="0"/>
          <c:showSerName val="0"/>
          <c:showPercent val="0"/>
          <c:showBubbleSize val="0"/>
        </c:dLbls>
        <c:gapWidth val="0"/>
        <c:overlap val="95"/>
        <c:axId val="1860584527"/>
        <c:axId val="1862446847"/>
      </c:barChart>
      <c:catAx>
        <c:axId val="1860584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446847"/>
        <c:crosses val="autoZero"/>
        <c:auto val="1"/>
        <c:lblAlgn val="ctr"/>
        <c:lblOffset val="100"/>
        <c:noMultiLvlLbl val="0"/>
      </c:catAx>
      <c:valAx>
        <c:axId val="1862446847"/>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05845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Column1</c:v>
                </c:pt>
              </c:strCache>
            </c:strRef>
          </c:tx>
          <c:dPt>
            <c:idx val="0"/>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B37-4695-B94B-19D2381AAE9E}"/>
              </c:ext>
            </c:extLst>
          </c:dPt>
          <c:dPt>
            <c:idx val="1"/>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B37-4695-B94B-19D2381AAE9E}"/>
              </c:ext>
            </c:extLst>
          </c:dPt>
          <c:dPt>
            <c:idx val="2"/>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B37-4695-B94B-19D2381AAE9E}"/>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B37-4695-B94B-19D2381AAE9E}"/>
              </c:ext>
            </c:extLst>
          </c:dPt>
          <c:dPt>
            <c:idx val="4"/>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B37-4695-B94B-19D2381AAE9E}"/>
              </c:ext>
            </c:extLst>
          </c:dPt>
          <c:dPt>
            <c:idx val="5"/>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B37-4695-B94B-19D2381AAE9E}"/>
              </c:ext>
            </c:extLst>
          </c:dPt>
          <c:dPt>
            <c:idx val="6"/>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EB37-4695-B94B-19D2381AAE9E}"/>
              </c:ext>
            </c:extLst>
          </c:dPt>
          <c:dLbls>
            <c:dLbl>
              <c:idx val="0"/>
              <c:layout>
                <c:manualLayout>
                  <c:x val="0.14335563171742866"/>
                  <c:y val="3.41734301580521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B37-4695-B94B-19D2381AAE9E}"/>
                </c:ext>
              </c:extLst>
            </c:dLbl>
            <c:dLbl>
              <c:idx val="1"/>
              <c:layout>
                <c:manualLayout>
                  <c:x val="5.68162179480955E-2"/>
                  <c:y val="0.16796980898532493"/>
                </c:manualLayout>
              </c:layout>
              <c:tx>
                <c:rich>
                  <a:bodyPr/>
                  <a:lstStyle/>
                  <a:p>
                    <a:r>
                      <a:rPr lang="en-US"/>
                      <a:t>7%</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B37-4695-B94B-19D2381AAE9E}"/>
                </c:ext>
              </c:extLst>
            </c:dLbl>
            <c:dLbl>
              <c:idx val="2"/>
              <c:layout>
                <c:manualLayout>
                  <c:x val="1.5117916055807375E-2"/>
                  <c:y val="0.1570793825910590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B37-4695-B94B-19D2381AAE9E}"/>
                </c:ext>
              </c:extLst>
            </c:dLbl>
            <c:dLbl>
              <c:idx val="3"/>
              <c:layout>
                <c:manualLayout>
                  <c:x val="9.5442262072358092E-2"/>
                  <c:y val="-9.3134712511072312E-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B37-4695-B94B-19D2381AAE9E}"/>
                </c:ext>
              </c:extLst>
            </c:dLbl>
            <c:dLbl>
              <c:idx val="4"/>
              <c:layout>
                <c:manualLayout>
                  <c:x val="-5.1237738316002712E-3"/>
                  <c:y val="0.1705651061024463"/>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0041101520756268"/>
                      <c:h val="0.12990208774095463"/>
                    </c:manualLayout>
                  </c15:layout>
                </c:ext>
                <c:ext xmlns:c16="http://schemas.microsoft.com/office/drawing/2014/chart" uri="{C3380CC4-5D6E-409C-BE32-E72D297353CC}">
                  <c16:uniqueId val="{00000009-EB37-4695-B94B-19D2381AAE9E}"/>
                </c:ext>
              </c:extLst>
            </c:dLbl>
            <c:dLbl>
              <c:idx val="5"/>
              <c:layout>
                <c:manualLayout>
                  <c:x val="-8.4866873145172536E-2"/>
                  <c:y val="6.74878156249264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EB37-4695-B94B-19D2381AAE9E}"/>
                </c:ext>
              </c:extLst>
            </c:dLbl>
            <c:dLbl>
              <c:idx val="6"/>
              <c:layout>
                <c:manualLayout>
                  <c:x val="-0.11477939486910624"/>
                  <c:y val="2.341216318485605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B37-4695-B94B-19D2381AAE9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Sheet1!$A$2:$A$8</c:f>
              <c:strCache>
                <c:ptCount val="7"/>
                <c:pt idx="0">
                  <c:v>KNN</c:v>
                </c:pt>
                <c:pt idx="1">
                  <c:v>Decision Tree</c:v>
                </c:pt>
                <c:pt idx="2">
                  <c:v>RNN/LSTM</c:v>
                </c:pt>
                <c:pt idx="3">
                  <c:v>Transformer Based</c:v>
                </c:pt>
                <c:pt idx="4">
                  <c:v>CNN</c:v>
                </c:pt>
                <c:pt idx="5">
                  <c:v>SVM</c:v>
                </c:pt>
                <c:pt idx="6">
                  <c:v>Other</c:v>
                </c:pt>
              </c:strCache>
            </c:strRef>
          </c:cat>
          <c:val>
            <c:numRef>
              <c:f>Sheet1!$B$2:$B$8</c:f>
              <c:numCache>
                <c:formatCode>0%</c:formatCode>
                <c:ptCount val="7"/>
                <c:pt idx="0" formatCode="0.00%">
                  <c:v>0.06</c:v>
                </c:pt>
                <c:pt idx="1">
                  <c:v>7.0000000000000007E-2</c:v>
                </c:pt>
                <c:pt idx="2" formatCode="0.00%">
                  <c:v>0.13</c:v>
                </c:pt>
                <c:pt idx="3" formatCode="0.00%">
                  <c:v>0.27</c:v>
                </c:pt>
                <c:pt idx="4">
                  <c:v>0.2</c:v>
                </c:pt>
                <c:pt idx="5">
                  <c:v>0.13</c:v>
                </c:pt>
                <c:pt idx="6">
                  <c:v>0.14000000000000001</c:v>
                </c:pt>
              </c:numCache>
            </c:numRef>
          </c:val>
          <c:extLst>
            <c:ext xmlns:c16="http://schemas.microsoft.com/office/drawing/2014/chart" uri="{C3380CC4-5D6E-409C-BE32-E72D297353CC}">
              <c16:uniqueId val="{0000000E-EB37-4695-B94B-19D2381AAE9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967529798602551"/>
          <c:y val="7.6856582589713675E-3"/>
          <c:w val="0.37032470201397449"/>
          <c:h val="0.9923143417410286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Dangi et al. (2023) (Twitter)</c:v>
                </c:pt>
                <c:pt idx="1">
                  <c:v>Saleem et al. (2023) (Berlin EMO-DB)</c:v>
                </c:pt>
                <c:pt idx="2">
                  <c:v>Saleem et al. (2023) (IEMOCAP)</c:v>
                </c:pt>
                <c:pt idx="3">
                  <c:v>Irfan et al. (2023) (CK+)</c:v>
                </c:pt>
                <c:pt idx="4">
                  <c:v>Savchenko et al. (2023) (AFEW)</c:v>
                </c:pt>
                <c:pt idx="5">
                  <c:v>Zhang (2023) (FER - 2013)</c:v>
                </c:pt>
                <c:pt idx="6">
                  <c:v>Zhang (2023) (CK+)</c:v>
                </c:pt>
              </c:strCache>
            </c:strRef>
          </c:cat>
          <c:val>
            <c:numRef>
              <c:f>Sheet1!$B$2:$B$8</c:f>
              <c:numCache>
                <c:formatCode>0.00%</c:formatCode>
                <c:ptCount val="7"/>
                <c:pt idx="0" formatCode="0%">
                  <c:v>0.96</c:v>
                </c:pt>
                <c:pt idx="1">
                  <c:v>0.93859999999999999</c:v>
                </c:pt>
                <c:pt idx="2">
                  <c:v>0.81140000000000001</c:v>
                </c:pt>
                <c:pt idx="3">
                  <c:v>0.94089999999999996</c:v>
                </c:pt>
                <c:pt idx="4">
                  <c:v>0.63029999999999997</c:v>
                </c:pt>
                <c:pt idx="5">
                  <c:v>0.83540000000000003</c:v>
                </c:pt>
                <c:pt idx="6">
                  <c:v>0.88970000000000005</c:v>
                </c:pt>
              </c:numCache>
            </c:numRef>
          </c:val>
          <c:extLst>
            <c:ext xmlns:c16="http://schemas.microsoft.com/office/drawing/2014/chart" uri="{C3380CC4-5D6E-409C-BE32-E72D297353CC}">
              <c16:uniqueId val="{00000000-5EF5-4573-B3B7-35FB8A63E711}"/>
            </c:ext>
          </c:extLst>
        </c:ser>
        <c:dLbls>
          <c:showLegendKey val="0"/>
          <c:showVal val="0"/>
          <c:showCatName val="0"/>
          <c:showSerName val="0"/>
          <c:showPercent val="0"/>
          <c:showBubbleSize val="0"/>
        </c:dLbls>
        <c:gapWidth val="64"/>
        <c:overlap val="-100"/>
        <c:axId val="2122828400"/>
        <c:axId val="2123764432"/>
      </c:barChart>
      <c:catAx>
        <c:axId val="2122828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764432"/>
        <c:crosses val="autoZero"/>
        <c:auto val="1"/>
        <c:lblAlgn val="ctr"/>
        <c:lblOffset val="100"/>
        <c:noMultiLvlLbl val="0"/>
      </c:catAx>
      <c:valAx>
        <c:axId val="2123764432"/>
        <c:scaling>
          <c:orientation val="minMax"/>
          <c:max val="1"/>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828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B6421E-7850-4052-A8A1-B29F18D2C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PROJECT_REPORT_FORMAT_VIII_SEMESTER</Template>
  <TotalTime>528</TotalTime>
  <Pages>61</Pages>
  <Words>17249</Words>
  <Characters>98324</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Microsoft Word - GUIDELINES _PROJECT_REPORT_FORMAT_VIII_SEMESTER.docx</vt:lpstr>
    </vt:vector>
  </TitlesOfParts>
  <Company/>
  <LinksUpToDate>false</LinksUpToDate>
  <CharactersWithSpaces>115343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 _PROJECT_REPORT_FORMAT_VIII_SEMESTER.docx</dc:title>
  <dc:subject/>
  <dc:creator>Shubham Mishra</dc:creator>
  <cp:keywords/>
  <cp:lastModifiedBy>Shubham Mishra</cp:lastModifiedBy>
  <cp:revision>199</cp:revision>
  <cp:lastPrinted>2025-05-06T18:12:00Z</cp:lastPrinted>
  <dcterms:created xsi:type="dcterms:W3CDTF">2025-04-28T19:37:00Z</dcterms:created>
  <dcterms:modified xsi:type="dcterms:W3CDTF">2025-05-06T19:17:00Z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2020-09-21T00:00:00Z</vt:filetime>
  </property>
  <property fmtid="{D5CDD505-2E9C-101B-9397-08002B2CF9AE}" pid="3" name="Creator">
    <vt:lpwstr>Word</vt:lpwstr>
  </property>
  <property fmtid="{D5CDD505-2E9C-101B-9397-08002B2CF9AE}" pid="4" name="LastSaved">
    <vt:filetime>2022-01-19T00:00:00Z</vt:filetime>
  </property>
</Properties>
</file>